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2D65" w:rsidRPr="00033B0B" w:rsidRDefault="00982D65" w:rsidP="001B5194">
      <w:pPr>
        <w:pStyle w:val="Standard"/>
        <w:widowControl w:val="0"/>
        <w:spacing w:line="480" w:lineRule="auto"/>
        <w:outlineLvl w:val="0"/>
        <w:rPr>
          <w:rFonts w:ascii="Times New Roman" w:hAnsi="Times New Roman" w:cs="Times New Roman"/>
          <w:b/>
        </w:rPr>
      </w:pPr>
      <w:bookmarkStart w:id="0" w:name="_GoBack"/>
      <w:bookmarkEnd w:id="0"/>
      <w:r w:rsidRPr="00033B0B">
        <w:rPr>
          <w:rFonts w:ascii="Times New Roman" w:hAnsi="Times New Roman" w:cs="Times New Roman"/>
          <w:b/>
        </w:rPr>
        <w:t xml:space="preserve">Supplementary </w:t>
      </w:r>
      <w:r>
        <w:rPr>
          <w:rFonts w:ascii="Times New Roman" w:hAnsi="Times New Roman" w:cs="Times New Roman"/>
          <w:b/>
        </w:rPr>
        <w:t>information</w:t>
      </w:r>
    </w:p>
    <w:p w:rsidR="00982D65" w:rsidRDefault="00982D65" w:rsidP="001B5194">
      <w:pPr>
        <w:pStyle w:val="Standard"/>
        <w:widowControl w:val="0"/>
        <w:spacing w:line="480" w:lineRule="auto"/>
        <w:outlineLvl w:val="0"/>
        <w:rPr>
          <w:rFonts w:ascii="Times New Roman" w:hAnsi="Times New Roman" w:cs="Times New Roman"/>
          <w:b/>
        </w:rPr>
      </w:pPr>
    </w:p>
    <w:p w:rsidR="00982D65" w:rsidRPr="00DF1F16" w:rsidRDefault="00982D65" w:rsidP="001B5194">
      <w:pPr>
        <w:pStyle w:val="Standard"/>
        <w:widowControl w:val="0"/>
        <w:spacing w:line="480" w:lineRule="auto"/>
        <w:outlineLvl w:val="0"/>
        <w:rPr>
          <w:rFonts w:ascii="Times New Roman" w:hAnsi="Times New Roman" w:cs="Times New Roman"/>
          <w:b/>
        </w:rPr>
      </w:pPr>
      <w:r w:rsidRPr="00DF1F16">
        <w:rPr>
          <w:rFonts w:ascii="Times New Roman" w:hAnsi="Times New Roman" w:cs="Times New Roman"/>
          <w:b/>
        </w:rPr>
        <w:t>I. Phylogenetic analysis based on the data matrix published by Gunnell et al. (2002)</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1. Character list for phylogenetic analysis </w:t>
      </w:r>
      <w:r w:rsidRPr="00DF1F16" w:rsidDel="00456546">
        <w:rPr>
          <w:rFonts w:ascii="Times New Roman" w:hAnsi="Times New Roman" w:cs="Times New Roman"/>
        </w:rPr>
        <w:tab/>
      </w:r>
      <w:r w:rsidRPr="00DF1F16" w:rsidDel="00456546">
        <w:rPr>
          <w:rFonts w:ascii="Times New Roman" w:hAnsi="Times New Roman" w:cs="Times New Roman"/>
        </w:rPr>
        <w:tab/>
      </w:r>
      <w:r w:rsidRPr="00DF1F16" w:rsidDel="00456546">
        <w:rPr>
          <w:rFonts w:ascii="Times New Roman" w:hAnsi="Times New Roman" w:cs="Times New Roman"/>
        </w:rPr>
        <w:tab/>
      </w:r>
      <w:r w:rsidRPr="00DF1F16">
        <w:rPr>
          <w:rFonts w:ascii="Times New Roman" w:hAnsi="Times New Roman" w:cs="Times New Roman"/>
        </w:rPr>
        <w:tab/>
      </w:r>
      <w:r>
        <w:rPr>
          <w:rFonts w:ascii="Times New Roman" w:hAnsi="Times New Roman" w:cs="Times New Roman"/>
        </w:rPr>
        <w:t>(page 3</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2. List of ne</w:t>
      </w:r>
      <w:r>
        <w:rPr>
          <w:rFonts w:ascii="Times New Roman" w:hAnsi="Times New Roman" w:cs="Times New Roman"/>
        </w:rPr>
        <w:t>wly coded characters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(page 5</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3. P</w:t>
      </w:r>
      <w:r w:rsidRPr="00DF1F16" w:rsidDel="00456546">
        <w:rPr>
          <w:rFonts w:ascii="Times New Roman" w:hAnsi="Times New Roman" w:cs="Times New Roman"/>
        </w:rPr>
        <w:t>hylogenetic analysis</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 </w:t>
      </w:r>
      <w:r w:rsidRPr="00DF1F16">
        <w:rPr>
          <w:rFonts w:ascii="Times New Roman" w:hAnsi="Times New Roman" w:cs="Times New Roman"/>
        </w:rPr>
        <w:t xml:space="preserve">   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6</w:t>
      </w:r>
      <w:r w:rsidRPr="00DF1F16" w:rsidDel="00456546">
        <w:rPr>
          <w:rFonts w:ascii="Times New Roman" w:hAnsi="Times New Roman" w:cs="Times New Roman"/>
        </w:rPr>
        <w:t>)</w:t>
      </w:r>
    </w:p>
    <w:p w:rsidR="00982D65" w:rsidRPr="00DF1F16" w:rsidDel="0045654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 xml:space="preserve"> 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9</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4. </w:t>
      </w:r>
      <w:r w:rsidRPr="00DF1F16">
        <w:rPr>
          <w:rFonts w:ascii="Times New Roman" w:hAnsi="Times New Roman" w:cs="Times New Roman"/>
          <w:i/>
        </w:rPr>
        <w:t>Bugtipithecus inexpectans</w:t>
      </w:r>
      <w:r w:rsidRPr="00DF1F16">
        <w:rPr>
          <w:rFonts w:ascii="Times New Roman" w:hAnsi="Times New Roman" w:cs="Times New Roman"/>
        </w:rPr>
        <w:t xml:space="preserve"> phylogenetic position</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(page</w:t>
      </w:r>
      <w:r>
        <w:rPr>
          <w:rFonts w:ascii="Times New Roman" w:hAnsi="Times New Roman" w:cs="Times New Roman"/>
        </w:rPr>
        <w:t xml:space="preserve"> 10</w:t>
      </w:r>
      <w:r w:rsidRPr="00DF1F16">
        <w:rPr>
          <w:rFonts w:ascii="Times New Roman" w:hAnsi="Times New Roman" w:cs="Times New Roman"/>
        </w:rPr>
        <w:t>)</w:t>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(page</w:t>
      </w:r>
      <w:r>
        <w:rPr>
          <w:rFonts w:ascii="Times New Roman" w:hAnsi="Times New Roman" w:cs="Times New Roman"/>
        </w:rPr>
        <w:t xml:space="preserve"> 13</w:t>
      </w:r>
      <w:r w:rsidRPr="00DF1F16">
        <w:rPr>
          <w:rFonts w:ascii="Times New Roman" w:hAnsi="Times New Roman" w:cs="Times New Roman"/>
        </w:rPr>
        <w:t>)</w:t>
      </w:r>
    </w:p>
    <w:p w:rsidR="00982D65" w:rsidRDefault="00982D65" w:rsidP="001B5194">
      <w:pPr>
        <w:spacing w:line="480" w:lineRule="auto"/>
        <w:ind w:firstLine="180"/>
        <w:rPr>
          <w:rFonts w:ascii="Times New Roman" w:hAnsi="Times New Roman" w:cs="Times New Roman"/>
          <w:b/>
        </w:rPr>
      </w:pPr>
    </w:p>
    <w:p w:rsidR="00982D65" w:rsidRPr="00DF1F16" w:rsidRDefault="00982D65" w:rsidP="001B5194">
      <w:pPr>
        <w:spacing w:line="480" w:lineRule="auto"/>
        <w:ind w:firstLine="180"/>
        <w:rPr>
          <w:rFonts w:ascii="Times New Roman" w:hAnsi="Times New Roman" w:cs="Times New Roman"/>
          <w:b/>
        </w:rPr>
      </w:pPr>
    </w:p>
    <w:p w:rsidR="00982D65" w:rsidRPr="00DF1F16" w:rsidRDefault="00982D65" w:rsidP="001B5194">
      <w:pPr>
        <w:pStyle w:val="Standard"/>
        <w:widowControl w:val="0"/>
        <w:spacing w:line="480" w:lineRule="auto"/>
        <w:outlineLvl w:val="0"/>
        <w:rPr>
          <w:rFonts w:ascii="Times New Roman" w:hAnsi="Times New Roman" w:cs="Times New Roman"/>
        </w:rPr>
      </w:pPr>
      <w:r w:rsidRPr="00DF1F16">
        <w:rPr>
          <w:rFonts w:ascii="Times New Roman" w:hAnsi="Times New Roman" w:cs="Times New Roman"/>
          <w:b/>
        </w:rPr>
        <w:t>II. Phylogenetic analysis based on the data matrix published by Beard et al. (2009)</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1. Character list for </w:t>
      </w:r>
      <w:r w:rsidRPr="00DF1F16">
        <w:rPr>
          <w:rFonts w:ascii="Times New Roman" w:hAnsi="Times New Roman" w:cs="Times New Roman"/>
        </w:rPr>
        <w:t xml:space="preserve">phylogenetic analysis </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14</w:t>
      </w:r>
      <w:r w:rsidRPr="00DF1F16" w:rsidDel="00456546">
        <w:rPr>
          <w:rFonts w:ascii="Times New Roman" w:hAnsi="Times New Roman" w:cs="Times New Roman"/>
        </w:rPr>
        <w:t>)</w:t>
      </w:r>
    </w:p>
    <w:p w:rsidR="00982D65" w:rsidRPr="00DF1F16" w:rsidDel="00456546" w:rsidRDefault="00982D65" w:rsidP="001B5194">
      <w:pPr>
        <w:spacing w:line="480" w:lineRule="auto"/>
        <w:rPr>
          <w:rFonts w:ascii="Times New Roman" w:hAnsi="Times New Roman" w:cs="Times New Roman"/>
        </w:rPr>
      </w:pPr>
      <w:r w:rsidRPr="00DF1F16">
        <w:rPr>
          <w:rFonts w:ascii="Times New Roman" w:hAnsi="Times New Roman" w:cs="Times New Roman"/>
        </w:rPr>
        <w:t>2. List of newly coded characters</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41</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3. P</w:t>
      </w:r>
      <w:r w:rsidRPr="00DF1F16" w:rsidDel="00456546">
        <w:rPr>
          <w:rFonts w:ascii="Times New Roman" w:hAnsi="Times New Roman" w:cs="Times New Roman"/>
        </w:rPr>
        <w:t>hylogenetic analysis</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 </w:t>
      </w:r>
      <w:r w:rsidRPr="00DF1F16">
        <w:rPr>
          <w:rFonts w:ascii="Times New Roman" w:hAnsi="Times New Roman" w:cs="Times New Roman"/>
        </w:rPr>
        <w:t xml:space="preserve">   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46</w:t>
      </w:r>
      <w:r w:rsidRPr="00DF1F16" w:rsidDel="00456546">
        <w:rPr>
          <w:rFonts w:ascii="Times New Roman" w:hAnsi="Times New Roman" w:cs="Times New Roman"/>
        </w:rPr>
        <w:t>)</w:t>
      </w:r>
    </w:p>
    <w:p w:rsidR="00982D65" w:rsidRPr="00DF1F16" w:rsidDel="0045654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    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73)</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4. </w:t>
      </w:r>
      <w:r w:rsidRPr="00DF1F16">
        <w:rPr>
          <w:rFonts w:ascii="Times New Roman" w:hAnsi="Times New Roman" w:cs="Times New Roman"/>
          <w:i/>
        </w:rPr>
        <w:t>Bugtipithecus inexpectans</w:t>
      </w:r>
      <w:r w:rsidRPr="00DF1F16">
        <w:rPr>
          <w:rFonts w:ascii="Times New Roman" w:hAnsi="Times New Roman" w:cs="Times New Roman"/>
        </w:rPr>
        <w:t xml:space="preserve"> phylogenetic position</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 </w:t>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74</w:t>
      </w:r>
      <w:r w:rsidRPr="00DF1F16" w:rsidDel="00456546">
        <w:rPr>
          <w:rFonts w:ascii="Times New Roman" w:hAnsi="Times New Roman" w:cs="Times New Roman"/>
        </w:rPr>
        <w:t>)</w:t>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 xml:space="preserve">b. Result </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101</w:t>
      </w:r>
      <w:r w:rsidRPr="00DF1F16" w:rsidDel="00456546">
        <w:rPr>
          <w:rFonts w:ascii="Times New Roman" w:hAnsi="Times New Roman" w:cs="Times New Roman"/>
        </w:rPr>
        <w:t>)</w:t>
      </w:r>
    </w:p>
    <w:p w:rsidR="00982D65" w:rsidRDefault="00982D65" w:rsidP="001B5194">
      <w:pPr>
        <w:pStyle w:val="Standard"/>
        <w:widowControl w:val="0"/>
        <w:spacing w:line="480" w:lineRule="auto"/>
        <w:rPr>
          <w:rFonts w:ascii="Times New Roman" w:hAnsi="Times New Roman" w:cs="Times New Roman"/>
          <w:b/>
        </w:rPr>
      </w:pPr>
    </w:p>
    <w:p w:rsidR="00982D65" w:rsidRPr="00DF1F16" w:rsidRDefault="00982D65" w:rsidP="001B5194">
      <w:pPr>
        <w:pStyle w:val="Standard"/>
        <w:widowControl w:val="0"/>
        <w:spacing w:line="480" w:lineRule="auto"/>
        <w:rPr>
          <w:rFonts w:ascii="Times New Roman" w:hAnsi="Times New Roman" w:cs="Times New Roman"/>
          <w:b/>
        </w:rPr>
      </w:pPr>
    </w:p>
    <w:p w:rsidR="00982D65" w:rsidRPr="00DF1F16" w:rsidRDefault="00982D65" w:rsidP="001B5194">
      <w:pPr>
        <w:pStyle w:val="Standard"/>
        <w:widowControl w:val="0"/>
        <w:spacing w:line="480" w:lineRule="auto"/>
        <w:outlineLvl w:val="0"/>
        <w:rPr>
          <w:rFonts w:ascii="Times New Roman" w:hAnsi="Times New Roman" w:cs="Times New Roman"/>
        </w:rPr>
      </w:pPr>
      <w:r w:rsidRPr="00DF1F16">
        <w:rPr>
          <w:rFonts w:ascii="Times New Roman" w:hAnsi="Times New Roman" w:cs="Times New Roman"/>
          <w:b/>
        </w:rPr>
        <w:t>III. Phylogenetic analysis based on the data matrix published by Chaimanee et al. (2012)</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1. Character list for phylogenetic analysis </w:t>
      </w:r>
      <w:r w:rsidRPr="00DF1F16" w:rsidDel="00456546">
        <w:rPr>
          <w:rFonts w:ascii="Times New Roman" w:hAnsi="Times New Roman" w:cs="Times New Roman"/>
        </w:rPr>
        <w:tab/>
      </w:r>
      <w:r w:rsidRPr="00DF1F16" w:rsidDel="0045654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ab/>
        <w:t xml:space="preserve">(page </w:t>
      </w:r>
      <w:r>
        <w:rPr>
          <w:rFonts w:ascii="Times New Roman" w:hAnsi="Times New Roman" w:cs="Times New Roman"/>
        </w:rPr>
        <w:t>102</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2. List of newly coded characters</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128</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3. P</w:t>
      </w:r>
      <w:r w:rsidRPr="00DF1F16" w:rsidDel="00456546">
        <w:rPr>
          <w:rFonts w:ascii="Times New Roman" w:hAnsi="Times New Roman" w:cs="Times New Roman"/>
        </w:rPr>
        <w:t>hylogenetic analysis</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 </w:t>
      </w:r>
      <w:r w:rsidRPr="00DF1F16">
        <w:rPr>
          <w:rFonts w:ascii="Times New Roman" w:hAnsi="Times New Roman" w:cs="Times New Roman"/>
        </w:rPr>
        <w:t xml:space="preserve">   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134</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    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157</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4. </w:t>
      </w:r>
      <w:r w:rsidRPr="00DF1F16">
        <w:rPr>
          <w:rFonts w:ascii="Times New Roman" w:hAnsi="Times New Roman" w:cs="Times New Roman"/>
          <w:i/>
        </w:rPr>
        <w:t>Bugtipithecus inexpectans</w:t>
      </w:r>
      <w:r w:rsidRPr="00DF1F16">
        <w:rPr>
          <w:rFonts w:ascii="Times New Roman" w:hAnsi="Times New Roman" w:cs="Times New Roman"/>
        </w:rPr>
        <w:t xml:space="preserve"> phylogenetic position</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 xml:space="preserve">a. Data matrix </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158</w:t>
      </w:r>
      <w:r w:rsidRPr="00DF1F16" w:rsidDel="00456546">
        <w:rPr>
          <w:rFonts w:ascii="Times New Roman" w:hAnsi="Times New Roman" w:cs="Times New Roman"/>
        </w:rPr>
        <w:t>)</w:t>
      </w:r>
    </w:p>
    <w:p w:rsidR="00982D65" w:rsidRPr="00DF1F16" w:rsidRDefault="00982D65" w:rsidP="001B5194">
      <w:pPr>
        <w:spacing w:line="480" w:lineRule="auto"/>
        <w:ind w:firstLine="180"/>
        <w:rPr>
          <w:rFonts w:ascii="Times New Roman" w:hAnsi="Times New Roman" w:cs="Times New Roman"/>
        </w:rPr>
      </w:pPr>
      <w:r w:rsidRPr="00DF1F16">
        <w:rPr>
          <w:rFonts w:ascii="Times New Roman" w:hAnsi="Times New Roman" w:cs="Times New Roman"/>
        </w:rPr>
        <w:t>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182</w:t>
      </w:r>
      <w:r w:rsidRPr="00DF1F16" w:rsidDel="00456546">
        <w:rPr>
          <w:rFonts w:ascii="Times New Roman" w:hAnsi="Times New Roman" w:cs="Times New Roman"/>
        </w:rPr>
        <w:t>)</w:t>
      </w:r>
    </w:p>
    <w:p w:rsidR="00982D65" w:rsidRPr="00DF1F16" w:rsidDel="00456546" w:rsidRDefault="00982D65" w:rsidP="001B5194">
      <w:pPr>
        <w:spacing w:line="480" w:lineRule="auto"/>
        <w:rPr>
          <w:rFonts w:ascii="Times New Roman" w:hAnsi="Times New Roman" w:cs="Times New Roman"/>
        </w:rPr>
      </w:pPr>
    </w:p>
    <w:p w:rsidR="00982D65" w:rsidRPr="00DF1F16" w:rsidRDefault="00982D65" w:rsidP="001B5194">
      <w:pPr>
        <w:spacing w:line="480" w:lineRule="auto"/>
        <w:rPr>
          <w:rFonts w:ascii="Times New Roman" w:hAnsi="Times New Roman" w:cs="Times New Roman"/>
          <w:b/>
        </w:rPr>
      </w:pPr>
      <w:r w:rsidRPr="00DF1F16" w:rsidDel="00456546">
        <w:rPr>
          <w:rFonts w:ascii="Times New Roman" w:hAnsi="Times New Roman" w:cs="Times New Roman"/>
        </w:rPr>
        <w:tab/>
      </w:r>
    </w:p>
    <w:p w:rsidR="00982D65" w:rsidRPr="00DF1F16" w:rsidRDefault="00982D65" w:rsidP="001B5194">
      <w:pPr>
        <w:pStyle w:val="Standard"/>
        <w:widowControl w:val="0"/>
        <w:spacing w:line="480" w:lineRule="auto"/>
        <w:outlineLvl w:val="0"/>
        <w:rPr>
          <w:rFonts w:ascii="Times New Roman" w:hAnsi="Times New Roman" w:cs="Times New Roman"/>
        </w:rPr>
      </w:pPr>
      <w:r>
        <w:rPr>
          <w:rFonts w:ascii="Times New Roman" w:hAnsi="Times New Roman" w:cs="Times New Roman"/>
          <w:b/>
        </w:rPr>
        <w:t xml:space="preserve">IV. </w:t>
      </w:r>
      <w:r w:rsidRPr="00DF1F16">
        <w:rPr>
          <w:rFonts w:ascii="Times New Roman" w:hAnsi="Times New Roman" w:cs="Times New Roman"/>
          <w:b/>
        </w:rPr>
        <w:t>Phylogenetic analysis based on the data matrix published by Boyer et al. (2010)</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1. Character list for phylogenetic analysis</w:t>
      </w:r>
      <w:r w:rsidRPr="00DF1F16">
        <w:rPr>
          <w:rFonts w:ascii="Times New Roman" w:hAnsi="Times New Roman" w:cs="Times New Roman"/>
        </w:rPr>
        <w:t xml:space="preserve"> </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183</w:t>
      </w:r>
      <w:r w:rsidRPr="00DF1F16" w:rsidDel="00456546">
        <w:rPr>
          <w:rFonts w:ascii="Times New Roman" w:hAnsi="Times New Roman" w:cs="Times New Roman"/>
        </w:rPr>
        <w:t>)</w:t>
      </w:r>
    </w:p>
    <w:p w:rsidR="00982D65" w:rsidRPr="00DF1F16" w:rsidDel="00456546" w:rsidRDefault="00982D65" w:rsidP="001B5194">
      <w:pPr>
        <w:spacing w:line="480" w:lineRule="auto"/>
        <w:rPr>
          <w:rFonts w:ascii="Times New Roman" w:hAnsi="Times New Roman" w:cs="Times New Roman"/>
        </w:rPr>
      </w:pPr>
      <w:r w:rsidRPr="00DF1F16">
        <w:rPr>
          <w:rFonts w:ascii="Times New Roman" w:hAnsi="Times New Roman" w:cs="Times New Roman"/>
        </w:rPr>
        <w:t>2. List of ne</w:t>
      </w:r>
      <w:r>
        <w:rPr>
          <w:rFonts w:ascii="Times New Roman" w:hAnsi="Times New Roman" w:cs="Times New Roman"/>
        </w:rPr>
        <w:t>wly coded characters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(page 278</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3. P</w:t>
      </w:r>
      <w:r w:rsidRPr="00DF1F16" w:rsidDel="00456546">
        <w:rPr>
          <w:rFonts w:ascii="Times New Roman" w:hAnsi="Times New Roman" w:cs="Times New Roman"/>
        </w:rPr>
        <w:t>hylogenetic analysis</w:t>
      </w:r>
    </w:p>
    <w:p w:rsidR="00982D65" w:rsidRPr="00DF1F16" w:rsidRDefault="00982D65" w:rsidP="001B5194">
      <w:pPr>
        <w:spacing w:line="480" w:lineRule="auto"/>
        <w:rPr>
          <w:rFonts w:ascii="Times New Roman" w:hAnsi="Times New Roman" w:cs="Times New Roman"/>
        </w:rPr>
      </w:pPr>
      <w:r w:rsidRPr="00DF1F16" w:rsidDel="00456546">
        <w:rPr>
          <w:rFonts w:ascii="Times New Roman" w:hAnsi="Times New Roman" w:cs="Times New Roman"/>
        </w:rPr>
        <w:t xml:space="preserve"> </w:t>
      </w:r>
      <w:r w:rsidRPr="00DF1F16">
        <w:rPr>
          <w:rFonts w:ascii="Times New Roman" w:hAnsi="Times New Roman" w:cs="Times New Roman"/>
        </w:rPr>
        <w:t xml:space="preserve">   a. Data matrix</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sidDel="00456546">
        <w:rPr>
          <w:rFonts w:ascii="Times New Roman" w:hAnsi="Times New Roman" w:cs="Times New Roman"/>
        </w:rPr>
        <w:t xml:space="preserve">(page </w:t>
      </w:r>
      <w:r>
        <w:rPr>
          <w:rFonts w:ascii="Times New Roman" w:hAnsi="Times New Roman" w:cs="Times New Roman"/>
        </w:rPr>
        <w:t>284</w:t>
      </w:r>
      <w:r w:rsidRPr="00DF1F16" w:rsidDel="00456546">
        <w:rPr>
          <w:rFonts w:ascii="Times New Roman" w:hAnsi="Times New Roman" w:cs="Times New Roman"/>
        </w:rPr>
        <w:t>)</w:t>
      </w:r>
    </w:p>
    <w:p w:rsidR="00982D65" w:rsidRPr="00DF1F16" w:rsidRDefault="00982D65" w:rsidP="001B5194">
      <w:pPr>
        <w:spacing w:line="480" w:lineRule="auto"/>
        <w:rPr>
          <w:rFonts w:ascii="Times New Roman" w:hAnsi="Times New Roman" w:cs="Times New Roman"/>
        </w:rPr>
      </w:pPr>
      <w:r w:rsidRPr="00DF1F16">
        <w:rPr>
          <w:rFonts w:ascii="Times New Roman" w:hAnsi="Times New Roman" w:cs="Times New Roman"/>
        </w:rPr>
        <w:t xml:space="preserve">    b. Result</w:t>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r>
      <w:r w:rsidRPr="00DF1F16">
        <w:rPr>
          <w:rFonts w:ascii="Times New Roman" w:hAnsi="Times New Roman" w:cs="Times New Roman"/>
        </w:rPr>
        <w:tab/>
        <w:t xml:space="preserve">(page </w:t>
      </w:r>
      <w:r>
        <w:rPr>
          <w:rFonts w:ascii="Times New Roman" w:hAnsi="Times New Roman" w:cs="Times New Roman"/>
        </w:rPr>
        <w:t>351</w:t>
      </w:r>
      <w:r w:rsidRPr="00DF1F16" w:rsidDel="00456546">
        <w:rPr>
          <w:rFonts w:ascii="Times New Roman" w:hAnsi="Times New Roman" w:cs="Times New Roman"/>
        </w:rPr>
        <w:t>)</w:t>
      </w:r>
    </w:p>
    <w:p w:rsidR="00982D65" w:rsidRPr="00DF1F16" w:rsidRDefault="00982D65" w:rsidP="001B5194">
      <w:pPr>
        <w:pStyle w:val="Standard"/>
        <w:widowControl w:val="0"/>
        <w:spacing w:line="480" w:lineRule="auto"/>
        <w:rPr>
          <w:rFonts w:ascii="Times New Roman" w:hAnsi="Times New Roman" w:cs="Times New Roman"/>
          <w:b/>
        </w:rPr>
      </w:pPr>
    </w:p>
    <w:p w:rsidR="00982D65" w:rsidRDefault="00982D65" w:rsidP="001B5194">
      <w:pPr>
        <w:spacing w:line="480" w:lineRule="auto"/>
        <w:rPr>
          <w:rFonts w:ascii="Times New Roman" w:hAnsi="Times New Roman" w:cs="Times New Roman"/>
        </w:rPr>
      </w:pPr>
      <w:r w:rsidRPr="00DF1F16">
        <w:rPr>
          <w:rFonts w:ascii="Times New Roman" w:hAnsi="Times New Roman" w:cs="Times New Roman"/>
          <w:b/>
        </w:rPr>
        <w:t>V. References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DF1F16">
        <w:rPr>
          <w:rFonts w:ascii="Times New Roman" w:hAnsi="Times New Roman" w:cs="Times New Roman"/>
        </w:rPr>
        <w:t xml:space="preserve">(page </w:t>
      </w:r>
      <w:r>
        <w:rPr>
          <w:rFonts w:ascii="Times New Roman" w:hAnsi="Times New Roman" w:cs="Times New Roman"/>
        </w:rPr>
        <w:t>352</w:t>
      </w:r>
      <w:r w:rsidRPr="00DF1F16" w:rsidDel="00456546">
        <w:rPr>
          <w:rFonts w:ascii="Times New Roman" w:hAnsi="Times New Roman" w:cs="Times New Roman"/>
        </w:rPr>
        <w:t>)</w:t>
      </w:r>
    </w:p>
    <w:p w:rsidR="00982D65" w:rsidRDefault="00982D65" w:rsidP="001B5194">
      <w:pPr>
        <w:spacing w:line="480" w:lineRule="auto"/>
        <w:rPr>
          <w:rFonts w:ascii="Times New Roman" w:hAnsi="Times New Roman" w:cs="Times New Roman"/>
        </w:rPr>
      </w:pPr>
    </w:p>
    <w:p w:rsidR="00982D65" w:rsidRPr="00DF1F16" w:rsidRDefault="00982D65" w:rsidP="001B5194">
      <w:pPr>
        <w:spacing w:line="480" w:lineRule="auto"/>
        <w:rPr>
          <w:rFonts w:ascii="Times New Roman" w:hAnsi="Times New Roman" w:cs="Times New Roman"/>
        </w:rPr>
      </w:pPr>
    </w:p>
    <w:p w:rsidR="00982D65" w:rsidRPr="0067196D" w:rsidRDefault="00982D65" w:rsidP="001B5194">
      <w:pPr>
        <w:pStyle w:val="Standard"/>
        <w:widowControl w:val="0"/>
        <w:spacing w:line="480" w:lineRule="auto"/>
        <w:outlineLvl w:val="0"/>
      </w:pPr>
      <w:r w:rsidRPr="0067196D">
        <w:rPr>
          <w:rFonts w:ascii="Times New Roman" w:hAnsi="Times New Roman" w:cs="Times New Roman"/>
          <w:b/>
        </w:rPr>
        <w:t>I. Phylogenetic analysis based on the data matrix published by Gunnell et al. (2002)</w:t>
      </w:r>
    </w:p>
    <w:p w:rsidR="00982D65" w:rsidRDefault="00982D65" w:rsidP="001B5194">
      <w:pPr>
        <w:pStyle w:val="Standard"/>
        <w:widowControl w:val="0"/>
        <w:spacing w:line="480" w:lineRule="auto"/>
        <w:rPr>
          <w:rFonts w:ascii="Times New Roman" w:hAnsi="Times New Roman" w:cs="Times New Roman"/>
          <w:b/>
        </w:rPr>
      </w:pPr>
    </w:p>
    <w:p w:rsidR="00982D65" w:rsidRDefault="00982D65" w:rsidP="001B5194">
      <w:pPr>
        <w:pStyle w:val="Standard"/>
        <w:widowControl w:val="0"/>
        <w:spacing w:line="480" w:lineRule="auto"/>
      </w:pPr>
      <w:r>
        <w:rPr>
          <w:rFonts w:ascii="Times New Roman" w:hAnsi="Times New Roman" w:cs="Times New Roman"/>
        </w:rPr>
        <w:t>This analysis is based on a data matrix used in Gunnell et al. (2002) that originally included 19 taxa and 22 dental, cranial and postcranial characters.</w:t>
      </w:r>
      <w:r>
        <w:t xml:space="preserve"> </w:t>
      </w:r>
      <w:r>
        <w:rPr>
          <w:rFonts w:ascii="Times New Roman" w:hAnsi="Times New Roman" w:cs="Times New Roman"/>
        </w:rPr>
        <w:t xml:space="preserve">Our revised data matrix was constructed by adding two additional amphipithecid taxa, </w:t>
      </w:r>
      <w:r>
        <w:rPr>
          <w:rFonts w:ascii="Times New Roman" w:hAnsi="Times New Roman" w:cs="Times New Roman"/>
          <w:i/>
        </w:rPr>
        <w:t>Ganlea megacanina</w:t>
      </w:r>
      <w:r>
        <w:rPr>
          <w:rFonts w:ascii="Times New Roman" w:hAnsi="Times New Roman" w:cs="Times New Roman"/>
        </w:rPr>
        <w:t xml:space="preserve"> and </w:t>
      </w:r>
      <w:r>
        <w:rPr>
          <w:rFonts w:ascii="Times New Roman" w:hAnsi="Times New Roman" w:cs="Times New Roman"/>
          <w:i/>
        </w:rPr>
        <w:t>Myanmarpithecus yarshensis</w:t>
      </w:r>
      <w:r>
        <w:rPr>
          <w:rFonts w:ascii="Times New Roman" w:hAnsi="Times New Roman" w:cs="Times New Roman"/>
        </w:rPr>
        <w:t xml:space="preserve">, to the former matrix. </w:t>
      </w:r>
      <w:r>
        <w:rPr>
          <w:rFonts w:ascii="Times New Roman" w:hAnsi="Times New Roman" w:cs="Times New Roman"/>
          <w:i/>
        </w:rPr>
        <w:t>Amphipithecus</w:t>
      </w:r>
      <w:r>
        <w:rPr>
          <w:rFonts w:ascii="Times New Roman" w:hAnsi="Times New Roman" w:cs="Times New Roman"/>
        </w:rPr>
        <w:t xml:space="preserve">, which is considered to be a junior synonym of </w:t>
      </w:r>
      <w:r>
        <w:rPr>
          <w:rFonts w:ascii="Times New Roman" w:hAnsi="Times New Roman" w:cs="Times New Roman"/>
          <w:i/>
        </w:rPr>
        <w:t xml:space="preserve">Pondaungia </w:t>
      </w:r>
      <w:r>
        <w:rPr>
          <w:rFonts w:ascii="Times New Roman" w:hAnsi="Times New Roman" w:cs="Times New Roman"/>
        </w:rPr>
        <w:t xml:space="preserve">following Jaeger et al. (2004) and Beard et al. (2009), was excluded from the revised matrix. The NMMP 20 partial skeleton from the Pondaung Formation (Ciochon et al. 2001) was not scored as </w:t>
      </w:r>
      <w:r>
        <w:rPr>
          <w:rFonts w:ascii="Times New Roman" w:hAnsi="Times New Roman" w:cs="Times New Roman"/>
          <w:i/>
        </w:rPr>
        <w:t>Pondaungia cotteri</w:t>
      </w:r>
      <w:r w:rsidRPr="001D2699">
        <w:rPr>
          <w:rFonts w:ascii="Times New Roman" w:hAnsi="Times New Roman" w:cs="Times New Roman"/>
        </w:rPr>
        <w:t>, following</w:t>
      </w:r>
      <w:r>
        <w:rPr>
          <w:rFonts w:ascii="Times New Roman" w:hAnsi="Times New Roman" w:cs="Times New Roman"/>
          <w:i/>
        </w:rPr>
        <w:t xml:space="preserve"> </w:t>
      </w:r>
      <w:r>
        <w:rPr>
          <w:rFonts w:ascii="Times New Roman" w:hAnsi="Times New Roman" w:cs="Times New Roman"/>
        </w:rPr>
        <w:t>Marivaux et al. (2010)</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bCs/>
        </w:rPr>
        <w:t xml:space="preserve">The “frontal bones” that were formerly allocated to </w:t>
      </w:r>
      <w:r>
        <w:rPr>
          <w:rFonts w:ascii="Times New Roman" w:hAnsi="Times New Roman" w:cs="Times New Roman"/>
          <w:bCs/>
          <w:i/>
        </w:rPr>
        <w:t>Amphipithecus</w:t>
      </w:r>
      <w:r>
        <w:rPr>
          <w:rFonts w:ascii="Times New Roman" w:hAnsi="Times New Roman" w:cs="Times New Roman"/>
          <w:bCs/>
        </w:rPr>
        <w:t xml:space="preserve"> (NMMP 19 and NMMP 27) have not been included in these analyses, following Beard et al. (2005). </w:t>
      </w:r>
      <w:r>
        <w:rPr>
          <w:rFonts w:ascii="Times New Roman" w:hAnsi="Times New Roman" w:cs="Times New Roman"/>
          <w:i/>
        </w:rPr>
        <w:t xml:space="preserve">Teilhardina </w:t>
      </w:r>
      <w:r>
        <w:rPr>
          <w:rFonts w:ascii="Times New Roman" w:hAnsi="Times New Roman" w:cs="Times New Roman"/>
        </w:rPr>
        <w:t>served as an outgroup. We did not rescore character 7 (p4 exodaenodonty), following Gunnell and Miller’s</w:t>
      </w:r>
      <w:r>
        <w:rPr>
          <w:rFonts w:ascii="Times New Roman" w:hAnsi="Times New Roman" w:cs="Times New Roman"/>
          <w:bCs/>
        </w:rPr>
        <w:t xml:space="preserve"> (2001) simple metrical definition of exodaenodonty.</w:t>
      </w:r>
      <w:r w:rsidRPr="00A356E4">
        <w:rPr>
          <w:rFonts w:ascii="Times New Roman" w:hAnsi="Times New Roman" w:cs="Times New Roman"/>
          <w:color w:val="000000"/>
        </w:rPr>
        <w:t xml:space="preserve"> </w:t>
      </w:r>
      <w:r>
        <w:rPr>
          <w:rFonts w:ascii="Times New Roman" w:hAnsi="Times New Roman" w:cs="Times New Roman"/>
          <w:color w:val="000000"/>
        </w:rPr>
        <w:t>One character has been added to the matrix (ch. 23).</w:t>
      </w:r>
      <w:r>
        <w:t xml:space="preserve"> </w:t>
      </w:r>
      <w:r>
        <w:rPr>
          <w:rFonts w:ascii="Times New Roman" w:hAnsi="Times New Roman" w:cs="Times New Roman"/>
        </w:rPr>
        <w:t>The distolingual cusp on amphipithecid upper molars was scored</w:t>
      </w:r>
      <w:r>
        <w:rPr>
          <w:rFonts w:ascii="Times New Roman" w:hAnsi="Times New Roman" w:cs="Times New Roman"/>
          <w:color w:val="000000"/>
        </w:rPr>
        <w:t xml:space="preserve"> following our identification of this cusp as a distolingually deflected metaconule.</w:t>
      </w:r>
      <w:r>
        <w:t xml:space="preserve"> </w:t>
      </w:r>
      <w:r>
        <w:rPr>
          <w:rFonts w:ascii="Times New Roman" w:hAnsi="Times New Roman" w:cs="Times New Roman"/>
        </w:rPr>
        <w:t>All characters were treated as unordered and of equal weight.</w:t>
      </w:r>
    </w:p>
    <w:p w:rsidR="00982D65" w:rsidRDefault="00982D65" w:rsidP="001B5194">
      <w:pPr>
        <w:pStyle w:val="Standard"/>
        <w:widowControl w:val="0"/>
        <w:spacing w:line="480" w:lineRule="auto"/>
        <w:rPr>
          <w:rFonts w:ascii="Times New Roman" w:hAnsi="Times New Roman" w:cs="Times New Roman"/>
        </w:rPr>
      </w:pPr>
    </w:p>
    <w:p w:rsidR="00982D65" w:rsidRPr="003F5AD8" w:rsidRDefault="00982D65" w:rsidP="001B5194">
      <w:pPr>
        <w:pStyle w:val="Standard"/>
        <w:widowControl w:val="0"/>
        <w:spacing w:line="480" w:lineRule="auto"/>
        <w:outlineLvl w:val="0"/>
        <w:rPr>
          <w:rFonts w:ascii="Times New Roman" w:hAnsi="Times New Roman" w:cs="Times New Roman"/>
          <w:b/>
        </w:rPr>
      </w:pPr>
      <w:r w:rsidRPr="003F5AD8">
        <w:rPr>
          <w:rFonts w:ascii="Times New Roman" w:hAnsi="Times New Roman" w:cs="Times New Roman"/>
          <w:b/>
        </w:rPr>
        <w:t xml:space="preserve">I-1. List of characters </w:t>
      </w:r>
    </w:p>
    <w:p w:rsidR="00982D65" w:rsidRDefault="00982D65" w:rsidP="001B5194">
      <w:pPr>
        <w:pStyle w:val="Standard"/>
        <w:widowControl w:val="0"/>
        <w:spacing w:line="480" w:lineRule="auto"/>
        <w:rPr>
          <w:rFonts w:ascii="Times New Roman" w:hAnsi="Times New Roman" w:cs="Times New Roman"/>
        </w:rPr>
      </w:pP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1 - </w:t>
      </w:r>
      <w:r w:rsidRPr="00A356E4">
        <w:rPr>
          <w:rFonts w:ascii="Times New Roman" w:hAnsi="Times New Roman" w:cs="Times New Roman"/>
        </w:rPr>
        <w:t>Postorbital closure- absent (0); complete (1).</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2 - </w:t>
      </w:r>
      <w:r w:rsidRPr="00A356E4">
        <w:rPr>
          <w:rFonts w:ascii="Times New Roman" w:hAnsi="Times New Roman" w:cs="Times New Roman"/>
        </w:rPr>
        <w:t>Metopic suture- open (0); fused (1).</w:t>
      </w:r>
    </w:p>
    <w:p w:rsidR="00982D65" w:rsidRPr="00A356E4" w:rsidRDefault="00982D65" w:rsidP="001B5194">
      <w:pPr>
        <w:pStyle w:val="Standard"/>
        <w:spacing w:line="480" w:lineRule="auto"/>
        <w:rPr>
          <w:rFonts w:ascii="Times New Roman" w:hAnsi="Times New Roman" w:cs="Times New Roman"/>
          <w:b/>
          <w:bCs/>
        </w:rPr>
      </w:pPr>
      <w:r>
        <w:rPr>
          <w:rFonts w:ascii="Times New Roman" w:hAnsi="Times New Roman" w:cs="Times New Roman"/>
        </w:rPr>
        <w:t xml:space="preserve">3 - </w:t>
      </w:r>
      <w:r w:rsidRPr="00A356E4">
        <w:rPr>
          <w:rFonts w:ascii="Times New Roman" w:hAnsi="Times New Roman" w:cs="Times New Roman"/>
        </w:rPr>
        <w:t xml:space="preserve">Lacrimal foramen- outside orbit (0); within orbit </w:t>
      </w:r>
      <w:r w:rsidRPr="001B5194">
        <w:rPr>
          <w:rFonts w:ascii="Times New Roman" w:hAnsi="Times New Roman" w:cs="Times New Roman"/>
          <w:bCs/>
        </w:rPr>
        <w:t>(1).</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4 - </w:t>
      </w:r>
      <w:r w:rsidRPr="00A356E4">
        <w:rPr>
          <w:rFonts w:ascii="Times New Roman" w:hAnsi="Times New Roman" w:cs="Times New Roman"/>
        </w:rPr>
        <w:t>Incisors- incisifom (0); small, extremely vertical, incipiently spatulate (1); small, subvertical,</w:t>
      </w:r>
      <w:r>
        <w:rPr>
          <w:rFonts w:ascii="Times New Roman" w:hAnsi="Times New Roman" w:cs="Times New Roman"/>
        </w:rPr>
        <w:t xml:space="preserve">\ </w:t>
      </w:r>
      <w:r w:rsidRPr="00A356E4">
        <w:rPr>
          <w:rFonts w:ascii="Times New Roman" w:hAnsi="Times New Roman" w:cs="Times New Roman"/>
        </w:rPr>
        <w:t>spatulate (2); large, subvertical, spatulate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5 - </w:t>
      </w:r>
      <w:r w:rsidRPr="00A356E4">
        <w:rPr>
          <w:rFonts w:ascii="Times New Roman" w:hAnsi="Times New Roman" w:cs="Times New Roman"/>
        </w:rPr>
        <w:t>Canines- projecting, ?dimorphic (0); projecting, dimorphic (1); projecting, honing, dimorphic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6 - </w:t>
      </w:r>
      <w:r w:rsidRPr="00A356E4">
        <w:rPr>
          <w:rFonts w:ascii="Times New Roman" w:hAnsi="Times New Roman" w:cs="Times New Roman"/>
        </w:rPr>
        <w:t>P</w:t>
      </w:r>
      <w:r w:rsidRPr="00A356E4">
        <w:rPr>
          <w:rFonts w:ascii="Times New Roman" w:hAnsi="Times New Roman" w:cs="Times New Roman"/>
          <w:vertAlign w:val="subscript"/>
        </w:rPr>
        <w:t>2</w:t>
      </w:r>
      <w:r w:rsidRPr="00A356E4">
        <w:rPr>
          <w:rFonts w:ascii="Times New Roman" w:hAnsi="Times New Roman" w:cs="Times New Roman"/>
        </w:rPr>
        <w:t>- as large as P</w:t>
      </w:r>
      <w:r w:rsidRPr="00A356E4">
        <w:rPr>
          <w:rFonts w:ascii="Times New Roman" w:hAnsi="Times New Roman" w:cs="Times New Roman"/>
          <w:vertAlign w:val="subscript"/>
        </w:rPr>
        <w:t>3</w:t>
      </w:r>
      <w:r w:rsidRPr="00A356E4">
        <w:rPr>
          <w:rFonts w:ascii="Times New Roman" w:hAnsi="Times New Roman" w:cs="Times New Roman"/>
        </w:rPr>
        <w:t xml:space="preserve"> (0); smaller than P</w:t>
      </w:r>
      <w:r w:rsidRPr="00A356E4">
        <w:rPr>
          <w:rFonts w:ascii="Times New Roman" w:hAnsi="Times New Roman" w:cs="Times New Roman"/>
          <w:vertAlign w:val="subscript"/>
        </w:rPr>
        <w:t>3</w:t>
      </w:r>
      <w:r w:rsidRPr="00A356E4">
        <w:rPr>
          <w:rFonts w:ascii="Times New Roman" w:hAnsi="Times New Roman" w:cs="Times New Roman"/>
        </w:rPr>
        <w:t xml:space="preserve"> (1); larger than P</w:t>
      </w:r>
      <w:r w:rsidRPr="00A356E4">
        <w:rPr>
          <w:rFonts w:ascii="Times New Roman" w:hAnsi="Times New Roman" w:cs="Times New Roman"/>
          <w:vertAlign w:val="subscript"/>
        </w:rPr>
        <w:t xml:space="preserve">3 </w:t>
      </w:r>
      <w:r w:rsidRPr="00A356E4">
        <w:rPr>
          <w:rFonts w:ascii="Times New Roman" w:hAnsi="Times New Roman" w:cs="Times New Roman"/>
        </w:rPr>
        <w:t>(2); absent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7 - </w:t>
      </w:r>
      <w:r w:rsidRPr="00A356E4">
        <w:rPr>
          <w:rFonts w:ascii="Times New Roman" w:hAnsi="Times New Roman" w:cs="Times New Roman"/>
        </w:rPr>
        <w:t>P</w:t>
      </w:r>
      <w:r w:rsidRPr="00A356E4">
        <w:rPr>
          <w:rFonts w:ascii="Times New Roman" w:hAnsi="Times New Roman" w:cs="Times New Roman"/>
          <w:vertAlign w:val="subscript"/>
        </w:rPr>
        <w:t>4</w:t>
      </w:r>
      <w:r w:rsidRPr="00A356E4">
        <w:rPr>
          <w:rFonts w:ascii="Times New Roman" w:hAnsi="Times New Roman" w:cs="Times New Roman"/>
        </w:rPr>
        <w:t>- not exodaenodont, not obliquely oriented (0); not exodaenodont, oblique (1); exodaenodont;</w:t>
      </w:r>
      <w:r>
        <w:rPr>
          <w:rFonts w:ascii="Times New Roman" w:hAnsi="Times New Roman" w:cs="Times New Roman"/>
        </w:rPr>
        <w:t xml:space="preserve"> </w:t>
      </w:r>
      <w:r w:rsidRPr="00A356E4">
        <w:rPr>
          <w:rFonts w:ascii="Times New Roman" w:hAnsi="Times New Roman" w:cs="Times New Roman"/>
        </w:rPr>
        <w:t>not oblique (2); exodaenodont, oblique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8 - </w:t>
      </w:r>
      <w:r w:rsidRPr="00A356E4">
        <w:rPr>
          <w:rFonts w:ascii="Times New Roman" w:hAnsi="Times New Roman" w:cs="Times New Roman"/>
        </w:rPr>
        <w:t>P</w:t>
      </w:r>
      <w:r w:rsidRPr="00A356E4">
        <w:rPr>
          <w:rFonts w:ascii="Times New Roman" w:hAnsi="Times New Roman" w:cs="Times New Roman"/>
          <w:vertAlign w:val="subscript"/>
        </w:rPr>
        <w:t>3</w:t>
      </w:r>
      <w:r w:rsidRPr="00A356E4">
        <w:rPr>
          <w:rFonts w:ascii="Times New Roman" w:hAnsi="Times New Roman" w:cs="Times New Roman"/>
        </w:rPr>
        <w:t>- premolarifom (0); semimolariform (1); narrow, blade-like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9 - </w:t>
      </w:r>
      <w:r w:rsidRPr="00A356E4">
        <w:rPr>
          <w:rFonts w:ascii="Times New Roman" w:hAnsi="Times New Roman" w:cs="Times New Roman"/>
        </w:rPr>
        <w:t>P</w:t>
      </w:r>
      <w:r w:rsidRPr="00A356E4">
        <w:rPr>
          <w:rFonts w:ascii="Times New Roman" w:hAnsi="Times New Roman" w:cs="Times New Roman"/>
          <w:vertAlign w:val="subscript"/>
        </w:rPr>
        <w:t>4</w:t>
      </w:r>
      <w:r w:rsidRPr="00A356E4">
        <w:rPr>
          <w:rFonts w:ascii="Times New Roman" w:hAnsi="Times New Roman" w:cs="Times New Roman"/>
        </w:rPr>
        <w:t xml:space="preserve"> metaconid- low, distolingual, not connected to protoconid (0); intermediate, lingual, not connected</w:t>
      </w:r>
      <w:r>
        <w:rPr>
          <w:rFonts w:ascii="Times New Roman" w:hAnsi="Times New Roman" w:cs="Times New Roman"/>
        </w:rPr>
        <w:t xml:space="preserve"> </w:t>
      </w:r>
      <w:r w:rsidRPr="00A356E4">
        <w:rPr>
          <w:rFonts w:ascii="Times New Roman" w:hAnsi="Times New Roman" w:cs="Times New Roman"/>
        </w:rPr>
        <w:t>to protoconid (1); higher, lingual, connected to protoconid (2); higher, distolingual, not connected</w:t>
      </w:r>
      <w:r>
        <w:rPr>
          <w:rFonts w:ascii="Times New Roman" w:hAnsi="Times New Roman" w:cs="Times New Roman"/>
        </w:rPr>
        <w:t xml:space="preserve"> </w:t>
      </w:r>
      <w:r w:rsidRPr="00A356E4">
        <w:rPr>
          <w:rFonts w:ascii="Times New Roman" w:hAnsi="Times New Roman" w:cs="Times New Roman"/>
        </w:rPr>
        <w:t>(3); absent (4); pillar-like (5).</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10 - </w:t>
      </w:r>
      <w:r w:rsidRPr="00A356E4">
        <w:rPr>
          <w:rFonts w:ascii="Times New Roman" w:hAnsi="Times New Roman" w:cs="Times New Roman"/>
        </w:rPr>
        <w:t>P</w:t>
      </w:r>
      <w:r w:rsidRPr="00A356E4">
        <w:rPr>
          <w:rFonts w:ascii="Times New Roman" w:hAnsi="Times New Roman" w:cs="Times New Roman"/>
          <w:vertAlign w:val="subscript"/>
        </w:rPr>
        <w:t>4</w:t>
      </w:r>
      <w:r w:rsidRPr="00A356E4">
        <w:rPr>
          <w:rFonts w:ascii="Times New Roman" w:hAnsi="Times New Roman" w:cs="Times New Roman"/>
        </w:rPr>
        <w:t>- premolarifom (0); semimolariform (1); blade-like (2).</w:t>
      </w:r>
    </w:p>
    <w:p w:rsidR="00982D65"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11 - </w:t>
      </w:r>
      <w:r w:rsidRPr="00A356E4">
        <w:rPr>
          <w:rFonts w:ascii="Times New Roman" w:hAnsi="Times New Roman" w:cs="Times New Roman"/>
        </w:rPr>
        <w:t>Cheek teeth- non-bunodont (0); bunodont, not cuspate (1); bunodont, cuspate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12 – M</w:t>
      </w:r>
      <w:r w:rsidRPr="00A356E4">
        <w:rPr>
          <w:rFonts w:ascii="Times New Roman" w:hAnsi="Times New Roman" w:cs="Times New Roman"/>
          <w:vertAlign w:val="subscript"/>
        </w:rPr>
        <w:t xml:space="preserve">1/2 </w:t>
      </w:r>
      <w:r w:rsidRPr="00A356E4">
        <w:rPr>
          <w:rFonts w:ascii="Times New Roman" w:hAnsi="Times New Roman" w:cs="Times New Roman"/>
        </w:rPr>
        <w:t>heterodont with paraconid (0); heterodont, paraconid reduced to absent (1); homodont without</w:t>
      </w:r>
      <w:r>
        <w:rPr>
          <w:rFonts w:ascii="Times New Roman" w:hAnsi="Times New Roman" w:cs="Times New Roman"/>
        </w:rPr>
        <w:t xml:space="preserve"> </w:t>
      </w:r>
      <w:r w:rsidRPr="00A356E4">
        <w:rPr>
          <w:rFonts w:ascii="Times New Roman" w:hAnsi="Times New Roman" w:cs="Times New Roman"/>
        </w:rPr>
        <w:t>paraconid (2); homodont with paraconid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13 - </w:t>
      </w:r>
      <w:r w:rsidRPr="00A356E4">
        <w:rPr>
          <w:rFonts w:ascii="Times New Roman" w:hAnsi="Times New Roman" w:cs="Times New Roman"/>
        </w:rPr>
        <w:t>Lower molar paraconids- small, present on all molars (0); small, absent on M2-3 (1); larger, present</w:t>
      </w:r>
      <w:r>
        <w:rPr>
          <w:rFonts w:ascii="Times New Roman" w:hAnsi="Times New Roman" w:cs="Times New Roman"/>
        </w:rPr>
        <w:t xml:space="preserve"> </w:t>
      </w:r>
      <w:r w:rsidRPr="00A356E4">
        <w:rPr>
          <w:rFonts w:ascii="Times New Roman" w:hAnsi="Times New Roman" w:cs="Times New Roman"/>
        </w:rPr>
        <w:t>on all molars (2); tiny to absent on all molars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14 - M</w:t>
      </w:r>
      <w:r w:rsidRPr="00A356E4">
        <w:rPr>
          <w:rFonts w:ascii="Times New Roman" w:hAnsi="Times New Roman" w:cs="Times New Roman"/>
          <w:vertAlign w:val="subscript"/>
        </w:rPr>
        <w:t xml:space="preserve">1/2 </w:t>
      </w:r>
      <w:r w:rsidRPr="00A356E4">
        <w:rPr>
          <w:rFonts w:ascii="Times New Roman" w:hAnsi="Times New Roman" w:cs="Times New Roman"/>
        </w:rPr>
        <w:t>hypoconulids- centered (0); lingual or twinned (I), absent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15 - </w:t>
      </w:r>
      <w:r w:rsidRPr="00A356E4">
        <w:rPr>
          <w:rFonts w:ascii="Times New Roman" w:hAnsi="Times New Roman" w:cs="Times New Roman"/>
        </w:rPr>
        <w:t>Lower molar accessory cusps- absent (0); present (1).</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16 - </w:t>
      </w:r>
      <w:r w:rsidRPr="00A356E4">
        <w:rPr>
          <w:rFonts w:ascii="Times New Roman" w:hAnsi="Times New Roman" w:cs="Times New Roman"/>
        </w:rPr>
        <w:t>Upper molars- hypocone absent (0); small, cingular hypocone (1); larger, cingular hypocone (2);</w:t>
      </w:r>
      <w:r>
        <w:rPr>
          <w:rFonts w:ascii="Times New Roman" w:hAnsi="Times New Roman" w:cs="Times New Roman"/>
        </w:rPr>
        <w:t xml:space="preserve"> </w:t>
      </w:r>
      <w:r w:rsidRPr="00A356E4">
        <w:rPr>
          <w:rFonts w:ascii="Times New Roman" w:hAnsi="Times New Roman" w:cs="Times New Roman"/>
        </w:rPr>
        <w:t>pseudohypocone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17 - </w:t>
      </w:r>
      <w:r w:rsidRPr="00A356E4">
        <w:rPr>
          <w:rFonts w:ascii="Times New Roman" w:hAnsi="Times New Roman" w:cs="Times New Roman"/>
        </w:rPr>
        <w:t>Upper molars- with small paraconule and metaconule (0); conules absent (1); metaconule only (2);</w:t>
      </w:r>
      <w:r>
        <w:rPr>
          <w:rFonts w:ascii="Times New Roman" w:hAnsi="Times New Roman" w:cs="Times New Roman"/>
        </w:rPr>
        <w:t xml:space="preserve"> </w:t>
      </w:r>
      <w:r w:rsidRPr="00A356E4">
        <w:rPr>
          <w:rFonts w:ascii="Times New Roman" w:hAnsi="Times New Roman" w:cs="Times New Roman"/>
        </w:rPr>
        <w:t>large paraconule and metaconule (3).</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18 - </w:t>
      </w:r>
      <w:r w:rsidRPr="00A356E4">
        <w:rPr>
          <w:rFonts w:ascii="Times New Roman" w:hAnsi="Times New Roman" w:cs="Times New Roman"/>
        </w:rPr>
        <w:t>M</w:t>
      </w:r>
      <w:r w:rsidRPr="00A356E4">
        <w:rPr>
          <w:rFonts w:ascii="Times New Roman" w:hAnsi="Times New Roman" w:cs="Times New Roman"/>
          <w:vertAlign w:val="subscript"/>
        </w:rPr>
        <w:t>3</w:t>
      </w:r>
      <w:r w:rsidRPr="00A356E4">
        <w:rPr>
          <w:rFonts w:ascii="Times New Roman" w:hAnsi="Times New Roman" w:cs="Times New Roman"/>
        </w:rPr>
        <w:t xml:space="preserve"> size- M</w:t>
      </w:r>
      <w:r w:rsidRPr="00A356E4">
        <w:rPr>
          <w:rFonts w:ascii="Times New Roman" w:hAnsi="Times New Roman" w:cs="Times New Roman"/>
          <w:vertAlign w:val="subscript"/>
        </w:rPr>
        <w:t>3</w:t>
      </w:r>
      <w:r w:rsidRPr="00A356E4">
        <w:rPr>
          <w:rFonts w:ascii="Times New Roman" w:hAnsi="Times New Roman" w:cs="Times New Roman"/>
        </w:rPr>
        <w:t xml:space="preserve"> equivalent in size to M</w:t>
      </w:r>
      <w:r w:rsidRPr="00A356E4">
        <w:rPr>
          <w:rFonts w:ascii="Times New Roman" w:hAnsi="Times New Roman" w:cs="Times New Roman"/>
          <w:vertAlign w:val="subscript"/>
        </w:rPr>
        <w:t>2</w:t>
      </w:r>
      <w:r w:rsidRPr="00A356E4">
        <w:rPr>
          <w:rFonts w:ascii="Times New Roman" w:hAnsi="Times New Roman" w:cs="Times New Roman"/>
        </w:rPr>
        <w:t xml:space="preserve"> (0); </w:t>
      </w:r>
      <w:r w:rsidRPr="00A356E4">
        <w:rPr>
          <w:rFonts w:ascii="Times New Roman" w:hAnsi="Times New Roman" w:cs="Times New Roman"/>
          <w:bCs/>
        </w:rPr>
        <w:t>M</w:t>
      </w:r>
      <w:r w:rsidRPr="00A356E4">
        <w:rPr>
          <w:rFonts w:ascii="Times New Roman" w:hAnsi="Times New Roman" w:cs="Times New Roman"/>
          <w:bCs/>
          <w:vertAlign w:val="subscript"/>
        </w:rPr>
        <w:t>3</w:t>
      </w:r>
      <w:r w:rsidRPr="00A356E4">
        <w:rPr>
          <w:rFonts w:ascii="Times New Roman" w:hAnsi="Times New Roman" w:cs="Times New Roman"/>
          <w:b/>
          <w:bCs/>
        </w:rPr>
        <w:t xml:space="preserve"> </w:t>
      </w:r>
      <w:r w:rsidRPr="00A356E4">
        <w:rPr>
          <w:rFonts w:ascii="Times New Roman" w:hAnsi="Times New Roman" w:cs="Times New Roman"/>
        </w:rPr>
        <w:t>reduced (1).</w:t>
      </w:r>
    </w:p>
    <w:p w:rsidR="00982D65"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19 - </w:t>
      </w:r>
      <w:r w:rsidRPr="00A356E4">
        <w:rPr>
          <w:rFonts w:ascii="Times New Roman" w:hAnsi="Times New Roman" w:cs="Times New Roman"/>
        </w:rPr>
        <w:t>Mandibular symphysis- shallow (0); deep, unfused (1); deep, fused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20 - </w:t>
      </w:r>
      <w:r w:rsidRPr="00A356E4">
        <w:rPr>
          <w:rFonts w:ascii="Times New Roman" w:hAnsi="Times New Roman" w:cs="Times New Roman"/>
        </w:rPr>
        <w:t>Humeral capitulum- flattened (0); rounded (1); cylindrical (2).</w:t>
      </w:r>
    </w:p>
    <w:p w:rsidR="00982D65" w:rsidRPr="00A356E4" w:rsidRDefault="00982D65" w:rsidP="001B5194">
      <w:pPr>
        <w:pStyle w:val="Standard"/>
        <w:spacing w:line="480" w:lineRule="auto"/>
        <w:rPr>
          <w:rFonts w:ascii="Times New Roman" w:hAnsi="Times New Roman" w:cs="Times New Roman"/>
        </w:rPr>
      </w:pPr>
      <w:r>
        <w:rPr>
          <w:rFonts w:ascii="Times New Roman" w:hAnsi="Times New Roman" w:cs="Times New Roman"/>
        </w:rPr>
        <w:t xml:space="preserve">21 - </w:t>
      </w:r>
      <w:r w:rsidRPr="00A356E4">
        <w:rPr>
          <w:rFonts w:ascii="Times New Roman" w:hAnsi="Times New Roman" w:cs="Times New Roman"/>
        </w:rPr>
        <w:t>Humeral trochlea- medial lip only (0); medial and lateral lip (1).</w:t>
      </w:r>
    </w:p>
    <w:p w:rsidR="00982D65"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 xml:space="preserve">22 - </w:t>
      </w:r>
      <w:r w:rsidRPr="00A356E4">
        <w:rPr>
          <w:rFonts w:ascii="Times New Roman" w:hAnsi="Times New Roman" w:cs="Times New Roman"/>
        </w:rPr>
        <w:t>Humeral trochlear gutter- absent (0); present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tabs>
          <w:tab w:val="left" w:pos="1198"/>
        </w:tabs>
        <w:spacing w:line="480" w:lineRule="auto"/>
      </w:pPr>
      <w:r>
        <w:rPr>
          <w:rFonts w:ascii="Times New Roman" w:hAnsi="Times New Roman" w:cs="Times New Roman"/>
        </w:rPr>
        <w:t xml:space="preserve">&gt;   </w:t>
      </w:r>
      <w:r>
        <w:rPr>
          <w:rFonts w:ascii="Times New Roman" w:hAnsi="Times New Roman" w:cs="Times New Roman"/>
          <w:color w:val="000000"/>
        </w:rPr>
        <w:t>One character has been added to the matrix:</w:t>
      </w:r>
    </w:p>
    <w:p w:rsidR="00982D65" w:rsidRDefault="00982D65" w:rsidP="001B5194">
      <w:pPr>
        <w:pStyle w:val="Standard"/>
        <w:widowControl w:val="0"/>
        <w:spacing w:line="480" w:lineRule="auto"/>
      </w:pPr>
      <w:r>
        <w:rPr>
          <w:rFonts w:ascii="Times New Roman" w:hAnsi="Times New Roman" w:cs="Times New Roman"/>
        </w:rPr>
        <w:t>23. M</w:t>
      </w:r>
      <w:r w:rsidRPr="00FE012F">
        <w:rPr>
          <w:rFonts w:ascii="Times New Roman" w:hAnsi="Times New Roman" w:cs="Times New Roman"/>
          <w:vertAlign w:val="superscript"/>
        </w:rPr>
        <w:t xml:space="preserve">2 </w:t>
      </w:r>
      <w:r>
        <w:rPr>
          <w:rFonts w:ascii="Times New Roman" w:hAnsi="Times New Roman" w:cs="Times New Roman"/>
        </w:rPr>
        <w:t>metaconule deflected lingually - absent (0); present (1).</w:t>
      </w:r>
    </w:p>
    <w:p w:rsidR="00982D65" w:rsidRDefault="00982D65" w:rsidP="001B5194">
      <w:pPr>
        <w:pStyle w:val="Standard"/>
        <w:widowControl w:val="0"/>
        <w:spacing w:line="480" w:lineRule="auto"/>
        <w:rPr>
          <w:rFonts w:ascii="Times New Roman" w:hAnsi="Times New Roman" w:cs="Times New Roman"/>
        </w:rPr>
      </w:pPr>
    </w:p>
    <w:p w:rsidR="00982D65" w:rsidRPr="003F5AD8" w:rsidRDefault="00982D65" w:rsidP="001B5194">
      <w:pPr>
        <w:pStyle w:val="Standard"/>
        <w:widowControl w:val="0"/>
        <w:spacing w:line="480" w:lineRule="auto"/>
        <w:outlineLvl w:val="0"/>
        <w:rPr>
          <w:b/>
        </w:rPr>
      </w:pPr>
      <w:r w:rsidRPr="003F5AD8">
        <w:rPr>
          <w:rFonts w:ascii="Times New Roman" w:hAnsi="Times New Roman" w:cs="Times New Roman"/>
          <w:b/>
        </w:rPr>
        <w:t>I-2. Newly coded characters</w:t>
      </w:r>
    </w:p>
    <w:p w:rsidR="00982D65" w:rsidRDefault="00982D65" w:rsidP="001B5194">
      <w:pPr>
        <w:pStyle w:val="Standard"/>
        <w:widowControl w:val="0"/>
        <w:spacing w:line="480" w:lineRule="auto"/>
        <w:rPr>
          <w:rFonts w:ascii="Times New Roman" w:hAnsi="Times New Roman" w:cs="Times New Roman"/>
          <w:b/>
        </w:rPr>
      </w:pPr>
    </w:p>
    <w:p w:rsidR="00982D65" w:rsidRDefault="00982D65" w:rsidP="001B5194">
      <w:pPr>
        <w:pStyle w:val="Standard"/>
        <w:widowControl w:val="0"/>
        <w:spacing w:line="480" w:lineRule="auto"/>
      </w:pPr>
      <w:r>
        <w:rPr>
          <w:rFonts w:ascii="Times New Roman" w:hAnsi="Times New Roman" w:cs="Times New Roman"/>
        </w:rPr>
        <w:t>16. Upper molars- hypocone absent (0); small, cingular hypocone (1); larger, cingular hypocone (2); pseudohypocone (3).</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pseudohypocone (3) </w:t>
      </w:r>
      <w:r>
        <w:rPr>
          <w:rFonts w:ascii="Wingdings" w:hAnsi="Wingdings" w:cs="Times New Roman"/>
        </w:rPr>
        <w:t></w:t>
      </w:r>
      <w:r>
        <w:rPr>
          <w:rFonts w:ascii="Times New Roman" w:hAnsi="Times New Roman" w:cs="Times New Roman"/>
        </w:rPr>
        <w:t xml:space="preserve"> hypocone absent (0);</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pseudohypocone (3) </w:t>
      </w:r>
      <w:r>
        <w:rPr>
          <w:rFonts w:ascii="Wingdings" w:hAnsi="Wingdings" w:cs="Times New Roman"/>
        </w:rPr>
        <w:t></w:t>
      </w:r>
      <w:r>
        <w:rPr>
          <w:rFonts w:ascii="Times New Roman" w:hAnsi="Times New Roman" w:cs="Times New Roman"/>
        </w:rPr>
        <w:t xml:space="preserve"> hypocone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outlineLvl w:val="0"/>
      </w:pPr>
      <w:r>
        <w:rPr>
          <w:rFonts w:ascii="Times New Roman" w:hAnsi="Times New Roman" w:cs="Times New Roman"/>
        </w:rPr>
        <w:t>20. Humeral capitulum- flattened (0); rounded (1); cylindrical (2).</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rounded (1)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outlineLvl w:val="0"/>
      </w:pPr>
      <w:r>
        <w:rPr>
          <w:rFonts w:ascii="Times New Roman" w:hAnsi="Times New Roman" w:cs="Times New Roman"/>
        </w:rPr>
        <w:t>21. Humeral trochlea- medial lip only (0); medial and lateral lip (1).</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medial and lateral lip (1)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outlineLvl w:val="0"/>
      </w:pPr>
      <w:r>
        <w:rPr>
          <w:rFonts w:ascii="Times New Roman" w:hAnsi="Times New Roman" w:cs="Times New Roman"/>
        </w:rPr>
        <w:t>22. Humeral trochlear gutter- absent (0); present (1).</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present (1) </w:t>
      </w:r>
      <w:r>
        <w:rPr>
          <w:rFonts w:ascii="Wingdings" w:hAnsi="Wingdings" w:cs="Times New Roman"/>
        </w:rPr>
        <w:t></w:t>
      </w:r>
      <w:r>
        <w:rPr>
          <w:rFonts w:ascii="Times New Roman" w:hAnsi="Times New Roman" w:cs="Times New Roman"/>
        </w:rPr>
        <w:t xml:space="preserve"> unknown (?);</w:t>
      </w:r>
    </w:p>
    <w:p w:rsidR="00982D65" w:rsidRPr="003F5AD8" w:rsidRDefault="00982D65" w:rsidP="001B5194">
      <w:pPr>
        <w:pStyle w:val="Standard"/>
        <w:widowControl w:val="0"/>
        <w:spacing w:line="480" w:lineRule="auto"/>
        <w:rPr>
          <w:rFonts w:ascii="Times New Roman" w:hAnsi="Times New Roman" w:cs="Times New Roman"/>
        </w:rPr>
      </w:pPr>
    </w:p>
    <w:p w:rsidR="00982D65" w:rsidRPr="003F5AD8" w:rsidRDefault="00982D65" w:rsidP="001B5194">
      <w:pPr>
        <w:pStyle w:val="Standard"/>
        <w:widowControl w:val="0"/>
        <w:spacing w:line="480" w:lineRule="auto"/>
        <w:outlineLvl w:val="0"/>
        <w:rPr>
          <w:rFonts w:ascii="Times New Roman" w:hAnsi="Times New Roman" w:cs="Times New Roman"/>
          <w:b/>
        </w:rPr>
      </w:pPr>
      <w:r w:rsidRPr="003F5AD8">
        <w:rPr>
          <w:rFonts w:ascii="Times New Roman" w:hAnsi="Times New Roman" w:cs="Times New Roman"/>
          <w:b/>
        </w:rPr>
        <w:t>I-3</w:t>
      </w:r>
      <w:r>
        <w:rPr>
          <w:rFonts w:ascii="Times New Roman" w:hAnsi="Times New Roman" w:cs="Times New Roman"/>
          <w:b/>
        </w:rPr>
        <w:t>a</w:t>
      </w:r>
      <w:r w:rsidRPr="003F5AD8">
        <w:rPr>
          <w:rFonts w:ascii="Times New Roman" w:hAnsi="Times New Roman" w:cs="Times New Roman"/>
          <w:b/>
        </w:rPr>
        <w:t xml:space="preserve">. Data </w:t>
      </w:r>
      <w:r>
        <w:rPr>
          <w:rFonts w:ascii="Times New Roman" w:hAnsi="Times New Roman" w:cs="Times New Roman"/>
          <w:b/>
        </w:rPr>
        <w:t>m</w:t>
      </w:r>
      <w:r w:rsidRPr="003F5AD8">
        <w:rPr>
          <w:rFonts w:ascii="Times New Roman" w:hAnsi="Times New Roman" w:cs="Times New Roman"/>
          <w:b/>
        </w:rPr>
        <w:t>atrix (.tnt file)</w:t>
      </w:r>
    </w:p>
    <w:p w:rsidR="00982D65" w:rsidRPr="003F5AD8" w:rsidRDefault="00982D65" w:rsidP="001B5194">
      <w:pPr>
        <w:pStyle w:val="Standard"/>
        <w:widowControl w:val="0"/>
        <w:spacing w:line="480" w:lineRule="auto"/>
        <w:rPr>
          <w:rFonts w:ascii="Times New Roman" w:hAnsi="Times New Roman" w:cs="Times New Roman"/>
        </w:rPr>
      </w:pP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xread</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23 20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Teilhardina</w:t>
      </w:r>
      <w:r w:rsidRPr="00FB3C89">
        <w:rPr>
          <w:rFonts w:ascii="Times New Roman" w:hAnsi="Times New Roman" w:cs="Times New Roman"/>
        </w:rPr>
        <w:tab/>
        <w:t>???0010000000000010???0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Arsinoea</w:t>
      </w:r>
      <w:r w:rsidRPr="00FB3C89">
        <w:rPr>
          <w:rFonts w:ascii="Times New Roman" w:hAnsi="Times New Roman" w:cs="Times New Roman"/>
        </w:rPr>
        <w:tab/>
        <w:t>???200300120110??11???-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Proteopithecus</w:t>
      </w:r>
      <w:r w:rsidRPr="00FB3C89">
        <w:rPr>
          <w:rFonts w:ascii="Times New Roman" w:hAnsi="Times New Roman" w:cs="Times New Roman"/>
        </w:rPr>
        <w:tab/>
        <w:t>1112023031011101010200-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Serapia</w:t>
      </w:r>
      <w:r w:rsidRPr="00FB3C89">
        <w:rPr>
          <w:rFonts w:ascii="Times New Roman" w:hAnsi="Times New Roman" w:cs="Times New Roman"/>
        </w:rPr>
        <w:tab/>
        <w:t>????02203121110??11????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Qatrania</w:t>
      </w:r>
      <w:r w:rsidRPr="00FB3C89">
        <w:rPr>
          <w:rFonts w:ascii="Times New Roman" w:hAnsi="Times New Roman" w:cs="Times New Roman"/>
        </w:rPr>
        <w:tab/>
        <w:t>??????2?0121101??11???0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Apidium</w:t>
      </w:r>
      <w:r w:rsidRPr="00FB3C89">
        <w:rPr>
          <w:rFonts w:ascii="Times New Roman" w:hAnsi="Times New Roman" w:cs="Times New Roman"/>
        </w:rPr>
        <w:tab/>
        <w:t>11131221012230123112000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Catopithecus</w:t>
      </w:r>
      <w:r w:rsidRPr="00FB3C89">
        <w:rPr>
          <w:rFonts w:ascii="Times New Roman" w:hAnsi="Times New Roman" w:cs="Times New Roman"/>
        </w:rPr>
        <w:tab/>
        <w:t>1112132221011100101200-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Oligopithecus</w:t>
      </w:r>
      <w:r w:rsidRPr="00FB3C89">
        <w:rPr>
          <w:rFonts w:ascii="Times New Roman" w:hAnsi="Times New Roman" w:cs="Times New Roman"/>
        </w:rPr>
        <w:tab/>
        <w:t>????1332210111001?1???-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Propliopithecus</w:t>
      </w:r>
      <w:r w:rsidRPr="00FB3C89">
        <w:rPr>
          <w:rFonts w:ascii="Times New Roman" w:hAnsi="Times New Roman" w:cs="Times New Roman"/>
        </w:rPr>
        <w:tab/>
        <w:t>???3233221213002102200?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Aegyptopithecus</w:t>
      </w:r>
      <w:r w:rsidRPr="00FB3C89">
        <w:rPr>
          <w:rFonts w:ascii="Times New Roman" w:hAnsi="Times New Roman" w:cs="Times New Roman"/>
        </w:rPr>
        <w:tab/>
        <w:t>1113233221213002102200-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Eosimias</w:t>
      </w:r>
      <w:r w:rsidRPr="00FB3C89">
        <w:rPr>
          <w:rFonts w:ascii="Times New Roman" w:hAnsi="Times New Roman" w:cs="Times New Roman"/>
        </w:rPr>
        <w:tab/>
        <w:t>???1011000032000101???-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Bahinia</w:t>
      </w:r>
      <w:r w:rsidRPr="00FB3C89">
        <w:rPr>
          <w:rFonts w:ascii="Times New Roman" w:hAnsi="Times New Roman" w:cs="Times New Roman"/>
        </w:rPr>
        <w:tab/>
        <w:t>???10110400?20001?????-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Afrotarsius</w:t>
      </w:r>
      <w:r w:rsidRPr="00FB3C89">
        <w:rPr>
          <w:rFonts w:ascii="Times New Roman" w:hAnsi="Times New Roman" w:cs="Times New Roman"/>
        </w:rPr>
        <w:tab/>
        <w:t>???????0??03200??1?????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Siamopithecus</w:t>
      </w:r>
      <w:r w:rsidRPr="00FB3C89">
        <w:rPr>
          <w:rFonts w:ascii="Times New Roman" w:hAnsi="Times New Roman" w:cs="Times New Roman"/>
        </w:rPr>
        <w:tab/>
        <w:t>????012011113000101???1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Pondaungia</w:t>
      </w:r>
      <w:r w:rsidRPr="00FB3C89">
        <w:rPr>
          <w:rFonts w:ascii="Times New Roman" w:hAnsi="Times New Roman" w:cs="Times New Roman"/>
        </w:rPr>
        <w:tab/>
        <w:t>???2012051111200101???1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Ganlea</w:t>
      </w:r>
      <w:r w:rsidRPr="00FB3C89">
        <w:rPr>
          <w:rFonts w:ascii="Times New Roman" w:hAnsi="Times New Roman" w:cs="Times New Roman"/>
        </w:rPr>
        <w:tab/>
        <w:t>????0??1211112001?????1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Myanmarpithecus</w:t>
      </w:r>
      <w:r w:rsidRPr="00FB3C89">
        <w:rPr>
          <w:rFonts w:ascii="Times New Roman" w:hAnsi="Times New Roman" w:cs="Times New Roman"/>
        </w:rPr>
        <w:tab/>
        <w:t>???20??1??111200101???1</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Hesperolemur</w:t>
      </w:r>
      <w:r w:rsidRPr="00FB3C89">
        <w:rPr>
          <w:rFonts w:ascii="Times New Roman" w:hAnsi="Times New Roman" w:cs="Times New Roman"/>
        </w:rPr>
        <w:tab/>
        <w:t>001???????1?1?03?0?????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Cantius</w:t>
      </w:r>
      <w:r w:rsidRPr="00FB3C89">
        <w:rPr>
          <w:rFonts w:ascii="Times New Roman" w:hAnsi="Times New Roman" w:cs="Times New Roman"/>
        </w:rPr>
        <w:tab/>
        <w:t>00021100000000030001110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Notharctus</w:t>
      </w:r>
      <w:r w:rsidRPr="00FB3C89">
        <w:rPr>
          <w:rFonts w:ascii="Times New Roman" w:hAnsi="Times New Roman" w:cs="Times New Roman"/>
        </w:rPr>
        <w:tab/>
        <w:t>00021100110010030011110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w:t>
      </w:r>
    </w:p>
    <w:p w:rsidR="00982D65" w:rsidRPr="00FB3C89" w:rsidRDefault="00982D65" w:rsidP="001B5194">
      <w:pPr>
        <w:pStyle w:val="Standard"/>
        <w:spacing w:line="480" w:lineRule="auto"/>
        <w:rPr>
          <w:rFonts w:ascii="Times New Roman" w:hAnsi="Times New Roman" w:cs="Times New Roman"/>
        </w:rPr>
      </w:pP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cnames</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{0 Post-orbital_closure absent complete;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 Metopic_suture open fused;</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{2 Lacrimal_foramen outside_orbit within_orbit;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{3 Incisors incisiform small,_extremly_vertical,_incipiently_spatulate small,_subvertical,_spatulate large,_subvertical,_spatulate;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{4 Canines projecting,_?_dimoprhic projecting,_dimorphic projecting,_honing,_dimorphic;</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{5 p2 as_large_as_p3 smaller_than_p3 larger_than_p3 absent;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{6 p4 not_exodaenodont,_not_obliquely_oriented not_exodaenodont,_oblique 'exodaenodont;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{7 p3 premolarifom semimolariform narrow,_blade-like;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{8 p4_metaconid low,_distolingual,_not_connected_to_protoconid intermediate,_lingual,_not_connectedto_protoconid higher,_lingual,_connected_to_protoconid higher,_distolingual,_not_connected absent pillar-like;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{9 p4 premolarifom semimolariform blade-like;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{10 cheek_teeth non-bunodon bunodont,_not_cuspate bunodont,_cuspate;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{11 m1-2 heterodont_with_paraconid heterodont,_paraconid_reduced_to_absent homodont_without_paraconid homodont_with_paraconid;</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{12 Lower_molar_paraconids- small,_present_on_all_molars small,_absent_on_m2-3 larger,_present_on_all_molars tiny_to_absent_on_all_molars;</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{13 m1-2_hypoconulids centered lingual_or_twinned absent;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{14 Lower_molar_accessory_cusps- absent present;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{15 Upper_molars hypocone_absent small,_cingular_hypocone larger,_cingular_hypocone pseudohypocone;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{16 Upper_molars with_small_paraconule_and_metaconule conules_absent metaconule_only large_paraconule_and_metaconule;</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{17 m3_size M3_equivalent_in_size_to_M2 M3_reduced;</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{18 Mandibular_symphysis- shallow deep,_unfused deep,_fused;</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{19 Humeral_capitulum- flattened rounded cylindrical;</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{20 Humeral_trochlea- medial_lip_only medial_and_lateral_lip;</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{21 Humeral_trochlear_gutter- absent present;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{22 M2_metaconule_deflected_lingually_on_the_postprotocrista absent present;</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w:t>
      </w:r>
    </w:p>
    <w:p w:rsidR="00982D65" w:rsidRPr="00FB3C89" w:rsidRDefault="00982D65" w:rsidP="001B5194">
      <w:pPr>
        <w:pStyle w:val="Standard"/>
        <w:spacing w:line="480" w:lineRule="auto"/>
        <w:rPr>
          <w:rFonts w:ascii="Times New Roman" w:hAnsi="Times New Roman" w:cs="Times New Roman"/>
        </w:rPr>
      </w:pPr>
    </w:p>
    <w:p w:rsidR="00982D65" w:rsidRPr="00FB3C89" w:rsidRDefault="00982D65" w:rsidP="001B5194">
      <w:pPr>
        <w:pStyle w:val="Standard"/>
        <w:spacing w:line="480" w:lineRule="auto"/>
        <w:rPr>
          <w:rFonts w:ascii="Times New Roman" w:hAnsi="Times New Roman" w:cs="Times New Roman"/>
        </w:rPr>
      </w:pP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proc /;</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comments 0</w:t>
      </w:r>
    </w:p>
    <w:p w:rsidR="00982D65" w:rsidRPr="00FB3C89" w:rsidRDefault="00982D65" w:rsidP="001B5194">
      <w:pPr>
        <w:pStyle w:val="Standard"/>
        <w:spacing w:line="480" w:lineRule="auto"/>
        <w:rPr>
          <w:rFonts w:ascii="Times New Roman" w:hAnsi="Times New Roman" w:cs="Times New Roman"/>
        </w:rPr>
      </w:pPr>
      <w:r w:rsidRPr="00FB3C89">
        <w:rPr>
          <w:rFonts w:ascii="Times New Roman" w:hAnsi="Times New Roman" w:cs="Times New Roman"/>
        </w:rPr>
        <w:t>;</w:t>
      </w: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widowControl w:val="0"/>
        <w:spacing w:line="480" w:lineRule="auto"/>
        <w:outlineLvl w:val="0"/>
        <w:rPr>
          <w:rFonts w:ascii="Times New Roman" w:hAnsi="Times New Roman" w:cs="Times New Roman"/>
          <w:b/>
        </w:rPr>
      </w:pPr>
      <w:r w:rsidRPr="003F5AD8">
        <w:rPr>
          <w:rFonts w:ascii="Times New Roman" w:hAnsi="Times New Roman" w:cs="Times New Roman"/>
          <w:b/>
        </w:rPr>
        <w:t>I-3</w:t>
      </w:r>
      <w:r>
        <w:rPr>
          <w:rFonts w:ascii="Times New Roman" w:hAnsi="Times New Roman" w:cs="Times New Roman"/>
          <w:b/>
        </w:rPr>
        <w:t>b</w:t>
      </w:r>
      <w:r w:rsidRPr="003F5AD8">
        <w:rPr>
          <w:rFonts w:ascii="Times New Roman" w:hAnsi="Times New Roman" w:cs="Times New Roman"/>
          <w:b/>
        </w:rPr>
        <w:t xml:space="preserve">. </w:t>
      </w:r>
      <w:r>
        <w:rPr>
          <w:rFonts w:ascii="Times New Roman" w:hAnsi="Times New Roman" w:cs="Times New Roman"/>
          <w:b/>
        </w:rPr>
        <w:t>Result</w:t>
      </w:r>
    </w:p>
    <w:p w:rsidR="00982D65" w:rsidRDefault="00982D65" w:rsidP="001B5194">
      <w:pPr>
        <w:pStyle w:val="Standard"/>
        <w:widowControl w:val="0"/>
        <w:spacing w:line="480" w:lineRule="auto"/>
        <w:outlineLvl w:val="0"/>
        <w:rPr>
          <w:rFonts w:ascii="Times New Roman" w:hAnsi="Times New Roman" w:cs="Times New Roman"/>
          <w:b/>
        </w:rPr>
      </w:pPr>
    </w:p>
    <w:p w:rsidR="00982D65" w:rsidRDefault="00982D65" w:rsidP="001B5194">
      <w:pPr>
        <w:spacing w:line="480" w:lineRule="auto"/>
        <w:rPr>
          <w:rFonts w:ascii="Times New Roman" w:hAnsi="Times New Roman" w:cs="Times New Roman"/>
          <w:color w:val="000000"/>
          <w:kern w:val="24"/>
        </w:rPr>
      </w:pPr>
      <w:r>
        <w:rPr>
          <w:rFonts w:ascii="Times New Roman" w:hAnsi="Times New Roman" w:cs="Times New Roman"/>
          <w:bCs/>
        </w:rPr>
        <w:t>Impact of new data and interpretations regarding upper molar cusp homology in Amphipithecidae on early anthropoid relationships, based on</w:t>
      </w:r>
      <w:r>
        <w:rPr>
          <w:rFonts w:ascii="Times New Roman" w:hAnsi="Times New Roman" w:cs="Times New Roman"/>
          <w:color w:val="000000"/>
          <w:kern w:val="24"/>
        </w:rPr>
        <w:t xml:space="preserve"> an updated version of the </w:t>
      </w:r>
      <w:r w:rsidRPr="00903D8E">
        <w:rPr>
          <w:rFonts w:ascii="Times New Roman" w:hAnsi="Times New Roman" w:cs="Times New Roman"/>
          <w:color w:val="000000"/>
          <w:kern w:val="24"/>
        </w:rPr>
        <w:t>Gunnell et al</w:t>
      </w:r>
      <w:r>
        <w:rPr>
          <w:rFonts w:ascii="Times New Roman" w:hAnsi="Times New Roman" w:cs="Times New Roman"/>
          <w:color w:val="000000"/>
          <w:kern w:val="24"/>
        </w:rPr>
        <w:t>.</w:t>
      </w:r>
      <w:r w:rsidRPr="001B1510">
        <w:rPr>
          <w:rFonts w:ascii="Times New Roman" w:hAnsi="Times New Roman" w:cs="Times New Roman"/>
          <w:color w:val="000000"/>
          <w:kern w:val="24"/>
        </w:rPr>
        <w:t xml:space="preserve"> </w:t>
      </w:r>
      <w:r>
        <w:rPr>
          <w:rFonts w:ascii="Times New Roman" w:hAnsi="Times New Roman" w:cs="Times New Roman"/>
          <w:color w:val="000000"/>
          <w:kern w:val="24"/>
        </w:rPr>
        <w:t xml:space="preserve">(2002) </w:t>
      </w:r>
      <w:r w:rsidRPr="00903D8E">
        <w:rPr>
          <w:rFonts w:ascii="Times New Roman" w:hAnsi="Times New Roman" w:cs="Times New Roman"/>
          <w:color w:val="000000"/>
          <w:kern w:val="24"/>
        </w:rPr>
        <w:t>matrix</w:t>
      </w:r>
      <w:r>
        <w:rPr>
          <w:rFonts w:ascii="Times New Roman" w:hAnsi="Times New Roman" w:cs="Times New Roman"/>
          <w:i/>
          <w:color w:val="000000"/>
          <w:kern w:val="24"/>
        </w:rPr>
        <w:t>.</w:t>
      </w:r>
      <w:r>
        <w:rPr>
          <w:rFonts w:ascii="Times New Roman" w:hAnsi="Times New Roman" w:cs="Times New Roman"/>
          <w:bCs/>
        </w:rPr>
        <w:t xml:space="preserve"> </w:t>
      </w:r>
      <w:r>
        <w:rPr>
          <w:rFonts w:ascii="Times New Roman" w:hAnsi="Times New Roman" w:cs="Times New Roman"/>
          <w:color w:val="000000"/>
          <w:kern w:val="24"/>
        </w:rPr>
        <w:t xml:space="preserve">Fifty-percent majority rule consensus </w:t>
      </w:r>
      <w:r w:rsidRPr="00903D8E">
        <w:rPr>
          <w:rFonts w:ascii="Times New Roman" w:hAnsi="Times New Roman" w:cs="Times New Roman"/>
          <w:color w:val="000000"/>
          <w:kern w:val="24"/>
        </w:rPr>
        <w:t>of</w:t>
      </w:r>
      <w:r>
        <w:rPr>
          <w:rFonts w:ascii="Times New Roman" w:hAnsi="Times New Roman" w:cs="Times New Roman"/>
          <w:color w:val="000000"/>
          <w:kern w:val="24"/>
        </w:rPr>
        <w:t xml:space="preserve"> 20 </w:t>
      </w:r>
      <w:r w:rsidRPr="00903D8E">
        <w:rPr>
          <w:rFonts w:ascii="Times New Roman" w:hAnsi="Times New Roman" w:cs="Times New Roman"/>
          <w:color w:val="000000"/>
          <w:kern w:val="24"/>
        </w:rPr>
        <w:t>equally parsimonious trees</w:t>
      </w:r>
      <w:r>
        <w:rPr>
          <w:rFonts w:ascii="Times New Roman" w:hAnsi="Times New Roman" w:cs="Times New Roman"/>
          <w:color w:val="000000"/>
          <w:kern w:val="24"/>
        </w:rPr>
        <w:t xml:space="preserve"> </w:t>
      </w:r>
      <w:r w:rsidRPr="00903D8E">
        <w:rPr>
          <w:rFonts w:ascii="Times New Roman" w:hAnsi="Times New Roman" w:cs="Times New Roman"/>
          <w:color w:val="000000"/>
          <w:kern w:val="24"/>
        </w:rPr>
        <w:t>derived</w:t>
      </w:r>
      <w:r>
        <w:rPr>
          <w:rFonts w:ascii="Times New Roman" w:hAnsi="Times New Roman" w:cs="Times New Roman"/>
          <w:color w:val="000000"/>
          <w:kern w:val="24"/>
        </w:rPr>
        <w:t xml:space="preserve"> from parsimony analysis</w:t>
      </w:r>
      <w:r>
        <w:rPr>
          <w:rFonts w:ascii="Times New Roman" w:hAnsi="Times New Roman" w:cs="Times New Roman"/>
          <w:i/>
          <w:color w:val="000000"/>
          <w:kern w:val="24"/>
        </w:rPr>
        <w:t xml:space="preserve">. </w:t>
      </w:r>
      <w:r w:rsidRPr="00FF2644">
        <w:rPr>
          <w:rFonts w:ascii="Times New Roman" w:hAnsi="Times New Roman" w:cs="Times New Roman"/>
          <w:color w:val="000000"/>
          <w:kern w:val="24"/>
        </w:rPr>
        <w:t>Tree length = 6</w:t>
      </w:r>
      <w:r>
        <w:rPr>
          <w:rFonts w:ascii="Times New Roman" w:hAnsi="Times New Roman" w:cs="Times New Roman"/>
          <w:color w:val="000000"/>
          <w:kern w:val="24"/>
        </w:rPr>
        <w:t>7</w:t>
      </w:r>
      <w:r w:rsidRPr="00FF2644">
        <w:rPr>
          <w:rFonts w:ascii="Times New Roman" w:hAnsi="Times New Roman" w:cs="Times New Roman"/>
          <w:color w:val="000000"/>
          <w:kern w:val="24"/>
        </w:rPr>
        <w:t>, consistency index = 0.6</w:t>
      </w:r>
      <w:r>
        <w:rPr>
          <w:rFonts w:ascii="Times New Roman" w:hAnsi="Times New Roman" w:cs="Times New Roman"/>
          <w:color w:val="000000"/>
          <w:kern w:val="24"/>
        </w:rPr>
        <w:t>72</w:t>
      </w:r>
      <w:r w:rsidRPr="00FF2644">
        <w:rPr>
          <w:rFonts w:ascii="Times New Roman" w:hAnsi="Times New Roman" w:cs="Times New Roman"/>
          <w:color w:val="000000"/>
          <w:kern w:val="24"/>
        </w:rPr>
        <w:t>, retention index = 0.7</w:t>
      </w:r>
      <w:r>
        <w:rPr>
          <w:rFonts w:ascii="Times New Roman" w:hAnsi="Times New Roman" w:cs="Times New Roman"/>
          <w:color w:val="000000"/>
          <w:kern w:val="24"/>
        </w:rPr>
        <w:t>47.</w:t>
      </w:r>
    </w:p>
    <w:p w:rsidR="00982D65" w:rsidRDefault="00982D65" w:rsidP="001B5194">
      <w:pPr>
        <w:spacing w:line="480" w:lineRule="auto"/>
        <w:rPr>
          <w:rFonts w:ascii="Times New Roman" w:hAnsi="Times New Roman" w:cs="Times New Roman"/>
          <w:color w:val="000000"/>
          <w:kern w:val="24"/>
        </w:rPr>
      </w:pPr>
    </w:p>
    <w:p w:rsidR="00982D65" w:rsidRDefault="00982D65" w:rsidP="001B5194">
      <w:pPr>
        <w:spacing w:line="480" w:lineRule="auto"/>
        <w:rPr>
          <w:rFonts w:ascii="Times New Roman" w:hAnsi="Times New Roman" w:cs="Times New Roman"/>
        </w:rPr>
      </w:pPr>
    </w:p>
    <w:p w:rsidR="00982D65" w:rsidRPr="003F5AD8" w:rsidRDefault="00982D65" w:rsidP="001B5194">
      <w:pPr>
        <w:pStyle w:val="Standard"/>
        <w:widowControl w:val="0"/>
        <w:spacing w:line="480" w:lineRule="auto"/>
        <w:outlineLvl w:val="0"/>
        <w:rPr>
          <w:rFonts w:ascii="Times New Roman" w:hAnsi="Times New Roman" w:cs="Times New Roman"/>
          <w:b/>
        </w:rPr>
      </w:pPr>
    </w:p>
    <w:p w:rsidR="00982D65" w:rsidRDefault="00982D65" w:rsidP="001B5194">
      <w:pPr>
        <w:pStyle w:val="Standard"/>
        <w:spacing w:line="480" w:lineRule="auto"/>
        <w:ind w:left="2160"/>
        <w:rPr>
          <w:rFonts w:ascii="Times New Roman" w:hAnsi="Times New Roman" w:cs="Times New Roman"/>
        </w:rPr>
      </w:pPr>
      <w:r w:rsidRPr="001022C9">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31pt;height:300pt;visibility:visible">
            <v:imagedata r:id="rId7" o:title=""/>
          </v:shape>
        </w:pict>
      </w:r>
    </w:p>
    <w:p w:rsidR="00982D65" w:rsidRDefault="00982D65" w:rsidP="001B5194">
      <w:pPr>
        <w:pStyle w:val="Standard"/>
        <w:spacing w:line="480" w:lineRule="auto"/>
        <w:ind w:left="2160"/>
        <w:rPr>
          <w:rFonts w:ascii="Times New Roman" w:hAnsi="Times New Roman" w:cs="Times New Roman"/>
        </w:rPr>
      </w:pPr>
    </w:p>
    <w:p w:rsidR="00982D65" w:rsidRPr="003F5AD8" w:rsidRDefault="00982D65" w:rsidP="001B5194">
      <w:pPr>
        <w:pStyle w:val="Standard"/>
        <w:widowControl w:val="0"/>
        <w:tabs>
          <w:tab w:val="left" w:pos="6570"/>
        </w:tabs>
        <w:spacing w:line="480" w:lineRule="auto"/>
        <w:rPr>
          <w:rFonts w:ascii="Times New Roman" w:hAnsi="Times New Roman" w:cs="Times New Roman"/>
          <w:b/>
        </w:rPr>
      </w:pPr>
      <w:r w:rsidRPr="003F5AD8">
        <w:rPr>
          <w:rFonts w:ascii="Times New Roman" w:hAnsi="Times New Roman" w:cs="Times New Roman"/>
          <w:b/>
        </w:rPr>
        <w:t xml:space="preserve">I-4. </w:t>
      </w:r>
      <w:r w:rsidRPr="003F5AD8">
        <w:rPr>
          <w:rFonts w:ascii="Times New Roman" w:hAnsi="Times New Roman" w:cs="Times New Roman"/>
          <w:b/>
          <w:i/>
        </w:rPr>
        <w:t>Bugtipithecus inexpectans</w:t>
      </w:r>
      <w:r w:rsidRPr="003F5AD8">
        <w:rPr>
          <w:rFonts w:ascii="Times New Roman" w:hAnsi="Times New Roman" w:cs="Times New Roman"/>
          <w:b/>
        </w:rPr>
        <w:t xml:space="preserve"> phylogenetic position</w:t>
      </w:r>
      <w:r w:rsidRPr="003F5AD8">
        <w:rPr>
          <w:rFonts w:ascii="Times New Roman" w:hAnsi="Times New Roman" w:cs="Times New Roman"/>
          <w:b/>
        </w:rPr>
        <w:tab/>
      </w:r>
    </w:p>
    <w:p w:rsidR="00982D65" w:rsidRPr="003F5AD8" w:rsidRDefault="00982D65" w:rsidP="001B5194">
      <w:pPr>
        <w:pStyle w:val="Standard"/>
        <w:widowControl w:val="0"/>
        <w:spacing w:line="480" w:lineRule="auto"/>
        <w:rPr>
          <w:rFonts w:ascii="Times New Roman" w:hAnsi="Times New Roman" w:cs="Times New Roman"/>
        </w:rPr>
      </w:pPr>
    </w:p>
    <w:p w:rsidR="00982D65" w:rsidRPr="003F5AD8" w:rsidRDefault="00982D65" w:rsidP="001B5194">
      <w:pPr>
        <w:pStyle w:val="Standard"/>
        <w:widowControl w:val="0"/>
        <w:spacing w:line="480" w:lineRule="auto"/>
        <w:ind w:firstLine="180"/>
        <w:outlineLvl w:val="0"/>
        <w:rPr>
          <w:rFonts w:ascii="Times New Roman" w:hAnsi="Times New Roman" w:cs="Times New Roman"/>
          <w:b/>
        </w:rPr>
      </w:pPr>
      <w:r w:rsidRPr="003F5AD8">
        <w:rPr>
          <w:rFonts w:ascii="Times New Roman" w:hAnsi="Times New Roman" w:cs="Times New Roman"/>
          <w:b/>
        </w:rPr>
        <w:t>I-</w:t>
      </w:r>
      <w:r>
        <w:rPr>
          <w:rFonts w:ascii="Times New Roman" w:hAnsi="Times New Roman" w:cs="Times New Roman"/>
          <w:b/>
        </w:rPr>
        <w:t>4a. Data m</w:t>
      </w:r>
      <w:r w:rsidRPr="003F5AD8">
        <w:rPr>
          <w:rFonts w:ascii="Times New Roman" w:hAnsi="Times New Roman" w:cs="Times New Roman"/>
          <w:b/>
        </w:rPr>
        <w:t>atrix (.tnt file)</w:t>
      </w:r>
    </w:p>
    <w:p w:rsidR="00982D65" w:rsidRDefault="00982D65" w:rsidP="001B5194">
      <w:pPr>
        <w:pStyle w:val="Standard"/>
        <w:widowControl w:val="0"/>
        <w:spacing w:line="480" w:lineRule="auto"/>
        <w:outlineLvl w:val="0"/>
        <w:rPr>
          <w:rFonts w:ascii="Times New Roman" w:hAnsi="Times New Roman" w:cs="Times New Roman"/>
          <w:b/>
          <w:i/>
        </w:rPr>
      </w:pP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xread</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23 21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Teilhardina</w:t>
      </w:r>
      <w:r w:rsidRPr="00052A97">
        <w:rPr>
          <w:rFonts w:ascii="Times New Roman" w:hAnsi="Times New Roman" w:cs="Times New Roman"/>
        </w:rPr>
        <w:tab/>
        <w:t>???0010000000000010???0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Arsinoea</w:t>
      </w:r>
      <w:r w:rsidRPr="00052A97">
        <w:rPr>
          <w:rFonts w:ascii="Times New Roman" w:hAnsi="Times New Roman" w:cs="Times New Roman"/>
        </w:rPr>
        <w:tab/>
        <w:t>???200300120110??11???-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Proteopithecus</w:t>
      </w:r>
      <w:r w:rsidRPr="00052A97">
        <w:rPr>
          <w:rFonts w:ascii="Times New Roman" w:hAnsi="Times New Roman" w:cs="Times New Roman"/>
        </w:rPr>
        <w:tab/>
        <w:t>1112023031011101010200-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Serapia</w:t>
      </w:r>
      <w:r w:rsidRPr="00052A97">
        <w:rPr>
          <w:rFonts w:ascii="Times New Roman" w:hAnsi="Times New Roman" w:cs="Times New Roman"/>
        </w:rPr>
        <w:tab/>
        <w:t>????02203121110??11????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Qatrania</w:t>
      </w:r>
      <w:r w:rsidRPr="00052A97">
        <w:rPr>
          <w:rFonts w:ascii="Times New Roman" w:hAnsi="Times New Roman" w:cs="Times New Roman"/>
        </w:rPr>
        <w:tab/>
        <w:t>??????2?0121101??11???0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Apidium</w:t>
      </w:r>
      <w:r w:rsidRPr="00052A97">
        <w:rPr>
          <w:rFonts w:ascii="Times New Roman" w:hAnsi="Times New Roman" w:cs="Times New Roman"/>
        </w:rPr>
        <w:tab/>
        <w:t>11131221012230123112000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Catopithecus</w:t>
      </w:r>
      <w:r w:rsidRPr="00052A97">
        <w:rPr>
          <w:rFonts w:ascii="Times New Roman" w:hAnsi="Times New Roman" w:cs="Times New Roman"/>
        </w:rPr>
        <w:tab/>
        <w:t>1112132221011100101200-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Oligopithecus</w:t>
      </w:r>
      <w:r w:rsidRPr="00052A97">
        <w:rPr>
          <w:rFonts w:ascii="Times New Roman" w:hAnsi="Times New Roman" w:cs="Times New Roman"/>
        </w:rPr>
        <w:tab/>
        <w:t>????1332210111001?1???-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Propliopithecus</w:t>
      </w:r>
      <w:r w:rsidRPr="00052A97">
        <w:rPr>
          <w:rFonts w:ascii="Times New Roman" w:hAnsi="Times New Roman" w:cs="Times New Roman"/>
        </w:rPr>
        <w:tab/>
        <w:t>???3233221213002102200?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Aegyptopithecus</w:t>
      </w:r>
      <w:r w:rsidRPr="00052A97">
        <w:rPr>
          <w:rFonts w:ascii="Times New Roman" w:hAnsi="Times New Roman" w:cs="Times New Roman"/>
        </w:rPr>
        <w:tab/>
        <w:t>1113233221213002102200-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Eosimias</w:t>
      </w:r>
      <w:r w:rsidRPr="00052A97">
        <w:rPr>
          <w:rFonts w:ascii="Times New Roman" w:hAnsi="Times New Roman" w:cs="Times New Roman"/>
        </w:rPr>
        <w:tab/>
        <w:t>???1011000032000101???-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Bahinia</w:t>
      </w:r>
      <w:r w:rsidRPr="00052A97">
        <w:rPr>
          <w:rFonts w:ascii="Times New Roman" w:hAnsi="Times New Roman" w:cs="Times New Roman"/>
        </w:rPr>
        <w:tab/>
        <w:t>???10110400?20001?????-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Afrotarsius</w:t>
      </w:r>
      <w:r w:rsidRPr="00052A97">
        <w:rPr>
          <w:rFonts w:ascii="Times New Roman" w:hAnsi="Times New Roman" w:cs="Times New Roman"/>
        </w:rPr>
        <w:tab/>
        <w:t>???????0??03200??1?????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Siamopithecus</w:t>
      </w:r>
      <w:r w:rsidRPr="00052A97">
        <w:rPr>
          <w:rFonts w:ascii="Times New Roman" w:hAnsi="Times New Roman" w:cs="Times New Roman"/>
        </w:rPr>
        <w:tab/>
        <w:t>????012011113000101???1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Pondaungia</w:t>
      </w:r>
      <w:r w:rsidRPr="00052A97">
        <w:rPr>
          <w:rFonts w:ascii="Times New Roman" w:hAnsi="Times New Roman" w:cs="Times New Roman"/>
        </w:rPr>
        <w:tab/>
        <w:t>???2012051111200101???1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Ganlea</w:t>
      </w:r>
      <w:r w:rsidRPr="00052A97">
        <w:rPr>
          <w:rFonts w:ascii="Times New Roman" w:hAnsi="Times New Roman" w:cs="Times New Roman"/>
        </w:rPr>
        <w:tab/>
        <w:t>????0??1211112001?????1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Myanmarpithecus</w:t>
      </w:r>
      <w:r w:rsidRPr="00052A97">
        <w:rPr>
          <w:rFonts w:ascii="Times New Roman" w:hAnsi="Times New Roman" w:cs="Times New Roman"/>
        </w:rPr>
        <w:tab/>
        <w:t>???20??1??111200101???1</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Hesperolemur</w:t>
      </w:r>
      <w:r w:rsidRPr="00052A97">
        <w:rPr>
          <w:rFonts w:ascii="Times New Roman" w:hAnsi="Times New Roman" w:cs="Times New Roman"/>
        </w:rPr>
        <w:tab/>
        <w:t>001???????1?1?03?0?????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Cantius</w:t>
      </w:r>
      <w:r w:rsidRPr="00052A97">
        <w:rPr>
          <w:rFonts w:ascii="Times New Roman" w:hAnsi="Times New Roman" w:cs="Times New Roman"/>
        </w:rPr>
        <w:tab/>
        <w:t>00021100000000030001110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Notharctus</w:t>
      </w:r>
      <w:r w:rsidRPr="00052A97">
        <w:rPr>
          <w:rFonts w:ascii="Times New Roman" w:hAnsi="Times New Roman" w:cs="Times New Roman"/>
        </w:rPr>
        <w:tab/>
        <w:t>00021100110010030011110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Bugtipithecus</w:t>
      </w:r>
      <w:r w:rsidRPr="00052A97">
        <w:rPr>
          <w:rFonts w:ascii="Times New Roman" w:hAnsi="Times New Roman" w:cs="Times New Roman"/>
        </w:rPr>
        <w:tab/>
        <w:t>??????2?01113202[0 2]0????0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w:t>
      </w:r>
    </w:p>
    <w:p w:rsidR="00982D65" w:rsidRPr="00052A97" w:rsidRDefault="00982D65" w:rsidP="001B5194">
      <w:pPr>
        <w:pStyle w:val="Standard"/>
        <w:spacing w:line="480" w:lineRule="auto"/>
        <w:outlineLvl w:val="0"/>
        <w:rPr>
          <w:rFonts w:ascii="Times New Roman" w:hAnsi="Times New Roman" w:cs="Times New Roman"/>
        </w:rPr>
      </w:pP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cnames</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{0 Post-orbital_closure absent complete;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 Metopic_suture open fused;</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{2 Lacrimal_foramen outside_orbit within_orbit;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{3 Incisors incisiform small,_extremly_vertical,_incipiently_spatulate small,_subvertical,_spatulate large,_subvertical,_spatulate;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{4 Canines projecting,_?_dimoprhic projecting,_dimorphic projecting,_honing,_dimorphic;</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{5 p2 as_large_as_p3 smaller_than_p3 larger_than_p3 absent;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{6 p4 not_exodaenodont,_not_obliquely_oriented not_exodaenodont,_oblique 'exodaenodont;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{7 p3 premolarifom semimolariform narrow,_blade-like;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{8 p4_metaconid low,_distolingual,_not_connected_to_protoconid intermediate,_lingual,_not_connectedto_protoconid higher,_lingual,_connected_to_protoconid higher,_distolingual,_not_connected absent pillar-like;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{9 p4 premolarifom semimolariform blade-like;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{10 cheek_teeth non-bunodon bunodont,_not_cuspate bunodont,_cuspate;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{11 m1-2 heterodont_with_paraconid heterodont,_paraconid_reduced_to_absent homodont_without_paraconid homodont_with_paraconid;</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{12 Lower_molar_paraconids- small,_present_on_all_molars small,_absent_on_m2-3 larger,_present_on_all_molars tiny_to_absent_on_all_molars;</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{13 m1-2_hypoconulids centered lingual_or_twinned absent;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{14 Lower_molar_accessory_cusps- absent present;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{15 Upper_molars hypocone_absent small,_cingular_hypocone larger,_cingular_hypocone pseudohypocone;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{16 Upper_molars with_small_paraconule_and_metaconule conules_absent metaconule_only large_paraconule_and_metaconule;</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{17 m3_size M3_equivalent_in_size_to_M2 M3_reduced;</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{18 Mandibular_symphysis- shallow deep,_unfused deep,_fused;</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{19 Humeral_capitulum- flattened rounded cylindrical;</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{20 Humeral_trochlea- medial_lip_only medial_and_lateral_lip;</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{21 Humeral_trochlear_gutter- absent present;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{22 M2_metaconule_deflected_lingually_on_the_postprotocrista absent present;</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w:t>
      </w:r>
    </w:p>
    <w:p w:rsidR="00982D65" w:rsidRPr="00052A97" w:rsidRDefault="00982D65" w:rsidP="001B5194">
      <w:pPr>
        <w:pStyle w:val="Standard"/>
        <w:spacing w:line="480" w:lineRule="auto"/>
        <w:outlineLvl w:val="0"/>
        <w:rPr>
          <w:rFonts w:ascii="Times New Roman" w:hAnsi="Times New Roman" w:cs="Times New Roman"/>
        </w:rPr>
      </w:pPr>
    </w:p>
    <w:p w:rsidR="00982D65" w:rsidRPr="00052A97" w:rsidRDefault="00982D65" w:rsidP="001B5194">
      <w:pPr>
        <w:pStyle w:val="Standard"/>
        <w:spacing w:line="480" w:lineRule="auto"/>
        <w:outlineLvl w:val="0"/>
        <w:rPr>
          <w:rFonts w:ascii="Times New Roman" w:hAnsi="Times New Roman" w:cs="Times New Roman"/>
        </w:rPr>
      </w:pP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proc /;</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comments 0</w:t>
      </w:r>
    </w:p>
    <w:p w:rsidR="00982D65" w:rsidRPr="00052A97" w:rsidRDefault="00982D65" w:rsidP="001B5194">
      <w:pPr>
        <w:pStyle w:val="Standard"/>
        <w:spacing w:line="480" w:lineRule="auto"/>
        <w:outlineLvl w:val="0"/>
        <w:rPr>
          <w:rFonts w:ascii="Times New Roman" w:hAnsi="Times New Roman" w:cs="Times New Roman"/>
        </w:rPr>
      </w:pPr>
      <w:r w:rsidRPr="00052A97">
        <w:rPr>
          <w:rFonts w:ascii="Times New Roman" w:hAnsi="Times New Roman" w:cs="Times New Roman"/>
        </w:rPr>
        <w:t>;</w:t>
      </w:r>
    </w:p>
    <w:p w:rsidR="00982D65" w:rsidRPr="003F5AD8" w:rsidRDefault="00982D65" w:rsidP="001B5194">
      <w:pPr>
        <w:spacing w:line="480" w:lineRule="auto"/>
        <w:ind w:firstLine="180"/>
        <w:rPr>
          <w:rFonts w:ascii="Times New Roman" w:hAnsi="Times New Roman" w:cs="Times New Roman"/>
          <w:b/>
        </w:rPr>
      </w:pPr>
      <w:r w:rsidRPr="003F5AD8">
        <w:rPr>
          <w:rFonts w:ascii="Times New Roman" w:hAnsi="Times New Roman" w:cs="Times New Roman"/>
          <w:b/>
        </w:rPr>
        <w:t>I-4b. Result</w:t>
      </w:r>
    </w:p>
    <w:p w:rsidR="00982D65" w:rsidRPr="00AA0814" w:rsidRDefault="00982D65" w:rsidP="001B5194">
      <w:pPr>
        <w:spacing w:line="480" w:lineRule="auto"/>
        <w:ind w:firstLine="180"/>
        <w:rPr>
          <w:rFonts w:ascii="Times New Roman" w:hAnsi="Times New Roman" w:cs="Times New Roman"/>
          <w:b/>
          <w:i/>
        </w:rPr>
      </w:pPr>
    </w:p>
    <w:p w:rsidR="00982D65" w:rsidRDefault="00982D65" w:rsidP="001B5194">
      <w:pPr>
        <w:spacing w:line="480" w:lineRule="auto"/>
        <w:rPr>
          <w:rFonts w:ascii="Times New Roman" w:hAnsi="Times New Roman" w:cs="Times New Roman"/>
          <w:color w:val="000000"/>
          <w:kern w:val="24"/>
        </w:rPr>
      </w:pPr>
      <w:r>
        <w:rPr>
          <w:rFonts w:ascii="Times New Roman" w:hAnsi="Times New Roman" w:cs="Times New Roman"/>
          <w:bCs/>
        </w:rPr>
        <w:t>Impact of new data and interpretations regarding upper molar cusp homology in Amphipithecidae on early anthropoid relationships, based on</w:t>
      </w:r>
      <w:r>
        <w:rPr>
          <w:rFonts w:ascii="Times New Roman" w:hAnsi="Times New Roman" w:cs="Times New Roman"/>
          <w:color w:val="000000"/>
          <w:kern w:val="24"/>
        </w:rPr>
        <w:t xml:space="preserve"> an updated version of the </w:t>
      </w:r>
      <w:r w:rsidRPr="00903D8E">
        <w:rPr>
          <w:rFonts w:ascii="Times New Roman" w:hAnsi="Times New Roman" w:cs="Times New Roman"/>
          <w:color w:val="000000"/>
          <w:kern w:val="24"/>
        </w:rPr>
        <w:t>Gunnell et al</w:t>
      </w:r>
      <w:r>
        <w:rPr>
          <w:rFonts w:ascii="Times New Roman" w:hAnsi="Times New Roman" w:cs="Times New Roman"/>
          <w:color w:val="000000"/>
          <w:kern w:val="24"/>
        </w:rPr>
        <w:t>.</w:t>
      </w:r>
      <w:r w:rsidRPr="001B1510">
        <w:rPr>
          <w:rFonts w:ascii="Times New Roman" w:hAnsi="Times New Roman" w:cs="Times New Roman"/>
          <w:color w:val="000000"/>
          <w:kern w:val="24"/>
        </w:rPr>
        <w:t xml:space="preserve"> </w:t>
      </w:r>
      <w:r>
        <w:rPr>
          <w:rFonts w:ascii="Times New Roman" w:hAnsi="Times New Roman" w:cs="Times New Roman"/>
          <w:color w:val="000000"/>
          <w:kern w:val="24"/>
        </w:rPr>
        <w:t xml:space="preserve">(2002) </w:t>
      </w:r>
      <w:r w:rsidRPr="00903D8E">
        <w:rPr>
          <w:rFonts w:ascii="Times New Roman" w:hAnsi="Times New Roman" w:cs="Times New Roman"/>
          <w:color w:val="000000"/>
          <w:kern w:val="24"/>
        </w:rPr>
        <w:t>matrix</w:t>
      </w:r>
      <w:r>
        <w:rPr>
          <w:rFonts w:ascii="Times New Roman" w:hAnsi="Times New Roman" w:cs="Times New Roman"/>
          <w:color w:val="000000"/>
          <w:kern w:val="24"/>
        </w:rPr>
        <w:t xml:space="preserve"> including </w:t>
      </w:r>
      <w:r w:rsidRPr="009B4185">
        <w:rPr>
          <w:rFonts w:ascii="Times New Roman" w:hAnsi="Times New Roman" w:cs="Times New Roman"/>
          <w:i/>
          <w:color w:val="000000"/>
          <w:kern w:val="24"/>
        </w:rPr>
        <w:t>Bugtipithecus inexpectans</w:t>
      </w:r>
      <w:r>
        <w:rPr>
          <w:rFonts w:ascii="Times New Roman" w:hAnsi="Times New Roman" w:cs="Times New Roman"/>
          <w:i/>
          <w:color w:val="000000"/>
          <w:kern w:val="24"/>
        </w:rPr>
        <w:t>.</w:t>
      </w:r>
      <w:r>
        <w:rPr>
          <w:rFonts w:ascii="Times New Roman" w:hAnsi="Times New Roman" w:cs="Times New Roman"/>
          <w:bCs/>
        </w:rPr>
        <w:t xml:space="preserve"> </w:t>
      </w:r>
      <w:r>
        <w:rPr>
          <w:rFonts w:ascii="Times New Roman" w:hAnsi="Times New Roman" w:cs="Times New Roman"/>
          <w:color w:val="000000"/>
          <w:kern w:val="24"/>
        </w:rPr>
        <w:t xml:space="preserve">Fifty-percent majority rule consensus </w:t>
      </w:r>
      <w:r w:rsidRPr="00903D8E">
        <w:rPr>
          <w:rFonts w:ascii="Times New Roman" w:hAnsi="Times New Roman" w:cs="Times New Roman"/>
          <w:color w:val="000000"/>
          <w:kern w:val="24"/>
        </w:rPr>
        <w:t>of</w:t>
      </w:r>
      <w:r>
        <w:rPr>
          <w:rFonts w:ascii="Times New Roman" w:hAnsi="Times New Roman" w:cs="Times New Roman"/>
          <w:color w:val="000000"/>
          <w:kern w:val="24"/>
        </w:rPr>
        <w:t xml:space="preserve"> eight </w:t>
      </w:r>
      <w:r w:rsidRPr="00903D8E">
        <w:rPr>
          <w:rFonts w:ascii="Times New Roman" w:hAnsi="Times New Roman" w:cs="Times New Roman"/>
          <w:color w:val="000000"/>
          <w:kern w:val="24"/>
        </w:rPr>
        <w:t>equally parsimonious trees</w:t>
      </w:r>
      <w:r>
        <w:rPr>
          <w:rFonts w:ascii="Times New Roman" w:hAnsi="Times New Roman" w:cs="Times New Roman"/>
          <w:color w:val="000000"/>
          <w:kern w:val="24"/>
        </w:rPr>
        <w:t xml:space="preserve"> </w:t>
      </w:r>
      <w:r w:rsidRPr="00903D8E">
        <w:rPr>
          <w:rFonts w:ascii="Times New Roman" w:hAnsi="Times New Roman" w:cs="Times New Roman"/>
          <w:color w:val="000000"/>
          <w:kern w:val="24"/>
        </w:rPr>
        <w:t>derived</w:t>
      </w:r>
      <w:r>
        <w:rPr>
          <w:rFonts w:ascii="Times New Roman" w:hAnsi="Times New Roman" w:cs="Times New Roman"/>
          <w:color w:val="000000"/>
          <w:kern w:val="24"/>
        </w:rPr>
        <w:t xml:space="preserve"> from parsimony analysis</w:t>
      </w:r>
      <w:r>
        <w:rPr>
          <w:rFonts w:ascii="Times New Roman" w:hAnsi="Times New Roman" w:cs="Times New Roman"/>
          <w:i/>
          <w:color w:val="000000"/>
          <w:kern w:val="24"/>
        </w:rPr>
        <w:t xml:space="preserve">. </w:t>
      </w:r>
      <w:r w:rsidRPr="00FF2644">
        <w:rPr>
          <w:rFonts w:ascii="Times New Roman" w:hAnsi="Times New Roman" w:cs="Times New Roman"/>
          <w:color w:val="000000"/>
          <w:kern w:val="24"/>
        </w:rPr>
        <w:t>Tree length = 6</w:t>
      </w:r>
      <w:r>
        <w:rPr>
          <w:rFonts w:ascii="Times New Roman" w:hAnsi="Times New Roman" w:cs="Times New Roman"/>
          <w:color w:val="000000"/>
          <w:kern w:val="24"/>
        </w:rPr>
        <w:t>9</w:t>
      </w:r>
      <w:r w:rsidRPr="00FF2644">
        <w:rPr>
          <w:rFonts w:ascii="Times New Roman" w:hAnsi="Times New Roman" w:cs="Times New Roman"/>
          <w:color w:val="000000"/>
          <w:kern w:val="24"/>
        </w:rPr>
        <w:t>, consistency index = 0.6</w:t>
      </w:r>
      <w:r>
        <w:rPr>
          <w:rFonts w:ascii="Times New Roman" w:hAnsi="Times New Roman" w:cs="Times New Roman"/>
          <w:color w:val="000000"/>
          <w:kern w:val="24"/>
        </w:rPr>
        <w:t>52</w:t>
      </w:r>
      <w:r w:rsidRPr="00FF2644">
        <w:rPr>
          <w:rFonts w:ascii="Times New Roman" w:hAnsi="Times New Roman" w:cs="Times New Roman"/>
          <w:color w:val="000000"/>
          <w:kern w:val="24"/>
        </w:rPr>
        <w:t>, retention index = 0.7</w:t>
      </w:r>
      <w:r>
        <w:rPr>
          <w:rFonts w:ascii="Times New Roman" w:hAnsi="Times New Roman" w:cs="Times New Roman"/>
          <w:color w:val="000000"/>
          <w:kern w:val="24"/>
        </w:rPr>
        <w:t>39.</w:t>
      </w:r>
    </w:p>
    <w:p w:rsidR="00982D65" w:rsidRDefault="00982D65" w:rsidP="001B5194">
      <w:pPr>
        <w:spacing w:line="480" w:lineRule="auto"/>
        <w:rPr>
          <w:rFonts w:ascii="Times New Roman" w:hAnsi="Times New Roman" w:cs="Times New Roman"/>
          <w:color w:val="000000"/>
          <w:kern w:val="24"/>
        </w:rPr>
      </w:pPr>
    </w:p>
    <w:p w:rsidR="00982D65" w:rsidRDefault="00982D65" w:rsidP="001B5194">
      <w:pPr>
        <w:spacing w:line="480" w:lineRule="auto"/>
        <w:rPr>
          <w:rFonts w:ascii="Times New Roman" w:hAnsi="Times New Roman" w:cs="Times New Roman"/>
        </w:rPr>
      </w:pPr>
    </w:p>
    <w:p w:rsidR="00982D65" w:rsidRDefault="00982D65" w:rsidP="001B5194">
      <w:pPr>
        <w:pStyle w:val="Standard"/>
        <w:spacing w:line="480" w:lineRule="auto"/>
        <w:ind w:left="2160"/>
        <w:outlineLvl w:val="0"/>
        <w:rPr>
          <w:rFonts w:ascii="Times New Roman" w:hAnsi="Times New Roman" w:cs="Times New Roman"/>
        </w:rPr>
      </w:pPr>
      <w:r w:rsidRPr="001022C9">
        <w:rPr>
          <w:rFonts w:ascii="Times New Roman" w:hAnsi="Times New Roman" w:cs="Times New Roman"/>
          <w:noProof/>
        </w:rPr>
        <w:pict>
          <v:shape id="Picture 1" o:spid="_x0000_i1026" type="#_x0000_t75" style="width:240pt;height:309pt;visibility:visible">
            <v:imagedata r:id="rId8" o:title="" cropbottom="5038f" cropright="2264f"/>
          </v:shape>
        </w:pict>
      </w:r>
    </w:p>
    <w:p w:rsidR="00982D65" w:rsidRDefault="00982D65" w:rsidP="001B5194">
      <w:pPr>
        <w:pStyle w:val="Standard"/>
        <w:widowControl w:val="0"/>
        <w:spacing w:line="480" w:lineRule="auto"/>
        <w:outlineLvl w:val="0"/>
        <w:rPr>
          <w:rFonts w:ascii="Times New Roman" w:hAnsi="Times New Roman" w:cs="Times New Roman"/>
          <w:b/>
          <w:u w:val="single"/>
        </w:rPr>
      </w:pPr>
    </w:p>
    <w:p w:rsidR="00982D65" w:rsidRDefault="00982D65" w:rsidP="001B5194">
      <w:pPr>
        <w:pStyle w:val="Standard"/>
        <w:widowControl w:val="0"/>
        <w:spacing w:line="480" w:lineRule="auto"/>
        <w:outlineLvl w:val="0"/>
        <w:rPr>
          <w:rFonts w:ascii="Times New Roman" w:hAnsi="Times New Roman" w:cs="Times New Roman"/>
          <w:b/>
          <w:u w:val="single"/>
        </w:rPr>
      </w:pPr>
    </w:p>
    <w:p w:rsidR="00982D65" w:rsidRDefault="00982D65" w:rsidP="001B5194">
      <w:pPr>
        <w:pStyle w:val="Standard"/>
        <w:widowControl w:val="0"/>
        <w:spacing w:line="480" w:lineRule="auto"/>
        <w:outlineLvl w:val="0"/>
        <w:rPr>
          <w:rFonts w:ascii="Times New Roman" w:hAnsi="Times New Roman" w:cs="Times New Roman"/>
          <w:b/>
          <w:u w:val="single"/>
        </w:rPr>
      </w:pPr>
    </w:p>
    <w:p w:rsidR="00982D65" w:rsidRPr="00BA1B75" w:rsidRDefault="00982D65" w:rsidP="001B5194">
      <w:pPr>
        <w:pStyle w:val="Standard"/>
        <w:widowControl w:val="0"/>
        <w:spacing w:line="480" w:lineRule="auto"/>
        <w:outlineLvl w:val="0"/>
      </w:pPr>
      <w:r w:rsidRPr="00BA1B75">
        <w:rPr>
          <w:rFonts w:ascii="Times New Roman" w:hAnsi="Times New Roman" w:cs="Times New Roman"/>
          <w:b/>
        </w:rPr>
        <w:t>II. Phylogenetic analysis based on the data matrix analyzed in Beard et al. (2009)</w:t>
      </w:r>
    </w:p>
    <w:p w:rsidR="00982D65" w:rsidRDefault="00982D65" w:rsidP="001B5194">
      <w:pPr>
        <w:pStyle w:val="Standard"/>
        <w:widowControl w:val="0"/>
        <w:spacing w:line="480" w:lineRule="auto"/>
        <w:rPr>
          <w:rFonts w:ascii="Times New Roman" w:hAnsi="Times New Roman" w:cs="Times New Roman"/>
          <w:b/>
        </w:rPr>
      </w:pPr>
    </w:p>
    <w:p w:rsidR="00982D65" w:rsidRDefault="00982D65" w:rsidP="001B5194">
      <w:pPr>
        <w:pStyle w:val="Standard"/>
        <w:widowControl w:val="0"/>
        <w:spacing w:line="480" w:lineRule="auto"/>
      </w:pPr>
      <w:r>
        <w:rPr>
          <w:rFonts w:ascii="Times New Roman" w:hAnsi="Times New Roman" w:cs="Times New Roman"/>
        </w:rPr>
        <w:t xml:space="preserve">This analysis is based on a data matrix used in Beard et al. (2009), which originally included 39 taxa and 326 characters. </w:t>
      </w:r>
      <w:r>
        <w:rPr>
          <w:rFonts w:ascii="Times New Roman" w:hAnsi="Times New Roman"/>
          <w:i/>
          <w:color w:val="000000"/>
        </w:rPr>
        <w:t xml:space="preserve">Tupaia </w:t>
      </w:r>
      <w:r>
        <w:rPr>
          <w:rFonts w:ascii="Times New Roman" w:hAnsi="Times New Roman"/>
          <w:color w:val="000000"/>
        </w:rPr>
        <w:t xml:space="preserve">spp. </w:t>
      </w:r>
      <w:r>
        <w:rPr>
          <w:rFonts w:ascii="Times New Roman" w:hAnsi="Times New Roman" w:cs="Times New Roman"/>
        </w:rPr>
        <w:t>served as an outgroup.</w:t>
      </w:r>
      <w:r>
        <w:t xml:space="preserve"> </w:t>
      </w:r>
      <w:r>
        <w:rPr>
          <w:rFonts w:ascii="Times New Roman" w:hAnsi="Times New Roman" w:cs="Times New Roman"/>
        </w:rPr>
        <w:t xml:space="preserve">Following Beard et al. (2009), postcranial character states related to NMMP 20 were not coded for </w:t>
      </w:r>
      <w:r>
        <w:rPr>
          <w:rFonts w:ascii="Times New Roman" w:hAnsi="Times New Roman" w:cs="Times New Roman"/>
          <w:i/>
        </w:rPr>
        <w:t>Pondaungia</w:t>
      </w:r>
      <w:r>
        <w:rPr>
          <w:rFonts w:ascii="Times New Roman" w:hAnsi="Times New Roman" w:cs="Times New Roman"/>
        </w:rPr>
        <w:t>. The distolingual cusp on amphipithecid upper molars was rescored</w:t>
      </w:r>
      <w:r>
        <w:rPr>
          <w:rFonts w:ascii="Times New Roman" w:hAnsi="Times New Roman" w:cs="Times New Roman"/>
          <w:color w:val="000000"/>
        </w:rPr>
        <w:t xml:space="preserve"> following our identification of this cusp as a distolingually deflected metaconule.</w:t>
      </w:r>
      <w:r>
        <w:t xml:space="preserve"> </w:t>
      </w:r>
      <w:r>
        <w:rPr>
          <w:rFonts w:ascii="Times New Roman" w:hAnsi="Times New Roman" w:cs="Times New Roman"/>
          <w:color w:val="000000"/>
        </w:rPr>
        <w:t>Two characters have been added to the matrix (Ch. 327, 328).</w:t>
      </w:r>
      <w:r>
        <w:t xml:space="preserve"> </w:t>
      </w:r>
      <w:r>
        <w:rPr>
          <w:rFonts w:ascii="Times New Roman" w:hAnsi="Times New Roman" w:cs="Times New Roman"/>
        </w:rPr>
        <w:t>All of the selected characters are equally weighted. Multistate characters were considered as ordered if changes from one state to another required passing through intermediate states (Slowinski, 1993).</w:t>
      </w:r>
    </w:p>
    <w:p w:rsidR="00982D65" w:rsidRDefault="00982D65" w:rsidP="001B5194">
      <w:pPr>
        <w:pStyle w:val="Standard"/>
        <w:widowControl w:val="0"/>
        <w:spacing w:line="480" w:lineRule="auto"/>
        <w:rPr>
          <w:rFonts w:ascii="Times New Roman" w:hAnsi="Times New Roman" w:cs="Times New Roman"/>
        </w:rPr>
      </w:pPr>
    </w:p>
    <w:p w:rsidR="00982D65" w:rsidRPr="006A5D92" w:rsidRDefault="00982D65" w:rsidP="001B5194">
      <w:pPr>
        <w:pStyle w:val="Standard"/>
        <w:widowControl w:val="0"/>
        <w:spacing w:line="480" w:lineRule="auto"/>
        <w:outlineLvl w:val="0"/>
        <w:rPr>
          <w:rFonts w:ascii="Times New Roman" w:hAnsi="Times New Roman" w:cs="Times New Roman"/>
          <w:b/>
        </w:rPr>
      </w:pPr>
      <w:r w:rsidRPr="006A5D92">
        <w:rPr>
          <w:rFonts w:ascii="Times New Roman" w:hAnsi="Times New Roman" w:cs="Times New Roman"/>
          <w:b/>
        </w:rPr>
        <w:t>II-1. List of characters</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Lower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Incisors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 i1*. Lower incisor number: 0 = three; 1 = two; 2 = one: I</w:t>
      </w:r>
      <w:r>
        <w:rPr>
          <w:rFonts w:ascii="Times New Roman" w:hAnsi="Times New Roman" w:cs="Times New Roman"/>
          <w:kern w:val="0"/>
          <w:sz w:val="16"/>
          <w:szCs w:val="16"/>
        </w:rPr>
        <w:t xml:space="preserve">1 </w:t>
      </w:r>
      <w:r>
        <w:rPr>
          <w:rFonts w:ascii="Times New Roman" w:hAnsi="Times New Roman" w:cs="Times New Roman"/>
          <w:kern w:val="0"/>
        </w:rPr>
        <w:t>present, I</w:t>
      </w:r>
      <w:r>
        <w:rPr>
          <w:rFonts w:ascii="Times New Roman" w:hAnsi="Times New Roman" w:cs="Times New Roman"/>
          <w:kern w:val="0"/>
          <w:sz w:val="16"/>
          <w:szCs w:val="16"/>
        </w:rPr>
        <w:t xml:space="preserve">2 </w:t>
      </w:r>
      <w:r>
        <w:rPr>
          <w:rFonts w:ascii="Times New Roman" w:hAnsi="Times New Roman" w:cs="Times New Roman"/>
          <w:kern w:val="0"/>
        </w:rPr>
        <w:t>absent; 3 = lower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incisors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 i2. Lower incisor occlusal arrangement: 0 = arcuate battery from lateral perspective (Ushaped arcade); 1 = cusp tips staggered (V-shaped arcade).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 i3. Lower incisor crown spacing: 0 = no spaces; 1 = spaces present between crowns.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 i4. I</w:t>
      </w:r>
      <w:r>
        <w:rPr>
          <w:rFonts w:ascii="Times New Roman" w:hAnsi="Times New Roman" w:cs="Times New Roman"/>
          <w:kern w:val="0"/>
          <w:sz w:val="16"/>
          <w:szCs w:val="16"/>
        </w:rPr>
        <w:t>2</w:t>
      </w:r>
      <w:r>
        <w:rPr>
          <w:rFonts w:ascii="Times New Roman" w:hAnsi="Times New Roman" w:cs="Times New Roman"/>
          <w:kern w:val="0"/>
        </w:rPr>
        <w:t>-C diastema: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 i5*. I</w:t>
      </w:r>
      <w:r>
        <w:rPr>
          <w:rFonts w:ascii="Times New Roman" w:hAnsi="Times New Roman" w:cs="Times New Roman"/>
          <w:kern w:val="0"/>
          <w:sz w:val="16"/>
          <w:szCs w:val="16"/>
        </w:rPr>
        <w:t xml:space="preserve">1-2 </w:t>
      </w:r>
      <w:r>
        <w:rPr>
          <w:rFonts w:ascii="Times New Roman" w:hAnsi="Times New Roman" w:cs="Times New Roman"/>
          <w:kern w:val="0"/>
        </w:rPr>
        <w:t>size (ratio of I</w:t>
      </w:r>
      <w:r>
        <w:rPr>
          <w:rFonts w:ascii="Times New Roman" w:hAnsi="Times New Roman" w:cs="Times New Roman"/>
          <w:kern w:val="0"/>
          <w:sz w:val="16"/>
          <w:szCs w:val="16"/>
        </w:rPr>
        <w:t xml:space="preserve">1-2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very small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0.69); 1 = moderate sized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0.70,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1.07); 2 = large (&gt; 1.07).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6. i6*.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proportions (ratio of I</w:t>
      </w:r>
      <w:r>
        <w:rPr>
          <w:rFonts w:ascii="Times New Roman" w:hAnsi="Times New Roman" w:cs="Times New Roman"/>
          <w:kern w:val="0"/>
          <w:sz w:val="16"/>
          <w:szCs w:val="16"/>
        </w:rPr>
        <w:t xml:space="preserve">1 </w:t>
      </w:r>
      <w:r>
        <w:rPr>
          <w:rFonts w:ascii="Times New Roman" w:hAnsi="Times New Roman" w:cs="Times New Roman"/>
          <w:kern w:val="0"/>
        </w:rPr>
        <w:t>area to I</w:t>
      </w:r>
      <w:r>
        <w:rPr>
          <w:rFonts w:ascii="Times New Roman" w:hAnsi="Times New Roman" w:cs="Times New Roman"/>
          <w:kern w:val="0"/>
          <w:sz w:val="16"/>
          <w:szCs w:val="16"/>
        </w:rPr>
        <w:t xml:space="preserve">2 </w:t>
      </w:r>
      <w:r>
        <w:rPr>
          <w:rFonts w:ascii="Times New Roman" w:hAnsi="Times New Roman" w:cs="Times New Roman"/>
          <w:kern w:val="0"/>
        </w:rPr>
        <w:t>area): 0 = I</w:t>
      </w:r>
      <w:r>
        <w:rPr>
          <w:rFonts w:ascii="Times New Roman" w:hAnsi="Times New Roman" w:cs="Times New Roman"/>
          <w:kern w:val="0"/>
          <w:sz w:val="16"/>
          <w:szCs w:val="16"/>
        </w:rPr>
        <w:t xml:space="preserve">1 </w:t>
      </w:r>
      <w:r>
        <w:rPr>
          <w:rFonts w:ascii="Times New Roman" w:hAnsi="Times New Roman" w:cs="Times New Roman"/>
          <w:kern w:val="0"/>
        </w:rPr>
        <w:t>much smaller than I2 (&lt; 0.65); 1 = I</w:t>
      </w:r>
      <w:r>
        <w:rPr>
          <w:rFonts w:ascii="Times New Roman" w:hAnsi="Times New Roman" w:cs="Times New Roman"/>
          <w:kern w:val="0"/>
          <w:sz w:val="16"/>
          <w:szCs w:val="16"/>
        </w:rPr>
        <w:t xml:space="preserve">1 </w:t>
      </w:r>
      <w:r>
        <w:rPr>
          <w:rFonts w:ascii="Times New Roman" w:hAnsi="Times New Roman" w:cs="Times New Roman"/>
          <w:kern w:val="0"/>
        </w:rPr>
        <w:t>smaller than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0.65, &lt; 0.82); 2 = I</w:t>
      </w:r>
      <w:r>
        <w:rPr>
          <w:rFonts w:ascii="Times New Roman" w:hAnsi="Times New Roman" w:cs="Times New Roman"/>
          <w:kern w:val="0"/>
          <w:sz w:val="16"/>
          <w:szCs w:val="16"/>
        </w:rPr>
        <w:t xml:space="preserve">1 </w:t>
      </w:r>
      <w:r>
        <w:rPr>
          <w:rFonts w:ascii="Times New Roman" w:hAnsi="Times New Roman" w:cs="Times New Roman"/>
          <w:kern w:val="0"/>
        </w:rPr>
        <w:t>almost as large as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0.83, &lt; 1.00); 3 = I</w:t>
      </w:r>
      <w:r>
        <w:rPr>
          <w:rFonts w:ascii="Times New Roman" w:hAnsi="Times New Roman" w:cs="Times New Roman"/>
          <w:kern w:val="0"/>
          <w:sz w:val="16"/>
          <w:szCs w:val="16"/>
        </w:rPr>
        <w:t xml:space="preserve">1 </w:t>
      </w:r>
      <w:r>
        <w:rPr>
          <w:rFonts w:ascii="Times New Roman" w:hAnsi="Times New Roman" w:cs="Times New Roman"/>
          <w:kern w:val="0"/>
        </w:rPr>
        <w:t>&gt; I</w:t>
      </w:r>
      <w:r>
        <w:rPr>
          <w:rFonts w:ascii="Times New Roman" w:hAnsi="Times New Roman" w:cs="Times New Roman"/>
          <w:kern w:val="0"/>
          <w:sz w:val="16"/>
          <w:szCs w:val="16"/>
        </w:rPr>
        <w:t>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1.01, &lt; 1.25); 4 = I</w:t>
      </w:r>
      <w:r>
        <w:rPr>
          <w:rFonts w:ascii="Times New Roman" w:hAnsi="Times New Roman" w:cs="Times New Roman"/>
          <w:kern w:val="0"/>
          <w:sz w:val="16"/>
          <w:szCs w:val="16"/>
        </w:rPr>
        <w:t xml:space="preserve">1 </w:t>
      </w:r>
      <w:r>
        <w:rPr>
          <w:rFonts w:ascii="Times New Roman" w:hAnsi="Times New Roman" w:cs="Times New Roman"/>
          <w:kern w:val="0"/>
        </w:rPr>
        <w:t>&gt;&gt;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 i7*. I</w:t>
      </w:r>
      <w:r>
        <w:rPr>
          <w:rFonts w:ascii="Times New Roman" w:hAnsi="Times New Roman" w:cs="Times New Roman"/>
          <w:kern w:val="0"/>
          <w:sz w:val="16"/>
          <w:szCs w:val="16"/>
        </w:rPr>
        <w:t xml:space="preserve">1 </w:t>
      </w:r>
      <w:r>
        <w:rPr>
          <w:rFonts w:ascii="Times New Roman" w:hAnsi="Times New Roman" w:cs="Times New Roman"/>
          <w:kern w:val="0"/>
        </w:rPr>
        <w:t>crown width (spatulate incisors only): 0 = considerably wider (m-d) than root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(spatulate): 1 = narrow at apex, wider than root; 2 = ‘styliform’ (crown apex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approximately the same width as the cervical margin).</w:t>
      </w:r>
    </w:p>
    <w:p w:rsidR="00982D65" w:rsidRPr="00C976CD" w:rsidRDefault="00982D65" w:rsidP="001B5194">
      <w:pPr>
        <w:suppressAutoHyphens w:val="0"/>
        <w:autoSpaceDE w:val="0"/>
        <w:adjustRightInd w:val="0"/>
        <w:spacing w:line="480" w:lineRule="auto"/>
        <w:textAlignment w:val="auto"/>
        <w:rPr>
          <w:rFonts w:ascii="åÉ(›ˇøDº " w:hAnsi="åÉ(›ˇøDº " w:cs="åÉ(›ˇøDº "/>
          <w:kern w:val="0"/>
        </w:rPr>
      </w:pPr>
      <w:r>
        <w:rPr>
          <w:rFonts w:ascii="Times New Roman" w:hAnsi="Times New Roman" w:cs="Times New Roman"/>
          <w:kern w:val="0"/>
        </w:rPr>
        <w:t>8. i8. I</w:t>
      </w:r>
      <w:r>
        <w:rPr>
          <w:rFonts w:ascii="Times New Roman" w:hAnsi="Times New Roman" w:cs="Times New Roman"/>
          <w:kern w:val="0"/>
          <w:sz w:val="16"/>
          <w:szCs w:val="16"/>
        </w:rPr>
        <w:t xml:space="preserve">2 </w:t>
      </w:r>
      <w:r>
        <w:rPr>
          <w:rFonts w:ascii="Times New Roman" w:hAnsi="Times New Roman" w:cs="Times New Roman"/>
          <w:kern w:val="0"/>
        </w:rPr>
        <w:t>crown cross-sectional shape (ratio of m-d length to b-l breadth): 0 = rounded oval (</w:t>
      </w:r>
      <w:r>
        <w:rPr>
          <w:rFonts w:ascii="åÉ(›ˇøDº " w:hAnsi="åÉ(›ˇøDº " w:cs="åÉ(›ˇøDº " w:hint="eastAsia"/>
          <w:kern w:val="0"/>
        </w:rPr>
        <w:t>≥</w:t>
      </w:r>
      <w:r>
        <w:rPr>
          <w:rFonts w:ascii="Times New Roman" w:hAnsi="Times New Roman" w:cs="Times New Roman"/>
          <w:kern w:val="0"/>
        </w:rPr>
        <w:t>0.64); 1 = mesiodistally compressed (&lt; 0.64).</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 i9*. Lower incisors crown height (crown heights judged from cementoenamel junction to crown tip on the buccal surface): 0 = low crowned; 1 = moderately high crowned;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high crowned.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 i11*. Lower incisor roots: 0 = erect or vertical; 1 = slightly procumbent;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 i12*. Lower incisor crowns: 0 = erect or vertical; 1 = procumbent; 2 = very procu</w:t>
      </w:r>
      <w:r>
        <w:rPr>
          <w:rFonts w:ascii="Times New Roman" w:hAnsi="Times New Roman" w:cs="Times New Roman"/>
          <w:kern w:val="0"/>
        </w:rPr>
        <w:t>m</w:t>
      </w:r>
      <w:r>
        <w:rPr>
          <w:rFonts w:ascii="Times New Roman" w:hAnsi="Times New Roman" w:cs="Times New Roman"/>
          <w:kern w:val="0"/>
        </w:rPr>
        <w:t>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 i14. I</w:t>
      </w:r>
      <w:r>
        <w:rPr>
          <w:rFonts w:ascii="Times New Roman" w:hAnsi="Times New Roman" w:cs="Times New Roman"/>
          <w:kern w:val="0"/>
          <w:sz w:val="16"/>
          <w:szCs w:val="16"/>
        </w:rPr>
        <w:t xml:space="preserve">1 </w:t>
      </w:r>
      <w:r>
        <w:rPr>
          <w:rFonts w:ascii="Times New Roman" w:hAnsi="Times New Roman" w:cs="Times New Roman"/>
          <w:kern w:val="0"/>
        </w:rPr>
        <w:t>crown shape: 0 = spatulate; 1 = lanceolate, pointed.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 i15. I</w:t>
      </w:r>
      <w:r>
        <w:rPr>
          <w:rFonts w:ascii="Times New Roman" w:hAnsi="Times New Roman" w:cs="Times New Roman"/>
          <w:kern w:val="0"/>
          <w:sz w:val="16"/>
          <w:szCs w:val="16"/>
        </w:rPr>
        <w:t xml:space="preserve">2 </w:t>
      </w:r>
      <w:r>
        <w:rPr>
          <w:rFonts w:ascii="Times New Roman" w:hAnsi="Times New Roman" w:cs="Times New Roman"/>
          <w:kern w:val="0"/>
        </w:rPr>
        <w:t>heel development (a lingual swelling at the base of crown): 0 = heel absent;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heel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 i17*. Lower first incisor lingual cingulum: 0 = absent to weak; 1 = strong but inco</w:t>
      </w:r>
      <w:r>
        <w:rPr>
          <w:rFonts w:ascii="Times New Roman" w:hAnsi="Times New Roman" w:cs="Times New Roman"/>
          <w:kern w:val="0"/>
        </w:rPr>
        <w:t>m</w:t>
      </w:r>
      <w:r>
        <w:rPr>
          <w:rFonts w:ascii="Times New Roman" w:hAnsi="Times New Roman" w:cs="Times New Roman"/>
          <w:kern w:val="0"/>
        </w:rPr>
        <w:t>plete; 2 = strong and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 i19*. Relative size of I</w:t>
      </w:r>
      <w:r>
        <w:rPr>
          <w:rFonts w:ascii="Times New Roman" w:hAnsi="Times New Roman" w:cs="Times New Roman"/>
          <w:kern w:val="0"/>
          <w:sz w:val="16"/>
          <w:szCs w:val="16"/>
        </w:rPr>
        <w:t xml:space="preserve">1 </w:t>
      </w:r>
      <w:r>
        <w:rPr>
          <w:rFonts w:ascii="Times New Roman" w:hAnsi="Times New Roman" w:cs="Times New Roman"/>
          <w:kern w:val="0"/>
        </w:rPr>
        <w:t>to M</w:t>
      </w:r>
      <w:r>
        <w:rPr>
          <w:rFonts w:ascii="Times New Roman" w:hAnsi="Times New Roman" w:cs="Times New Roman"/>
          <w:kern w:val="0"/>
          <w:sz w:val="16"/>
          <w:szCs w:val="16"/>
        </w:rPr>
        <w:t xml:space="preserve">1 </w:t>
      </w:r>
      <w:r>
        <w:rPr>
          <w:rFonts w:ascii="Times New Roman" w:hAnsi="Times New Roman" w:cs="Times New Roman"/>
          <w:kern w:val="0"/>
        </w:rPr>
        <w:t>(based on occlusal areas): 0 = I</w:t>
      </w:r>
      <w:r>
        <w:rPr>
          <w:rFonts w:ascii="Times New Roman" w:hAnsi="Times New Roman" w:cs="Times New Roman"/>
          <w:kern w:val="0"/>
          <w:sz w:val="16"/>
          <w:szCs w:val="16"/>
        </w:rPr>
        <w:t xml:space="preserve">1 </w:t>
      </w:r>
      <w:r>
        <w:rPr>
          <w:rFonts w:ascii="Times New Roman" w:hAnsi="Times New Roman" w:cs="Times New Roman"/>
          <w:kern w:val="0"/>
        </w:rPr>
        <w:t>very small (I</w:t>
      </w:r>
      <w:r>
        <w:rPr>
          <w:rFonts w:ascii="Times New Roman" w:hAnsi="Times New Roman" w:cs="Times New Roman"/>
          <w:kern w:val="0"/>
          <w:sz w:val="16"/>
          <w:szCs w:val="16"/>
        </w:rPr>
        <w:t xml:space="preserve">1 </w:t>
      </w:r>
      <w:r>
        <w:rPr>
          <w:rFonts w:ascii="Times New Roman" w:hAnsi="Times New Roman" w:cs="Times New Roman"/>
          <w:kern w:val="0"/>
        </w:rPr>
        <w:t>&lt;&lt; M</w:t>
      </w:r>
      <w:r>
        <w:rPr>
          <w:rFonts w:ascii="Times New Roman" w:hAnsi="Times New Roman" w:cs="Times New Roman"/>
          <w:kern w:val="0"/>
          <w:sz w:val="16"/>
          <w:szCs w:val="16"/>
        </w:rPr>
        <w:t>1</w:t>
      </w:r>
      <w:r>
        <w:rPr>
          <w:rFonts w:ascii="Times New Roman" w:hAnsi="Times New Roman" w:cs="Times New Roman"/>
          <w:kern w:val="0"/>
        </w:rPr>
        <w:t>); 1 = moderately enlarged (I</w:t>
      </w:r>
      <w:r>
        <w:rPr>
          <w:rFonts w:ascii="Times New Roman" w:hAnsi="Times New Roman" w:cs="Times New Roman"/>
          <w:kern w:val="0"/>
          <w:sz w:val="16"/>
          <w:szCs w:val="16"/>
        </w:rPr>
        <w:t xml:space="preserve">1 </w:t>
      </w:r>
      <w:r>
        <w:rPr>
          <w:rFonts w:ascii="Times New Roman" w:hAnsi="Times New Roman" w:cs="Times New Roman"/>
          <w:kern w:val="0"/>
        </w:rPr>
        <w:t>&lt; or = M</w:t>
      </w:r>
      <w:r>
        <w:rPr>
          <w:rFonts w:ascii="Times New Roman" w:hAnsi="Times New Roman" w:cs="Times New Roman"/>
          <w:kern w:val="0"/>
          <w:sz w:val="16"/>
          <w:szCs w:val="16"/>
        </w:rPr>
        <w:t>1</w:t>
      </w:r>
      <w:r>
        <w:rPr>
          <w:rFonts w:ascii="Times New Roman" w:hAnsi="Times New Roman" w:cs="Times New Roman"/>
          <w:kern w:val="0"/>
        </w:rPr>
        <w:t>); 2 = grossly enlarged (I</w:t>
      </w:r>
      <w:r>
        <w:rPr>
          <w:rFonts w:ascii="Times New Roman" w:hAnsi="Times New Roman" w:cs="Times New Roman"/>
          <w:kern w:val="0"/>
          <w:sz w:val="16"/>
          <w:szCs w:val="16"/>
        </w:rPr>
        <w:t xml:space="preserve">1 </w:t>
      </w:r>
      <w:r>
        <w:rPr>
          <w:rFonts w:ascii="Times New Roman" w:hAnsi="Times New Roman" w:cs="Times New Roman"/>
          <w:kern w:val="0"/>
        </w:rPr>
        <w:t>&gt; M</w:t>
      </w:r>
      <w:r>
        <w:rPr>
          <w:rFonts w:ascii="Times New Roman" w:hAnsi="Times New Roman" w:cs="Times New Roman"/>
          <w:kern w:val="0"/>
          <w:sz w:val="16"/>
          <w:szCs w:val="16"/>
        </w:rPr>
        <w:t>1</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Canines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 c1*. Female C</w:t>
      </w:r>
      <w:r>
        <w:rPr>
          <w:rFonts w:ascii="Times New Roman" w:hAnsi="Times New Roman" w:cs="Times New Roman"/>
          <w:kern w:val="0"/>
          <w:sz w:val="16"/>
          <w:szCs w:val="16"/>
        </w:rPr>
        <w:t xml:space="preserve">1 </w:t>
      </w:r>
      <w:r>
        <w:rPr>
          <w:rFonts w:ascii="Times New Roman" w:hAnsi="Times New Roman" w:cs="Times New Roman"/>
          <w:kern w:val="0"/>
        </w:rPr>
        <w:t>cross-sectional area relative to molar cross sectional area: 0 = very small (C</w:t>
      </w:r>
      <w:r>
        <w:rPr>
          <w:rFonts w:ascii="Times New Roman" w:hAnsi="Times New Roman" w:cs="Times New Roman"/>
          <w:kern w:val="0"/>
          <w:sz w:val="16"/>
          <w:szCs w:val="16"/>
        </w:rPr>
        <w:t>1</w:t>
      </w:r>
      <w:r>
        <w:rPr>
          <w:rFonts w:ascii="Times New Roman" w:hAnsi="Times New Roman" w:cs="Times New Roman"/>
          <w:kern w:val="0"/>
        </w:rPr>
        <w:t>/M</w:t>
      </w:r>
      <w:r>
        <w:rPr>
          <w:rFonts w:ascii="Times New Roman" w:hAnsi="Times New Roman" w:cs="Times New Roman"/>
          <w:kern w:val="0"/>
          <w:sz w:val="16"/>
          <w:szCs w:val="16"/>
        </w:rPr>
        <w:t xml:space="preserve">1 </w:t>
      </w:r>
      <w:r>
        <w:rPr>
          <w:rFonts w:ascii="Times New Roman" w:hAnsi="Times New Roman" w:cs="Times New Roman"/>
          <w:kern w:val="0"/>
        </w:rPr>
        <w:t>&lt; 0.40); 1 = moderate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0.4, &lt; 0.80); 2 =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0.80,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very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 c2*. C</w:t>
      </w:r>
      <w:r>
        <w:rPr>
          <w:rFonts w:ascii="Times New Roman" w:hAnsi="Times New Roman" w:cs="Times New Roman"/>
          <w:kern w:val="0"/>
          <w:sz w:val="16"/>
          <w:szCs w:val="16"/>
        </w:rPr>
        <w:t>1</w:t>
      </w:r>
      <w:r>
        <w:rPr>
          <w:rFonts w:ascii="Times New Roman" w:hAnsi="Times New Roman" w:cs="Times New Roman"/>
          <w:kern w:val="0"/>
        </w:rPr>
        <w:t>/</w:t>
      </w:r>
      <w:r>
        <w:rPr>
          <w:rFonts w:ascii="Times New Roman" w:hAnsi="Times New Roman" w:cs="Times New Roman"/>
          <w:kern w:val="0"/>
          <w:sz w:val="16"/>
          <w:szCs w:val="16"/>
        </w:rPr>
        <w:t xml:space="preserve">1 </w:t>
      </w:r>
      <w:r>
        <w:rPr>
          <w:rFonts w:ascii="Times New Roman" w:hAnsi="Times New Roman" w:cs="Times New Roman"/>
          <w:kern w:val="0"/>
        </w:rPr>
        <w:t>dimorphism (square root of male C</w:t>
      </w:r>
      <w:r>
        <w:rPr>
          <w:rFonts w:ascii="Times New Roman" w:hAnsi="Times New Roman" w:cs="Times New Roman"/>
          <w:kern w:val="0"/>
          <w:sz w:val="16"/>
          <w:szCs w:val="16"/>
        </w:rPr>
        <w:t xml:space="preserve">1 </w:t>
      </w:r>
      <w:r>
        <w:rPr>
          <w:rFonts w:ascii="Times New Roman" w:hAnsi="Times New Roman" w:cs="Times New Roman"/>
          <w:kern w:val="0"/>
        </w:rPr>
        <w:t>area/square root of female C</w:t>
      </w:r>
      <w:r>
        <w:rPr>
          <w:rFonts w:ascii="Times New Roman" w:hAnsi="Times New Roman" w:cs="Times New Roman"/>
          <w:kern w:val="0"/>
          <w:sz w:val="16"/>
          <w:szCs w:val="16"/>
        </w:rPr>
        <w:t xml:space="preserve">1 </w:t>
      </w:r>
      <w:r>
        <w:rPr>
          <w:rFonts w:ascii="Times New Roman" w:hAnsi="Times New Roman" w:cs="Times New Roman"/>
          <w:kern w:val="0"/>
        </w:rPr>
        <w:t>area): 0 = low (&lt; 1.07); 1 = moderate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1.07, &lt; 1.17); 2 = high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 c3. C</w:t>
      </w:r>
      <w:r>
        <w:rPr>
          <w:rFonts w:ascii="Times New Roman" w:hAnsi="Times New Roman" w:cs="Times New Roman"/>
          <w:kern w:val="0"/>
          <w:sz w:val="16"/>
          <w:szCs w:val="16"/>
        </w:rPr>
        <w:t xml:space="preserve">1 </w:t>
      </w:r>
      <w:r>
        <w:rPr>
          <w:rFonts w:ascii="Times New Roman" w:hAnsi="Times New Roman" w:cs="Times New Roman"/>
          <w:kern w:val="0"/>
        </w:rPr>
        <w:t>cross-sectional shape: 0 = rounded oval; 1 = mesiodistally compressed;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buccolingually compressed.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 c4. C</w:t>
      </w:r>
      <w:r>
        <w:rPr>
          <w:rFonts w:ascii="Times New Roman" w:hAnsi="Times New Roman" w:cs="Times New Roman"/>
          <w:kern w:val="0"/>
          <w:sz w:val="16"/>
          <w:szCs w:val="16"/>
        </w:rPr>
        <w:t xml:space="preserve">1 </w:t>
      </w:r>
      <w:r>
        <w:rPr>
          <w:rFonts w:ascii="Times New Roman" w:hAnsi="Times New Roman" w:cs="Times New Roman"/>
          <w:kern w:val="0"/>
        </w:rPr>
        <w:t>lingual crest development: 0 = rounded; 1 = sharp.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20. c5. Canine paracristid (not scored if species has canine incorporated into a tooth comb): 0 = oblique to occlusal plane; 1 = nearly horizontal to occlusal plane; 2 = forms part of cropping mechanism with I</w:t>
      </w:r>
      <w:r>
        <w:rPr>
          <w:rFonts w:ascii="Times New Roman" w:hAnsi="Times New Roman" w:cs="Times New Roman"/>
          <w:kern w:val="0"/>
          <w:sz w:val="16"/>
          <w:szCs w:val="16"/>
        </w:rPr>
        <w:t>1-2.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 c6. Canine height (females): 0 = low, squat; 1 = narrow, short; 2 = tall, at or above tooth 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 ML18*. Lower canine crown: 0 = erect or vertical; 1 = procumbent; 2 = very pr</w:t>
      </w:r>
      <w:r>
        <w:rPr>
          <w:rFonts w:ascii="Times New Roman" w:hAnsi="Times New Roman" w:cs="Times New Roman"/>
          <w:kern w:val="0"/>
        </w:rPr>
        <w:t>o</w:t>
      </w:r>
      <w:r>
        <w:rPr>
          <w:rFonts w:ascii="Times New Roman" w:hAnsi="Times New Roman" w:cs="Times New Roman"/>
          <w:kern w:val="0"/>
        </w:rPr>
        <w:t>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 ML19*. Lower canine root: 0 = erect or vertical; 1 = slightly procumbent;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Premolars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 p1. P</w:t>
      </w:r>
      <w:r>
        <w:rPr>
          <w:rFonts w:ascii="Times New Roman" w:hAnsi="Times New Roman" w:cs="Times New Roman"/>
          <w:kern w:val="0"/>
          <w:sz w:val="16"/>
          <w:szCs w:val="16"/>
        </w:rPr>
        <w:t xml:space="preserve">1 </w:t>
      </w:r>
      <w:r>
        <w:rPr>
          <w:rFonts w:ascii="Times New Roman" w:hAnsi="Times New Roman" w:cs="Times New Roman"/>
          <w:kern w:val="0"/>
        </w:rPr>
        <w:t>/</w:t>
      </w:r>
      <w:r>
        <w:rPr>
          <w:rFonts w:ascii="Times New Roman" w:hAnsi="Times New Roman" w:cs="Times New Roman"/>
          <w:kern w:val="0"/>
          <w:sz w:val="16"/>
          <w:szCs w:val="16"/>
        </w:rPr>
        <w:t>1</w:t>
      </w:r>
      <w:r>
        <w:rPr>
          <w:rFonts w:ascii="Times New Roman" w:hAnsi="Times New Roman" w:cs="Times New Roman"/>
          <w:kern w:val="0"/>
        </w:rPr>
        <w: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 p2. P</w:t>
      </w:r>
      <w:r>
        <w:rPr>
          <w:rFonts w:ascii="Times New Roman" w:hAnsi="Times New Roman" w:cs="Times New Roman"/>
          <w:kern w:val="0"/>
          <w:sz w:val="16"/>
          <w:szCs w:val="16"/>
        </w:rPr>
        <w:t>2</w:t>
      </w:r>
      <w:r>
        <w:rPr>
          <w:rFonts w:ascii="Times New Roman" w:hAnsi="Times New Roman" w:cs="Times New Roman"/>
          <w:kern w:val="0"/>
        </w:rPr>
        <w: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 p3. P</w:t>
      </w:r>
      <w:r>
        <w:rPr>
          <w:rFonts w:ascii="Times New Roman" w:hAnsi="Times New Roman" w:cs="Times New Roman"/>
          <w:kern w:val="0"/>
          <w:sz w:val="16"/>
          <w:szCs w:val="16"/>
        </w:rPr>
        <w:t xml:space="preserve">2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 p4’. P</w:t>
      </w:r>
      <w:r>
        <w:rPr>
          <w:rFonts w:ascii="Times New Roman" w:hAnsi="Times New Roman" w:cs="Times New Roman"/>
          <w:kern w:val="0"/>
          <w:sz w:val="16"/>
          <w:szCs w:val="16"/>
        </w:rPr>
        <w:t xml:space="preserve">3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 p4”. P</w:t>
      </w:r>
      <w:r>
        <w:rPr>
          <w:rFonts w:ascii="Times New Roman" w:hAnsi="Times New Roman" w:cs="Times New Roman"/>
          <w:kern w:val="0"/>
          <w:sz w:val="16"/>
          <w:szCs w:val="16"/>
        </w:rPr>
        <w:t xml:space="preserve">4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 p5*. Premolar crowding (overlapping of crowns): 0 = no crowding; 1 = slightly crowded; 2 = very crowded—mesial root positioned buccal to distal root.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 p6*. P</w:t>
      </w:r>
      <w:r>
        <w:rPr>
          <w:rFonts w:ascii="Times New Roman" w:hAnsi="Times New Roman" w:cs="Times New Roman"/>
          <w:kern w:val="0"/>
          <w:sz w:val="16"/>
          <w:szCs w:val="16"/>
        </w:rPr>
        <w:t xml:space="preserve">3 </w:t>
      </w:r>
      <w:r>
        <w:rPr>
          <w:rFonts w:ascii="Times New Roman" w:hAnsi="Times New Roman" w:cs="Times New Roman"/>
          <w:kern w:val="0"/>
        </w:rPr>
        <w:t>paraconid: 0 = large; 1 = small; 2 = absent or extremely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 p7*. P</w:t>
      </w:r>
      <w:r>
        <w:rPr>
          <w:rFonts w:ascii="Times New Roman" w:hAnsi="Times New Roman" w:cs="Times New Roman"/>
          <w:kern w:val="0"/>
          <w:sz w:val="16"/>
          <w:szCs w:val="16"/>
        </w:rPr>
        <w:t xml:space="preserve">4 </w:t>
      </w:r>
      <w:r>
        <w:rPr>
          <w:rFonts w:ascii="Times New Roman" w:hAnsi="Times New Roman" w:cs="Times New Roman"/>
          <w:kern w:val="0"/>
        </w:rPr>
        <w:t>paraconid: 0 = large; 1 = small; 2 = absent or extremely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 p9’’. P4 paraconid position (mesiodistally): 0 = widely spaced from the metaconid ; 1 = twinned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33. p11*. P</w:t>
      </w:r>
      <w:r>
        <w:rPr>
          <w:rFonts w:ascii="Times New Roman" w:hAnsi="Times New Roman" w:cs="Times New Roman"/>
          <w:kern w:val="0"/>
          <w:sz w:val="16"/>
          <w:szCs w:val="16"/>
        </w:rPr>
        <w:t xml:space="preserve">3-4 </w:t>
      </w:r>
      <w:r>
        <w:rPr>
          <w:rFonts w:ascii="Times New Roman" w:hAnsi="Times New Roman" w:cs="Times New Roman"/>
          <w:kern w:val="0"/>
        </w:rPr>
        <w:t>cristid obliqua: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34. p13. P</w:t>
      </w:r>
      <w:r>
        <w:rPr>
          <w:rFonts w:ascii="Times New Roman" w:hAnsi="Times New Roman" w:cs="Times New Roman"/>
          <w:kern w:val="0"/>
          <w:sz w:val="16"/>
          <w:szCs w:val="16"/>
        </w:rPr>
        <w:t xml:space="preserve">2 </w:t>
      </w:r>
      <w:r>
        <w:rPr>
          <w:rFonts w:ascii="Times New Roman" w:hAnsi="Times New Roman" w:cs="Times New Roman"/>
          <w:kern w:val="0"/>
        </w:rPr>
        <w:t>protoconid height and shape: 0 = slender, projects above protoconids of P</w:t>
      </w:r>
      <w:r>
        <w:rPr>
          <w:rFonts w:ascii="Times New Roman" w:hAnsi="Times New Roman" w:cs="Times New Roman"/>
          <w:kern w:val="0"/>
          <w:sz w:val="16"/>
          <w:szCs w:val="16"/>
        </w:rPr>
        <w:t>3-4</w:t>
      </w:r>
      <w:r>
        <w:rPr>
          <w:rFonts w:ascii="Times New Roman" w:hAnsi="Times New Roman" w:cs="Times New Roman"/>
          <w:kern w:val="0"/>
        </w:rPr>
        <w:t>; 1 = massive, projects above protoconids of P</w:t>
      </w:r>
      <w:r>
        <w:rPr>
          <w:rFonts w:ascii="Times New Roman" w:hAnsi="Times New Roman" w:cs="Times New Roman"/>
          <w:kern w:val="0"/>
          <w:sz w:val="16"/>
          <w:szCs w:val="16"/>
        </w:rPr>
        <w:t>3-4</w:t>
      </w:r>
      <w:r>
        <w:rPr>
          <w:rFonts w:ascii="Times New Roman" w:hAnsi="Times New Roman" w:cs="Times New Roman"/>
          <w:kern w:val="0"/>
        </w:rPr>
        <w:t>; 2 = not projecting, in line with P</w:t>
      </w:r>
      <w:r>
        <w:rPr>
          <w:rFonts w:ascii="Times New Roman" w:hAnsi="Times New Roman" w:cs="Times New Roman"/>
          <w:kern w:val="0"/>
          <w:sz w:val="16"/>
          <w:szCs w:val="16"/>
        </w:rPr>
        <w:t>3</w:t>
      </w:r>
      <w:r>
        <w:rPr>
          <w:rFonts w:ascii="Times New Roman" w:hAnsi="Times New Roman" w:cs="Times New Roman"/>
          <w:kern w:val="0"/>
        </w:rPr>
        <w:t>; 3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extremely short, shorter than P</w:t>
      </w:r>
      <w:r>
        <w:rPr>
          <w:rFonts w:ascii="Times New Roman" w:hAnsi="Times New Roman" w:cs="Times New Roman"/>
          <w:kern w:val="0"/>
          <w:sz w:val="16"/>
          <w:szCs w:val="16"/>
        </w:rPr>
        <w:t>3</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35. p14. P</w:t>
      </w:r>
      <w:r>
        <w:rPr>
          <w:rFonts w:ascii="Times New Roman" w:hAnsi="Times New Roman" w:cs="Times New Roman"/>
          <w:kern w:val="0"/>
          <w:sz w:val="16"/>
          <w:szCs w:val="16"/>
        </w:rPr>
        <w:t xml:space="preserve">4 </w:t>
      </w:r>
      <w:r>
        <w:rPr>
          <w:rFonts w:ascii="Times New Roman" w:hAnsi="Times New Roman" w:cs="Times New Roman"/>
          <w:kern w:val="0"/>
        </w:rPr>
        <w:t>metaconid position: 0 = close to protoconid; 1 = widely spaced from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36. p15. P</w:t>
      </w:r>
      <w:r>
        <w:rPr>
          <w:rFonts w:ascii="Times New Roman" w:hAnsi="Times New Roman" w:cs="Times New Roman"/>
          <w:kern w:val="0"/>
          <w:sz w:val="16"/>
          <w:szCs w:val="16"/>
        </w:rPr>
        <w:t xml:space="preserve">2 </w:t>
      </w:r>
      <w:r>
        <w:rPr>
          <w:rFonts w:ascii="Times New Roman" w:hAnsi="Times New Roman" w:cs="Times New Roman"/>
          <w:kern w:val="0"/>
        </w:rPr>
        <w:t>metaconid size: 0 = absent or trace; 1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37. p16*. P</w:t>
      </w:r>
      <w:r>
        <w:rPr>
          <w:rFonts w:ascii="Times New Roman" w:hAnsi="Times New Roman" w:cs="Times New Roman"/>
          <w:kern w:val="0"/>
          <w:sz w:val="16"/>
          <w:szCs w:val="16"/>
        </w:rPr>
        <w:t xml:space="preserve">3 </w:t>
      </w:r>
      <w:r>
        <w:rPr>
          <w:rFonts w:ascii="Times New Roman" w:hAnsi="Times New Roman" w:cs="Times New Roman"/>
          <w:kern w:val="0"/>
        </w:rPr>
        <w:t>metaconid size: 0 = absent or trace; 1 = small; 2 = large (as big as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38. p17*. P</w:t>
      </w:r>
      <w:r>
        <w:rPr>
          <w:rFonts w:ascii="Times New Roman" w:hAnsi="Times New Roman" w:cs="Times New Roman"/>
          <w:kern w:val="0"/>
          <w:sz w:val="16"/>
          <w:szCs w:val="16"/>
        </w:rPr>
        <w:t xml:space="preserve">4 </w:t>
      </w:r>
      <w:r>
        <w:rPr>
          <w:rFonts w:ascii="Times New Roman" w:hAnsi="Times New Roman" w:cs="Times New Roman"/>
          <w:kern w:val="0"/>
        </w:rPr>
        <w:t>metaconid size: 0 = absent or trace; 1 = small; 2 = large (as big as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39. p18. P</w:t>
      </w:r>
      <w:r>
        <w:rPr>
          <w:rFonts w:ascii="Times New Roman" w:hAnsi="Times New Roman" w:cs="Times New Roman"/>
          <w:kern w:val="0"/>
          <w:sz w:val="16"/>
          <w:szCs w:val="16"/>
        </w:rPr>
        <w:t xml:space="preserve">4 </w:t>
      </w:r>
      <w:r>
        <w:rPr>
          <w:rFonts w:ascii="Times New Roman" w:hAnsi="Times New Roman" w:cs="Times New Roman"/>
          <w:kern w:val="0"/>
        </w:rPr>
        <w:t>trigonid—configuration of lingual wall : 0 = closed; 1 = open.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40. p19. P</w:t>
      </w:r>
      <w:r>
        <w:rPr>
          <w:rFonts w:ascii="Times New Roman" w:hAnsi="Times New Roman" w:cs="Times New Roman"/>
          <w:kern w:val="0"/>
          <w:sz w:val="16"/>
          <w:szCs w:val="16"/>
        </w:rPr>
        <w:t xml:space="preserve">3 </w:t>
      </w:r>
      <w:r>
        <w:rPr>
          <w:rFonts w:ascii="Times New Roman" w:hAnsi="Times New Roman" w:cs="Times New Roman"/>
          <w:kern w:val="0"/>
        </w:rPr>
        <w:t>entoconid and lingual talonid crest: 0 = absent; 1 = lingual talonid crest pr</w:t>
      </w:r>
      <w:r>
        <w:rPr>
          <w:rFonts w:ascii="Times New Roman" w:hAnsi="Times New Roman" w:cs="Times New Roman"/>
          <w:kern w:val="0"/>
        </w:rPr>
        <w:t>e</w:t>
      </w:r>
      <w:r>
        <w:rPr>
          <w:rFonts w:ascii="Times New Roman" w:hAnsi="Times New Roman" w:cs="Times New Roman"/>
          <w:kern w:val="0"/>
        </w:rPr>
        <w:t>sent but an entoconid does not stand out above it; 2 = entoconid forms a small discrete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41. p20. P</w:t>
      </w:r>
      <w:r>
        <w:rPr>
          <w:rFonts w:ascii="Times New Roman" w:hAnsi="Times New Roman" w:cs="Times New Roman"/>
          <w:kern w:val="0"/>
          <w:sz w:val="16"/>
          <w:szCs w:val="16"/>
        </w:rPr>
        <w:t xml:space="preserve">4 </w:t>
      </w:r>
      <w:r>
        <w:rPr>
          <w:rFonts w:ascii="Times New Roman" w:hAnsi="Times New Roman" w:cs="Times New Roman"/>
          <w:kern w:val="0"/>
        </w:rPr>
        <w:t>entoconid and lingual talonid crest: 0 = absent; 1 = lingual talonid crest pr</w:t>
      </w:r>
      <w:r>
        <w:rPr>
          <w:rFonts w:ascii="Times New Roman" w:hAnsi="Times New Roman" w:cs="Times New Roman"/>
          <w:kern w:val="0"/>
        </w:rPr>
        <w:t>e</w:t>
      </w:r>
      <w:r>
        <w:rPr>
          <w:rFonts w:ascii="Times New Roman" w:hAnsi="Times New Roman" w:cs="Times New Roman"/>
          <w:kern w:val="0"/>
        </w:rPr>
        <w:t>sent but an entoconid does not stand out above it; 2 = entoconid forms a small discrete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42. p21. P</w:t>
      </w:r>
      <w:r>
        <w:rPr>
          <w:rFonts w:ascii="Times New Roman" w:hAnsi="Times New Roman" w:cs="Times New Roman"/>
          <w:kern w:val="0"/>
          <w:sz w:val="16"/>
          <w:szCs w:val="16"/>
        </w:rPr>
        <w:t xml:space="preserve">4 </w:t>
      </w:r>
      <w:r>
        <w:rPr>
          <w:rFonts w:ascii="Times New Roman" w:hAnsi="Times New Roman" w:cs="Times New Roman"/>
          <w:kern w:val="0"/>
        </w:rPr>
        <w:t>lateral and medial protocristid: 0 = continuous between metaconid and prot</w:t>
      </w:r>
      <w:r>
        <w:rPr>
          <w:rFonts w:ascii="Times New Roman" w:hAnsi="Times New Roman" w:cs="Times New Roman"/>
          <w:kern w:val="0"/>
        </w:rPr>
        <w:t>o</w:t>
      </w:r>
      <w:r>
        <w:rPr>
          <w:rFonts w:ascii="Times New Roman" w:hAnsi="Times New Roman" w:cs="Times New Roman"/>
          <w:kern w:val="0"/>
        </w:rPr>
        <w:t>conid; 1 = discontinuous between metaconid and protoconid.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43. p22. P</w:t>
      </w:r>
      <w:r>
        <w:rPr>
          <w:rFonts w:ascii="Times New Roman" w:hAnsi="Times New Roman" w:cs="Times New Roman"/>
          <w:kern w:val="0"/>
          <w:sz w:val="16"/>
          <w:szCs w:val="16"/>
        </w:rPr>
        <w:t xml:space="preserve">3 </w:t>
      </w:r>
      <w:r>
        <w:rPr>
          <w:rFonts w:ascii="Times New Roman" w:hAnsi="Times New Roman" w:cs="Times New Roman"/>
          <w:kern w:val="0"/>
        </w:rPr>
        <w:t>lateral protocristid orientation: 0 = transversely oriented; 1 = distolingually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oriented;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44. p23. P</w:t>
      </w:r>
      <w:r>
        <w:rPr>
          <w:rFonts w:ascii="Times New Roman" w:hAnsi="Times New Roman" w:cs="Times New Roman"/>
          <w:kern w:val="0"/>
          <w:sz w:val="16"/>
          <w:szCs w:val="16"/>
        </w:rPr>
        <w:t xml:space="preserve">4 </w:t>
      </w:r>
      <w:r>
        <w:rPr>
          <w:rFonts w:ascii="Times New Roman" w:hAnsi="Times New Roman" w:cs="Times New Roman"/>
          <w:kern w:val="0"/>
        </w:rPr>
        <w:t>lateral protocristid orientation: 0 = transversely oriented; 1 = distolingually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oriented.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45. p24. P</w:t>
      </w:r>
      <w:r>
        <w:rPr>
          <w:rFonts w:ascii="Times New Roman" w:hAnsi="Times New Roman" w:cs="Times New Roman"/>
          <w:kern w:val="0"/>
          <w:sz w:val="16"/>
          <w:szCs w:val="16"/>
        </w:rPr>
        <w:t xml:space="preserve">3-4 </w:t>
      </w:r>
      <w:r>
        <w:rPr>
          <w:rFonts w:ascii="Times New Roman" w:hAnsi="Times New Roman" w:cs="Times New Roman"/>
          <w:kern w:val="0"/>
        </w:rPr>
        <w:t>posterior trigonid wall: 0 = complete [taxa without metaconids are assigned this character state]; 1 = deeply notched.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46. p25. P</w:t>
      </w:r>
      <w:r>
        <w:rPr>
          <w:rFonts w:ascii="Times New Roman" w:hAnsi="Times New Roman" w:cs="Times New Roman"/>
          <w:kern w:val="0"/>
          <w:sz w:val="16"/>
          <w:szCs w:val="16"/>
        </w:rPr>
        <w:t xml:space="preserve">3-4 </w:t>
      </w:r>
      <w:r>
        <w:rPr>
          <w:rFonts w:ascii="Times New Roman" w:hAnsi="Times New Roman" w:cs="Times New Roman"/>
          <w:kern w:val="0"/>
        </w:rPr>
        <w:t>hypoconid size: 0 = large; 1 = small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47. p26. P</w:t>
      </w:r>
      <w:r>
        <w:rPr>
          <w:rFonts w:ascii="Times New Roman" w:hAnsi="Times New Roman" w:cs="Times New Roman"/>
          <w:kern w:val="0"/>
          <w:sz w:val="16"/>
          <w:szCs w:val="16"/>
        </w:rPr>
        <w:t xml:space="preserve">3-4 </w:t>
      </w:r>
      <w:r>
        <w:rPr>
          <w:rFonts w:ascii="Times New Roman" w:hAnsi="Times New Roman" w:cs="Times New Roman"/>
          <w:kern w:val="0"/>
        </w:rPr>
        <w:t>hypoconid (or distal terminus of oblique cristid) position: 0 =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distal to metaconid, or between protoconid and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48. p27*. P</w:t>
      </w:r>
      <w:r>
        <w:rPr>
          <w:rFonts w:ascii="Times New Roman" w:hAnsi="Times New Roman" w:cs="Times New Roman"/>
          <w:kern w:val="0"/>
          <w:sz w:val="16"/>
          <w:szCs w:val="16"/>
        </w:rPr>
        <w:t xml:space="preserve">4 </w:t>
      </w:r>
      <w:r>
        <w:rPr>
          <w:rFonts w:ascii="Times New Roman" w:hAnsi="Times New Roman" w:cs="Times New Roman"/>
          <w:kern w:val="0"/>
        </w:rPr>
        <w:t>hypocristid shearing development: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49. p28*. P</w:t>
      </w:r>
      <w:r>
        <w:rPr>
          <w:rFonts w:ascii="Times New Roman" w:hAnsi="Times New Roman" w:cs="Times New Roman"/>
          <w:kern w:val="0"/>
          <w:sz w:val="16"/>
          <w:szCs w:val="16"/>
        </w:rPr>
        <w:t xml:space="preserve">2 </w:t>
      </w:r>
      <w:r>
        <w:rPr>
          <w:rFonts w:ascii="Times New Roman" w:hAnsi="Times New Roman" w:cs="Times New Roman"/>
          <w:kern w:val="0"/>
        </w:rPr>
        <w:t>buccal cingulum development: 0 = absent; 1 = incomplete, broken at prot</w:t>
      </w:r>
      <w:r>
        <w:rPr>
          <w:rFonts w:ascii="Times New Roman" w:hAnsi="Times New Roman" w:cs="Times New Roman"/>
          <w:kern w:val="0"/>
        </w:rPr>
        <w:t>o</w:t>
      </w:r>
      <w:r>
        <w:rPr>
          <w:rFonts w:ascii="Times New Roman" w:hAnsi="Times New Roman" w:cs="Times New Roman"/>
          <w:kern w:val="0"/>
        </w:rPr>
        <w:t>conid and hypoconid; 2 =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50. p29*. Lower premolar inflation: 0 = not basally inflated; 1 = slightly basally inflated; 2 = very basally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51. p30*. P</w:t>
      </w:r>
      <w:r>
        <w:rPr>
          <w:rFonts w:ascii="Times New Roman" w:hAnsi="Times New Roman" w:cs="Times New Roman"/>
          <w:kern w:val="0"/>
          <w:sz w:val="16"/>
          <w:szCs w:val="16"/>
        </w:rPr>
        <w:t xml:space="preserve">4 </w:t>
      </w:r>
      <w:r>
        <w:rPr>
          <w:rFonts w:ascii="Times New Roman" w:hAnsi="Times New Roman" w:cs="Times New Roman"/>
          <w:kern w:val="0"/>
        </w:rPr>
        <w:t>exodaenodonty: 0 = not exodaenodont; 1 = slightly exodaenodont;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exodaenodont.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52. p31*. P</w:t>
      </w:r>
      <w:r>
        <w:rPr>
          <w:rFonts w:ascii="Times New Roman" w:hAnsi="Times New Roman" w:cs="Times New Roman"/>
          <w:kern w:val="0"/>
          <w:sz w:val="16"/>
          <w:szCs w:val="16"/>
        </w:rPr>
        <w:t xml:space="preserve">4 </w:t>
      </w:r>
      <w:r>
        <w:rPr>
          <w:rFonts w:ascii="Times New Roman" w:hAnsi="Times New Roman" w:cs="Times New Roman"/>
          <w:kern w:val="0"/>
        </w:rPr>
        <w:t>talonid length (ratio of midline m-d length of trigonid to m-d length of tal</w:t>
      </w:r>
      <w:r>
        <w:rPr>
          <w:rFonts w:ascii="Times New Roman" w:hAnsi="Times New Roman" w:cs="Times New Roman"/>
          <w:kern w:val="0"/>
        </w:rPr>
        <w:t>o</w:t>
      </w:r>
      <w:r>
        <w:rPr>
          <w:rFonts w:ascii="Times New Roman" w:hAnsi="Times New Roman" w:cs="Times New Roman"/>
          <w:kern w:val="0"/>
        </w:rPr>
        <w:t xml:space="preserve">nid): 0 = extremely short or non-existent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1.61); 1 = short (much shorter than trigonid)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1.27, &lt; 1.61); 2 = equal or slightly shorter in length to trigonid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0.92, &lt; 1.27); 3 = talonid longer than trigonid (tri:tal &lt; 0.91).</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53. p33*. Premolar orientation: 0 = Crown bases vertical in lateral perspective; 1 = slightly oblique; 2 = strongly oblique, projecting medial over the anterior.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54. p34. P</w:t>
      </w:r>
      <w:r>
        <w:rPr>
          <w:rFonts w:ascii="Times New Roman" w:hAnsi="Times New Roman" w:cs="Times New Roman"/>
          <w:kern w:val="0"/>
          <w:sz w:val="16"/>
          <w:szCs w:val="16"/>
        </w:rPr>
        <w:t xml:space="preserve">4 </w:t>
      </w:r>
      <w:r>
        <w:rPr>
          <w:rFonts w:ascii="Times New Roman" w:hAnsi="Times New Roman" w:cs="Times New Roman"/>
          <w:kern w:val="0"/>
        </w:rPr>
        <w:t>anterobuccal cingulum development: 0 = absent or trace;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55. p36*. P</w:t>
      </w:r>
      <w:r>
        <w:rPr>
          <w:rFonts w:ascii="Times New Roman" w:hAnsi="Times New Roman" w:cs="Times New Roman"/>
          <w:kern w:val="0"/>
          <w:sz w:val="16"/>
          <w:szCs w:val="16"/>
        </w:rPr>
        <w:t xml:space="preserve">4 </w:t>
      </w:r>
      <w:r>
        <w:rPr>
          <w:rFonts w:ascii="Times New Roman" w:hAnsi="Times New Roman" w:cs="Times New Roman"/>
          <w:kern w:val="0"/>
        </w:rPr>
        <w:t>postprotoconid ridge: 0 = weak or absent; 1 = moderate;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56. p37*. P</w:t>
      </w:r>
      <w:r>
        <w:rPr>
          <w:rFonts w:ascii="Times New Roman" w:hAnsi="Times New Roman" w:cs="Times New Roman"/>
          <w:kern w:val="0"/>
          <w:sz w:val="16"/>
          <w:szCs w:val="16"/>
        </w:rPr>
        <w:t xml:space="preserve">4 </w:t>
      </w:r>
      <w:r>
        <w:rPr>
          <w:rFonts w:ascii="Times New Roman" w:hAnsi="Times New Roman" w:cs="Times New Roman"/>
          <w:kern w:val="0"/>
        </w:rPr>
        <w:t>postmetaconid ridge: 0 = weak or absent; 1 = moderate;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57. p40*. P</w:t>
      </w:r>
      <w:r>
        <w:rPr>
          <w:rFonts w:ascii="Times New Roman" w:hAnsi="Times New Roman" w:cs="Times New Roman"/>
          <w:kern w:val="0"/>
          <w:sz w:val="16"/>
          <w:szCs w:val="16"/>
        </w:rPr>
        <w:t xml:space="preserve">4 </w:t>
      </w:r>
      <w:r>
        <w:rPr>
          <w:rFonts w:ascii="Times New Roman" w:hAnsi="Times New Roman" w:cs="Times New Roman"/>
          <w:kern w:val="0"/>
        </w:rPr>
        <w:t>paraconid height: 0 = low; 1 = moderate; 2 = high (nearly as high as prot</w:t>
      </w:r>
      <w:r>
        <w:rPr>
          <w:rFonts w:ascii="Times New Roman" w:hAnsi="Times New Roman" w:cs="Times New Roman"/>
          <w:kern w:val="0"/>
        </w:rPr>
        <w:t>o</w:t>
      </w:r>
      <w:r>
        <w:rPr>
          <w:rFonts w:ascii="Times New Roman" w:hAnsi="Times New Roman" w:cs="Times New Roman"/>
          <w:kern w:val="0"/>
        </w:rPr>
        <w:t>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58. p41*. P</w:t>
      </w:r>
      <w:r>
        <w:rPr>
          <w:rFonts w:ascii="Times New Roman" w:hAnsi="Times New Roman" w:cs="Times New Roman"/>
          <w:kern w:val="0"/>
          <w:sz w:val="16"/>
          <w:szCs w:val="16"/>
        </w:rPr>
        <w:t xml:space="preserve">3-4 </w:t>
      </w:r>
      <w:r>
        <w:rPr>
          <w:rFonts w:ascii="Times New Roman" w:hAnsi="Times New Roman" w:cs="Times New Roman"/>
          <w:kern w:val="0"/>
        </w:rPr>
        <w:t>protoconid height: 0 = P</w:t>
      </w:r>
      <w:r>
        <w:rPr>
          <w:rFonts w:ascii="Times New Roman" w:hAnsi="Times New Roman" w:cs="Times New Roman"/>
          <w:kern w:val="0"/>
          <w:sz w:val="16"/>
          <w:szCs w:val="16"/>
        </w:rPr>
        <w:t xml:space="preserve">3 </w:t>
      </w:r>
      <w:r>
        <w:rPr>
          <w:rFonts w:ascii="Times New Roman" w:hAnsi="Times New Roman" w:cs="Times New Roman"/>
          <w:kern w:val="0"/>
        </w:rPr>
        <w:t>much lower than P</w:t>
      </w:r>
      <w:r>
        <w:rPr>
          <w:rFonts w:ascii="Times New Roman" w:hAnsi="Times New Roman" w:cs="Times New Roman"/>
          <w:kern w:val="0"/>
          <w:sz w:val="16"/>
          <w:szCs w:val="16"/>
        </w:rPr>
        <w:t>4</w:t>
      </w:r>
      <w:r>
        <w:rPr>
          <w:rFonts w:ascii="Times New Roman" w:hAnsi="Times New Roman" w:cs="Times New Roman"/>
          <w:kern w:val="0"/>
        </w:rPr>
        <w:t>; 1 = P</w:t>
      </w:r>
      <w:r>
        <w:rPr>
          <w:rFonts w:ascii="Times New Roman" w:hAnsi="Times New Roman" w:cs="Times New Roman"/>
          <w:kern w:val="0"/>
          <w:sz w:val="16"/>
          <w:szCs w:val="16"/>
        </w:rPr>
        <w:t xml:space="preserve">3 </w:t>
      </w:r>
      <w:r>
        <w:rPr>
          <w:rFonts w:ascii="Times New Roman" w:hAnsi="Times New Roman" w:cs="Times New Roman"/>
          <w:kern w:val="0"/>
        </w:rPr>
        <w:t>slightly lower than P</w:t>
      </w:r>
      <w:r>
        <w:rPr>
          <w:rFonts w:ascii="Times New Roman" w:hAnsi="Times New Roman" w:cs="Times New Roman"/>
          <w:kern w:val="0"/>
          <w:sz w:val="16"/>
          <w:szCs w:val="16"/>
        </w:rPr>
        <w:t>4</w:t>
      </w:r>
      <w:r>
        <w:rPr>
          <w:rFonts w:ascii="Times New Roman" w:hAnsi="Times New Roman" w:cs="Times New Roman"/>
          <w:kern w:val="0"/>
        </w:rPr>
        <w:t>; 2 = P</w:t>
      </w:r>
      <w:r>
        <w:rPr>
          <w:rFonts w:ascii="Times New Roman" w:hAnsi="Times New Roman" w:cs="Times New Roman"/>
          <w:kern w:val="0"/>
          <w:sz w:val="16"/>
          <w:szCs w:val="16"/>
        </w:rPr>
        <w:t xml:space="preserve">3 </w:t>
      </w:r>
      <w:r>
        <w:rPr>
          <w:rFonts w:ascii="Times New Roman" w:hAnsi="Times New Roman" w:cs="Times New Roman"/>
          <w:kern w:val="0"/>
        </w:rPr>
        <w:t>equal in height to P</w:t>
      </w:r>
      <w:r>
        <w:rPr>
          <w:rFonts w:ascii="Times New Roman" w:hAnsi="Times New Roman" w:cs="Times New Roman"/>
          <w:kern w:val="0"/>
          <w:sz w:val="16"/>
          <w:szCs w:val="16"/>
        </w:rPr>
        <w:t>4</w:t>
      </w:r>
      <w:r>
        <w:rPr>
          <w:rFonts w:ascii="Times New Roman" w:hAnsi="Times New Roman" w:cs="Times New Roman"/>
          <w:kern w:val="0"/>
        </w:rPr>
        <w:t>; 3 = P</w:t>
      </w:r>
      <w:r>
        <w:rPr>
          <w:rFonts w:ascii="Times New Roman" w:hAnsi="Times New Roman" w:cs="Times New Roman"/>
          <w:kern w:val="0"/>
          <w:sz w:val="16"/>
          <w:szCs w:val="16"/>
        </w:rPr>
        <w:t xml:space="preserve">3 </w:t>
      </w:r>
      <w:r>
        <w:rPr>
          <w:rFonts w:ascii="Times New Roman" w:hAnsi="Times New Roman" w:cs="Times New Roman"/>
          <w:kern w:val="0"/>
        </w:rPr>
        <w:t>higher than P</w:t>
      </w:r>
      <w:r>
        <w:rPr>
          <w:rFonts w:ascii="Times New Roman" w:hAnsi="Times New Roman" w:cs="Times New Roman"/>
          <w:kern w:val="0"/>
          <w:sz w:val="16"/>
          <w:szCs w:val="16"/>
        </w:rPr>
        <w:t>4</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59. p42*. P</w:t>
      </w:r>
      <w:r>
        <w:rPr>
          <w:rFonts w:ascii="Times New Roman" w:hAnsi="Times New Roman" w:cs="Times New Roman"/>
          <w:kern w:val="0"/>
          <w:sz w:val="16"/>
          <w:szCs w:val="16"/>
        </w:rPr>
        <w:t xml:space="preserve">3 </w:t>
      </w:r>
      <w:r>
        <w:rPr>
          <w:rFonts w:ascii="Times New Roman" w:hAnsi="Times New Roman" w:cs="Times New Roman"/>
          <w:kern w:val="0"/>
        </w:rPr>
        <w:t>to P</w:t>
      </w:r>
      <w:r>
        <w:rPr>
          <w:rFonts w:ascii="Times New Roman" w:hAnsi="Times New Roman" w:cs="Times New Roman"/>
          <w:kern w:val="0"/>
          <w:sz w:val="16"/>
          <w:szCs w:val="16"/>
        </w:rPr>
        <w:t xml:space="preserve">4 </w:t>
      </w:r>
      <w:r>
        <w:rPr>
          <w:rFonts w:ascii="Times New Roman" w:hAnsi="Times New Roman" w:cs="Times New Roman"/>
          <w:kern w:val="0"/>
        </w:rPr>
        <w:t xml:space="preserve">area: 0 = 0.45-0.59; 1 = 0.60-0.69; 2 = 0.70-0.79; 3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0.80.</w:t>
      </w:r>
    </w:p>
    <w:p w:rsidR="00982D65" w:rsidRDefault="00982D65" w:rsidP="001B5194">
      <w:pPr>
        <w:suppressAutoHyphens w:val="0"/>
        <w:autoSpaceDE w:val="0"/>
        <w:adjustRightInd w:val="0"/>
        <w:spacing w:line="480" w:lineRule="auto"/>
        <w:textAlignment w:val="auto"/>
        <w:rPr>
          <w:rFonts w:ascii="åÉ(›ˇøDº " w:hAnsi="åÉ(›ˇøDº " w:cs="åÉ(›ˇøDº "/>
          <w:kern w:val="0"/>
        </w:rPr>
      </w:pPr>
      <w:r>
        <w:rPr>
          <w:rFonts w:ascii="Times New Roman" w:hAnsi="Times New Roman" w:cs="Times New Roman"/>
          <w:kern w:val="0"/>
        </w:rPr>
        <w:t>60. p43*. P</w:t>
      </w:r>
      <w:r>
        <w:rPr>
          <w:rFonts w:ascii="Times New Roman" w:hAnsi="Times New Roman" w:cs="Times New Roman"/>
          <w:kern w:val="0"/>
          <w:sz w:val="16"/>
          <w:szCs w:val="16"/>
        </w:rPr>
        <w:t xml:space="preserve">4 </w:t>
      </w:r>
      <w:r>
        <w:rPr>
          <w:rFonts w:ascii="Times New Roman" w:hAnsi="Times New Roman" w:cs="Times New Roman"/>
          <w:kern w:val="0"/>
        </w:rPr>
        <w:t>m-d L/ b-l W: 0 = (&lt; 0.95); 1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0.96, &lt; 1.14); 2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1.15, &lt; 1.20); 3 = (</w:t>
      </w:r>
      <w:r>
        <w:rPr>
          <w:rFonts w:ascii="åÉ(›ˇøDº " w:hAnsi="åÉ(›ˇøDº " w:cs="åÉ(›ˇøDº " w:hint="eastAsia"/>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1.21, &lt; 1.35; 4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1.36, &lt; 1.46); 5 = (&gt; 1.47).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61. p44*. Ratio of P</w:t>
      </w:r>
      <w:r>
        <w:rPr>
          <w:rFonts w:ascii="Times New Roman" w:hAnsi="Times New Roman" w:cs="Times New Roman"/>
          <w:kern w:val="0"/>
          <w:sz w:val="16"/>
          <w:szCs w:val="16"/>
        </w:rPr>
        <w:t xml:space="preserve">4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(&lt; 0.62); 1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0.63, &lt; 0.72); 2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0.73, &lt; 0.82); 3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0.83, &lt; 0.92); 4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0.93, &lt; 1.02); 5 = (&gt; 1.03).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62. p45. P</w:t>
      </w:r>
      <w:r>
        <w:rPr>
          <w:rFonts w:ascii="Times New Roman" w:hAnsi="Times New Roman" w:cs="Times New Roman"/>
          <w:kern w:val="0"/>
          <w:sz w:val="16"/>
          <w:szCs w:val="16"/>
        </w:rPr>
        <w:t xml:space="preserve">3-4 </w:t>
      </w:r>
      <w:r>
        <w:rPr>
          <w:rFonts w:ascii="Times New Roman" w:hAnsi="Times New Roman" w:cs="Times New Roman"/>
          <w:kern w:val="0"/>
        </w:rPr>
        <w:t>root orientation: 0 = P</w:t>
      </w:r>
      <w:r>
        <w:rPr>
          <w:rFonts w:ascii="Times New Roman" w:hAnsi="Times New Roman" w:cs="Times New Roman"/>
          <w:kern w:val="0"/>
          <w:sz w:val="16"/>
          <w:szCs w:val="16"/>
        </w:rPr>
        <w:t xml:space="preserve">3-4 </w:t>
      </w:r>
      <w:r>
        <w:rPr>
          <w:rFonts w:ascii="Times New Roman" w:hAnsi="Times New Roman" w:cs="Times New Roman"/>
          <w:kern w:val="0"/>
        </w:rPr>
        <w:t>roots aligned mesiodistally; 1 = P</w:t>
      </w:r>
      <w:r>
        <w:rPr>
          <w:rFonts w:ascii="Times New Roman" w:hAnsi="Times New Roman" w:cs="Times New Roman"/>
          <w:kern w:val="0"/>
          <w:sz w:val="16"/>
          <w:szCs w:val="16"/>
        </w:rPr>
        <w:t xml:space="preserve">3 </w:t>
      </w:r>
      <w:r>
        <w:rPr>
          <w:rFonts w:ascii="Times New Roman" w:hAnsi="Times New Roman" w:cs="Times New Roman"/>
          <w:kern w:val="0"/>
        </w:rPr>
        <w:t>root shifted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laterally, P</w:t>
      </w:r>
      <w:r>
        <w:rPr>
          <w:rFonts w:ascii="Times New Roman" w:hAnsi="Times New Roman" w:cs="Times New Roman"/>
          <w:kern w:val="0"/>
          <w:sz w:val="16"/>
          <w:szCs w:val="16"/>
        </w:rPr>
        <w:t xml:space="preserve">4 </w:t>
      </w:r>
      <w:r>
        <w:rPr>
          <w:rFonts w:ascii="Times New Roman" w:hAnsi="Times New Roman" w:cs="Times New Roman"/>
          <w:kern w:val="0"/>
        </w:rPr>
        <w:t>mesial root aligned mesiodistally; 2 = P</w:t>
      </w:r>
      <w:r>
        <w:rPr>
          <w:rFonts w:ascii="Times New Roman" w:hAnsi="Times New Roman" w:cs="Times New Roman"/>
          <w:kern w:val="0"/>
          <w:sz w:val="16"/>
          <w:szCs w:val="16"/>
        </w:rPr>
        <w:t xml:space="preserve">3 </w:t>
      </w:r>
      <w:r>
        <w:rPr>
          <w:rFonts w:ascii="Times New Roman" w:hAnsi="Times New Roman" w:cs="Times New Roman"/>
          <w:kern w:val="0"/>
        </w:rPr>
        <w:t>roots aligned mesiodistally, P</w:t>
      </w:r>
      <w:r>
        <w:rPr>
          <w:rFonts w:ascii="Times New Roman" w:hAnsi="Times New Roman" w:cs="Times New Roman"/>
          <w:kern w:val="0"/>
          <w:sz w:val="16"/>
          <w:szCs w:val="16"/>
        </w:rPr>
        <w:t>4</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mesial root shifted laterally. [Scored as missing if roots are single].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63. m4. M</w:t>
      </w:r>
      <w:r>
        <w:rPr>
          <w:rFonts w:ascii="Times New Roman" w:hAnsi="Times New Roman" w:cs="Times New Roman"/>
          <w:kern w:val="0"/>
          <w:sz w:val="16"/>
          <w:szCs w:val="16"/>
        </w:rPr>
        <w:t xml:space="preserve">3 </w:t>
      </w:r>
      <w:r>
        <w:rPr>
          <w:rFonts w:ascii="Times New Roman" w:hAnsi="Times New Roman" w:cs="Times New Roman"/>
          <w:kern w:val="0"/>
        </w:rPr>
        <w:t>root number: 0 = one; 1 = two.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64. m6*. M</w:t>
      </w:r>
      <w:r>
        <w:rPr>
          <w:rFonts w:ascii="Times New Roman" w:hAnsi="Times New Roman" w:cs="Times New Roman"/>
          <w:kern w:val="0"/>
          <w:sz w:val="16"/>
          <w:szCs w:val="16"/>
        </w:rPr>
        <w:t xml:space="preserve">2 </w:t>
      </w:r>
      <w:r>
        <w:rPr>
          <w:rFonts w:ascii="Times New Roman" w:hAnsi="Times New Roman" w:cs="Times New Roman"/>
          <w:kern w:val="0"/>
        </w:rPr>
        <w:t>trigonid width (ratio of buccolingual breadths of trigonid and talonid): 0 = much wider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1.11); 1 = widths similar (&lt; 1.11, &gt; 0.90); 2 = much narrower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65. m7*. M</w:t>
      </w:r>
      <w:r>
        <w:rPr>
          <w:rFonts w:ascii="Times New Roman" w:hAnsi="Times New Roman" w:cs="Times New Roman"/>
          <w:kern w:val="0"/>
          <w:sz w:val="16"/>
          <w:szCs w:val="16"/>
        </w:rPr>
        <w:t xml:space="preserve">3 </w:t>
      </w:r>
      <w:r>
        <w:rPr>
          <w:rFonts w:ascii="Times New Roman" w:hAnsi="Times New Roman" w:cs="Times New Roman"/>
          <w:kern w:val="0"/>
        </w:rPr>
        <w:t>trigonid width (based on relative buccolingual breadths): 0 = much wider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1 = trigonid and talonid widths similar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1.20-1.05); 2 = trigonid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narrower than talonid (&lt; 1.05).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66. m8’. M</w:t>
      </w:r>
      <w:r>
        <w:rPr>
          <w:rFonts w:ascii="Times New Roman" w:hAnsi="Times New Roman" w:cs="Times New Roman"/>
          <w:kern w:val="0"/>
          <w:sz w:val="16"/>
          <w:szCs w:val="16"/>
        </w:rPr>
        <w:t xml:space="preserve">1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67. m9’. M</w:t>
      </w:r>
      <w:r>
        <w:rPr>
          <w:rFonts w:ascii="Times New Roman" w:hAnsi="Times New Roman" w:cs="Times New Roman"/>
          <w:kern w:val="0"/>
          <w:sz w:val="16"/>
          <w:szCs w:val="16"/>
        </w:rPr>
        <w:t xml:space="preserve">2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68. m10. M</w:t>
      </w:r>
      <w:r>
        <w:rPr>
          <w:rFonts w:ascii="Times New Roman" w:hAnsi="Times New Roman" w:cs="Times New Roman"/>
          <w:kern w:val="0"/>
          <w:sz w:val="16"/>
          <w:szCs w:val="16"/>
        </w:rPr>
        <w:t xml:space="preserve">3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69. m8-9-10’. M</w:t>
      </w:r>
      <w:r>
        <w:rPr>
          <w:rFonts w:ascii="Times New Roman" w:hAnsi="Times New Roman" w:cs="Times New Roman"/>
          <w:kern w:val="0"/>
          <w:sz w:val="16"/>
          <w:szCs w:val="16"/>
        </w:rPr>
        <w:t xml:space="preserve">2-3 </w:t>
      </w:r>
      <w:r>
        <w:rPr>
          <w:rFonts w:ascii="Times New Roman" w:hAnsi="Times New Roman" w:cs="Times New Roman"/>
          <w:kern w:val="0"/>
        </w:rPr>
        <w:t>paraconid location: 0 = widely spaced from the metaconid; 1 = twinned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70. m11. M</w:t>
      </w:r>
      <w:r>
        <w:rPr>
          <w:rFonts w:ascii="Times New Roman" w:hAnsi="Times New Roman" w:cs="Times New Roman"/>
          <w:kern w:val="0"/>
          <w:sz w:val="16"/>
          <w:szCs w:val="16"/>
        </w:rPr>
        <w:t xml:space="preserve">1 </w:t>
      </w:r>
      <w:r>
        <w:rPr>
          <w:rFonts w:ascii="Times New Roman" w:hAnsi="Times New Roman" w:cs="Times New Roman"/>
          <w:kern w:val="0"/>
        </w:rPr>
        <w:t>parastylid (= premetacristid):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71. m12*. Molar metastylids (postmetacristids): 0 = absent; 1 = small; 2 = large.</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72. m13. M</w:t>
      </w:r>
      <w:r>
        <w:rPr>
          <w:rFonts w:ascii="Times New Roman" w:hAnsi="Times New Roman" w:cs="Times New Roman"/>
          <w:kern w:val="0"/>
          <w:sz w:val="16"/>
          <w:szCs w:val="16"/>
        </w:rPr>
        <w:t xml:space="preserve">3 </w:t>
      </w:r>
      <w:r>
        <w:rPr>
          <w:rFonts w:ascii="Times New Roman" w:hAnsi="Times New Roman" w:cs="Times New Roman"/>
          <w:kern w:val="0"/>
        </w:rPr>
        <w:t>hypoconulid: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73. m14*. M</w:t>
      </w:r>
      <w:r>
        <w:rPr>
          <w:rFonts w:ascii="Times New Roman" w:hAnsi="Times New Roman" w:cs="Times New Roman"/>
          <w:kern w:val="0"/>
          <w:sz w:val="16"/>
          <w:szCs w:val="16"/>
        </w:rPr>
        <w:t xml:space="preserve">3 </w:t>
      </w:r>
      <w:r>
        <w:rPr>
          <w:rFonts w:ascii="Times New Roman" w:hAnsi="Times New Roman" w:cs="Times New Roman"/>
          <w:kern w:val="0"/>
        </w:rPr>
        <w:t>heel: 0 = absent; 1 = narrower than talonid; 2 = approximately equal in width to talonid.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74. m15*. Molar enamel surface: 0 = smooth; 1 = slightly crenulated; 2 = highly cren</w:t>
      </w:r>
      <w:r>
        <w:rPr>
          <w:rFonts w:ascii="Times New Roman" w:hAnsi="Times New Roman" w:cs="Times New Roman"/>
          <w:kern w:val="0"/>
        </w:rPr>
        <w:t>u</w:t>
      </w:r>
      <w:r>
        <w:rPr>
          <w:rFonts w:ascii="Times New Roman" w:hAnsi="Times New Roman" w:cs="Times New Roman"/>
          <w:kern w:val="0"/>
        </w:rPr>
        <w:t>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75. m16*. M</w:t>
      </w:r>
      <w:r>
        <w:rPr>
          <w:rFonts w:ascii="Times New Roman" w:hAnsi="Times New Roman" w:cs="Times New Roman"/>
          <w:kern w:val="0"/>
          <w:sz w:val="16"/>
          <w:szCs w:val="16"/>
        </w:rPr>
        <w:t xml:space="preserve">1 </w:t>
      </w:r>
      <w:r>
        <w:rPr>
          <w:rFonts w:ascii="Times New Roman" w:hAnsi="Times New Roman" w:cs="Times New Roman"/>
          <w:kern w:val="0"/>
        </w:rPr>
        <w:t>trigonid height (ratio of trigonid height to talonid height measured on the buccal aspect of the crown): 0 = higher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1 = slightly higher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1.10, &lt; 1.20); 2 = trigonid and talonid of similar height (&lt; 1.10).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76. m17. M</w:t>
      </w:r>
      <w:r>
        <w:rPr>
          <w:rFonts w:ascii="Times New Roman" w:hAnsi="Times New Roman" w:cs="Times New Roman"/>
          <w:kern w:val="0"/>
          <w:sz w:val="16"/>
          <w:szCs w:val="16"/>
        </w:rPr>
        <w:t xml:space="preserve">1-2 </w:t>
      </w:r>
      <w:r>
        <w:rPr>
          <w:rFonts w:ascii="Times New Roman" w:hAnsi="Times New Roman" w:cs="Times New Roman"/>
          <w:kern w:val="0"/>
        </w:rPr>
        <w:t>cusp relief: 0 = moderate to high; 1 = low.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77. m18. M</w:t>
      </w:r>
      <w:r>
        <w:rPr>
          <w:rFonts w:ascii="Times New Roman" w:hAnsi="Times New Roman" w:cs="Times New Roman"/>
          <w:kern w:val="0"/>
          <w:sz w:val="16"/>
          <w:szCs w:val="16"/>
        </w:rPr>
        <w:t xml:space="preserve">1 </w:t>
      </w:r>
      <w:r>
        <w:rPr>
          <w:rFonts w:ascii="Times New Roman" w:hAnsi="Times New Roman" w:cs="Times New Roman"/>
          <w:kern w:val="0"/>
        </w:rPr>
        <w:t>trigonid lingual configuration: 0 = open; 1 = closed.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78. m19. M</w:t>
      </w:r>
      <w:r>
        <w:rPr>
          <w:rFonts w:ascii="Times New Roman" w:hAnsi="Times New Roman" w:cs="Times New Roman"/>
          <w:kern w:val="0"/>
          <w:sz w:val="16"/>
          <w:szCs w:val="16"/>
        </w:rPr>
        <w:t xml:space="preserve">1 </w:t>
      </w:r>
      <w:r>
        <w:rPr>
          <w:rFonts w:ascii="Times New Roman" w:hAnsi="Times New Roman" w:cs="Times New Roman"/>
          <w:kern w:val="0"/>
        </w:rPr>
        <w:t>metaconid position: 0 = transversely aligned—lingual to protoconid; 1 = slightly distolingual to protoconid.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79. m20*. M</w:t>
      </w:r>
      <w:r>
        <w:rPr>
          <w:rFonts w:ascii="Times New Roman" w:hAnsi="Times New Roman" w:cs="Times New Roman"/>
          <w:kern w:val="0"/>
          <w:sz w:val="16"/>
          <w:szCs w:val="16"/>
        </w:rPr>
        <w:t xml:space="preserve">2 </w:t>
      </w:r>
      <w:r>
        <w:rPr>
          <w:rFonts w:ascii="Times New Roman" w:hAnsi="Times New Roman" w:cs="Times New Roman"/>
          <w:kern w:val="0"/>
        </w:rPr>
        <w:t>paraconid development: 0 = absent;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80. m21. M</w:t>
      </w:r>
      <w:r>
        <w:rPr>
          <w:rFonts w:ascii="Times New Roman" w:hAnsi="Times New Roman" w:cs="Times New Roman"/>
          <w:kern w:val="0"/>
          <w:sz w:val="16"/>
          <w:szCs w:val="16"/>
        </w:rPr>
        <w:t xml:space="preserve">1-2 </w:t>
      </w:r>
      <w:r>
        <w:rPr>
          <w:rFonts w:ascii="Times New Roman" w:hAnsi="Times New Roman" w:cs="Times New Roman"/>
          <w:kern w:val="0"/>
        </w:rPr>
        <w:t>lateral protocristid orientation: 0 = runs toward metaconid; 1 = runs toward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hypoflexid.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81. m22. M</w:t>
      </w:r>
      <w:r>
        <w:rPr>
          <w:rFonts w:ascii="Times New Roman" w:hAnsi="Times New Roman" w:cs="Times New Roman"/>
          <w:kern w:val="0"/>
          <w:sz w:val="16"/>
          <w:szCs w:val="16"/>
        </w:rPr>
        <w:t xml:space="preserve">1 </w:t>
      </w:r>
      <w:r>
        <w:rPr>
          <w:rFonts w:ascii="Times New Roman" w:hAnsi="Times New Roman" w:cs="Times New Roman"/>
          <w:kern w:val="0"/>
        </w:rPr>
        <w:t>distal trigonid wall: 0 = complete; 1 = deeply notched by protoc</w:t>
      </w:r>
      <w:r>
        <w:rPr>
          <w:rFonts w:ascii="Times New Roman" w:hAnsi="Times New Roman" w:cs="Times New Roman"/>
          <w:kern w:val="0"/>
        </w:rPr>
        <w:t>o</w:t>
      </w:r>
      <w:r>
        <w:rPr>
          <w:rFonts w:ascii="Times New Roman" w:hAnsi="Times New Roman" w:cs="Times New Roman"/>
          <w:kern w:val="0"/>
        </w:rPr>
        <w:t>nid/metaconid sulcus; 2 = medial and lateral protocristid do not meet but no sulcus is visible.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82. m23. M</w:t>
      </w:r>
      <w:r>
        <w:rPr>
          <w:rFonts w:ascii="Times New Roman" w:hAnsi="Times New Roman" w:cs="Times New Roman"/>
          <w:kern w:val="0"/>
          <w:sz w:val="16"/>
          <w:szCs w:val="16"/>
        </w:rPr>
        <w:t xml:space="preserve">2 </w:t>
      </w:r>
      <w:r>
        <w:rPr>
          <w:rFonts w:ascii="Times New Roman" w:hAnsi="Times New Roman" w:cs="Times New Roman"/>
          <w:kern w:val="0"/>
        </w:rPr>
        <w:t>distal trigonid wall: 0 = complete; 1 = deeply notched by protoconid/ met</w:t>
      </w:r>
      <w:r>
        <w:rPr>
          <w:rFonts w:ascii="Times New Roman" w:hAnsi="Times New Roman" w:cs="Times New Roman"/>
          <w:kern w:val="0"/>
        </w:rPr>
        <w:t>a</w:t>
      </w:r>
      <w:r>
        <w:rPr>
          <w:rFonts w:ascii="Times New Roman" w:hAnsi="Times New Roman" w:cs="Times New Roman"/>
          <w:kern w:val="0"/>
        </w:rPr>
        <w:t>conid sulcus; 2 = medial and lateral protocristid do not meet but no sulcus is visible.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83. m24. M</w:t>
      </w:r>
      <w:r>
        <w:rPr>
          <w:rFonts w:ascii="Times New Roman" w:hAnsi="Times New Roman" w:cs="Times New Roman"/>
          <w:kern w:val="0"/>
          <w:sz w:val="16"/>
          <w:szCs w:val="16"/>
        </w:rPr>
        <w:t xml:space="preserve">1-3 </w:t>
      </w:r>
      <w:r>
        <w:rPr>
          <w:rFonts w:ascii="Times New Roman" w:hAnsi="Times New Roman" w:cs="Times New Roman"/>
          <w:kern w:val="0"/>
        </w:rPr>
        <w:t>wear facet X: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84. m25*. M</w:t>
      </w:r>
      <w:r>
        <w:rPr>
          <w:rFonts w:ascii="Times New Roman" w:hAnsi="Times New Roman" w:cs="Times New Roman"/>
          <w:kern w:val="0"/>
          <w:sz w:val="16"/>
          <w:szCs w:val="16"/>
        </w:rPr>
        <w:t xml:space="preserve">1-2 </w:t>
      </w:r>
      <w:r>
        <w:rPr>
          <w:rFonts w:ascii="Times New Roman" w:hAnsi="Times New Roman" w:cs="Times New Roman"/>
          <w:kern w:val="0"/>
        </w:rPr>
        <w:t>entoconid: 0 = barely stands out on lingual talonid marginal crest; 1 = a small discrete cusp; 2 = a large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85. m26*. M</w:t>
      </w:r>
      <w:r>
        <w:rPr>
          <w:rFonts w:ascii="Times New Roman" w:hAnsi="Times New Roman" w:cs="Times New Roman"/>
          <w:kern w:val="0"/>
          <w:sz w:val="16"/>
          <w:szCs w:val="16"/>
        </w:rPr>
        <w:t xml:space="preserve">1-2 </w:t>
      </w:r>
      <w:r>
        <w:rPr>
          <w:rFonts w:ascii="Times New Roman" w:hAnsi="Times New Roman" w:cs="Times New Roman"/>
          <w:kern w:val="0"/>
        </w:rPr>
        <w:t>postentoconid sulcus: 0 = prominent; 1 = faintly visible;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86. m27*. M</w:t>
      </w:r>
      <w:r>
        <w:rPr>
          <w:rFonts w:ascii="Times New Roman" w:hAnsi="Times New Roman" w:cs="Times New Roman"/>
          <w:kern w:val="0"/>
          <w:sz w:val="16"/>
          <w:szCs w:val="16"/>
        </w:rPr>
        <w:t xml:space="preserve">1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87. m28*. M</w:t>
      </w:r>
      <w:r>
        <w:rPr>
          <w:rFonts w:ascii="Times New Roman" w:hAnsi="Times New Roman" w:cs="Times New Roman"/>
          <w:kern w:val="0"/>
          <w:sz w:val="16"/>
          <w:szCs w:val="16"/>
        </w:rPr>
        <w:t xml:space="preserve">2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88. m29*. M</w:t>
      </w:r>
      <w:r>
        <w:rPr>
          <w:rFonts w:ascii="Times New Roman" w:hAnsi="Times New Roman" w:cs="Times New Roman"/>
          <w:kern w:val="0"/>
          <w:sz w:val="16"/>
          <w:szCs w:val="16"/>
        </w:rPr>
        <w:t xml:space="preserve">3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89. m30*. M</w:t>
      </w:r>
      <w:r>
        <w:rPr>
          <w:rFonts w:ascii="Times New Roman" w:hAnsi="Times New Roman" w:cs="Times New Roman"/>
          <w:kern w:val="0"/>
          <w:sz w:val="16"/>
          <w:szCs w:val="16"/>
        </w:rPr>
        <w:t xml:space="preserve">1-2 </w:t>
      </w:r>
      <w:r>
        <w:rPr>
          <w:rFonts w:ascii="Times New Roman" w:hAnsi="Times New Roman" w:cs="Times New Roman"/>
          <w:kern w:val="0"/>
        </w:rPr>
        <w:t>hypoconulid position: 0 = twinned to entoconid; 1 = near midline; 2 = slightly buccal to midline.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90. m31*. M</w:t>
      </w:r>
      <w:r>
        <w:rPr>
          <w:rFonts w:ascii="Times New Roman" w:hAnsi="Times New Roman" w:cs="Times New Roman"/>
          <w:kern w:val="0"/>
          <w:sz w:val="16"/>
          <w:szCs w:val="16"/>
        </w:rPr>
        <w:t xml:space="preserve">1-2 </w:t>
      </w:r>
      <w:r>
        <w:rPr>
          <w:rFonts w:ascii="Times New Roman" w:hAnsi="Times New Roman" w:cs="Times New Roman"/>
          <w:kern w:val="0"/>
        </w:rPr>
        <w:t>cristid obliqua development: 0 = weak (rounded); 1 = strong (trenchant); 2 = very strong (trenchant).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91. m32*. M</w:t>
      </w:r>
      <w:r>
        <w:rPr>
          <w:rFonts w:ascii="Times New Roman" w:hAnsi="Times New Roman" w:cs="Times New Roman"/>
          <w:kern w:val="0"/>
          <w:sz w:val="16"/>
          <w:szCs w:val="16"/>
        </w:rPr>
        <w:t xml:space="preserve">1 </w:t>
      </w:r>
      <w:r>
        <w:rPr>
          <w:rFonts w:ascii="Times New Roman" w:hAnsi="Times New Roman" w:cs="Times New Roman"/>
          <w:kern w:val="0"/>
        </w:rPr>
        <w:t>cristid obliqua orientation: 0 = reaches trigonid wall at a point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reaches trigonid wall at a point distolingual to protoconid; 2 = reaches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trigonid wall at a point distal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92. m33*. M</w:t>
      </w:r>
      <w:r>
        <w:rPr>
          <w:rFonts w:ascii="Times New Roman" w:hAnsi="Times New Roman" w:cs="Times New Roman"/>
          <w:kern w:val="0"/>
          <w:sz w:val="16"/>
          <w:szCs w:val="16"/>
        </w:rPr>
        <w:t xml:space="preserve">2 </w:t>
      </w:r>
      <w:r>
        <w:rPr>
          <w:rFonts w:ascii="Times New Roman" w:hAnsi="Times New Roman" w:cs="Times New Roman"/>
          <w:kern w:val="0"/>
        </w:rPr>
        <w:t>cristid obliqua orientation: 0 = reaches trigonid wall at a point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reaches trigonid wall at a point distolingual to protoconid; 2 = reaches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trigonid wall at a point distal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93. m34. M</w:t>
      </w:r>
      <w:r>
        <w:rPr>
          <w:rFonts w:ascii="Times New Roman" w:hAnsi="Times New Roman" w:cs="Times New Roman"/>
          <w:kern w:val="0"/>
          <w:sz w:val="16"/>
          <w:szCs w:val="16"/>
        </w:rPr>
        <w:t xml:space="preserve">1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94. m35. M</w:t>
      </w:r>
      <w:r>
        <w:rPr>
          <w:rFonts w:ascii="Times New Roman" w:hAnsi="Times New Roman" w:cs="Times New Roman"/>
          <w:kern w:val="0"/>
          <w:sz w:val="16"/>
          <w:szCs w:val="16"/>
        </w:rPr>
        <w:t xml:space="preserve">2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95. m36. M</w:t>
      </w:r>
      <w:r>
        <w:rPr>
          <w:rFonts w:ascii="Times New Roman" w:hAnsi="Times New Roman" w:cs="Times New Roman"/>
          <w:kern w:val="0"/>
          <w:sz w:val="16"/>
          <w:szCs w:val="16"/>
        </w:rPr>
        <w:t xml:space="preserve">3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96. m37. M</w:t>
      </w:r>
      <w:r>
        <w:rPr>
          <w:rFonts w:ascii="Times New Roman" w:hAnsi="Times New Roman" w:cs="Times New Roman"/>
          <w:kern w:val="0"/>
          <w:sz w:val="16"/>
          <w:szCs w:val="16"/>
        </w:rPr>
        <w:t xml:space="preserve">1-2 </w:t>
      </w:r>
      <w:r>
        <w:rPr>
          <w:rFonts w:ascii="Times New Roman" w:hAnsi="Times New Roman" w:cs="Times New Roman"/>
          <w:kern w:val="0"/>
        </w:rPr>
        <w:t>centroconid development: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97. m38*. M</w:t>
      </w:r>
      <w:r>
        <w:rPr>
          <w:rFonts w:ascii="Times New Roman" w:hAnsi="Times New Roman" w:cs="Times New Roman"/>
          <w:kern w:val="0"/>
          <w:sz w:val="16"/>
          <w:szCs w:val="16"/>
        </w:rPr>
        <w:t xml:space="preserve">1-2 </w:t>
      </w:r>
      <w:r>
        <w:rPr>
          <w:rFonts w:ascii="Times New Roman" w:hAnsi="Times New Roman" w:cs="Times New Roman"/>
          <w:kern w:val="0"/>
        </w:rPr>
        <w:t>hypocristid development: 0 = absent or seen only as a trace;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98. m39*. M</w:t>
      </w:r>
      <w:r>
        <w:rPr>
          <w:rFonts w:ascii="Times New Roman" w:hAnsi="Times New Roman" w:cs="Times New Roman"/>
          <w:kern w:val="0"/>
          <w:sz w:val="16"/>
          <w:szCs w:val="16"/>
        </w:rPr>
        <w:t xml:space="preserve">3 </w:t>
      </w:r>
      <w:r>
        <w:rPr>
          <w:rFonts w:ascii="Times New Roman" w:hAnsi="Times New Roman" w:cs="Times New Roman"/>
          <w:kern w:val="0"/>
        </w:rPr>
        <w:t>hypocristid development: 0 = absent or seen only as a trace;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99. m40*. Lingual configuration of M</w:t>
      </w:r>
      <w:r>
        <w:rPr>
          <w:rFonts w:ascii="Times New Roman" w:hAnsi="Times New Roman" w:cs="Times New Roman"/>
          <w:kern w:val="0"/>
          <w:sz w:val="16"/>
          <w:szCs w:val="16"/>
        </w:rPr>
        <w:t xml:space="preserve">1-2 </w:t>
      </w:r>
      <w:r>
        <w:rPr>
          <w:rFonts w:ascii="Times New Roman" w:hAnsi="Times New Roman" w:cs="Times New Roman"/>
          <w:kern w:val="0"/>
        </w:rPr>
        <w:t>talonid: 0 = open; 1 = notched lingually but not open; 2 = closed.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100. m41. M</w:t>
      </w:r>
      <w:r>
        <w:rPr>
          <w:rFonts w:ascii="Times New Roman" w:hAnsi="Times New Roman" w:cs="Times New Roman"/>
          <w:kern w:val="0"/>
          <w:sz w:val="16"/>
          <w:szCs w:val="16"/>
        </w:rPr>
        <w:t xml:space="preserve">1-2 </w:t>
      </w:r>
      <w:r>
        <w:rPr>
          <w:rFonts w:ascii="Times New Roman" w:hAnsi="Times New Roman" w:cs="Times New Roman"/>
          <w:kern w:val="0"/>
        </w:rPr>
        <w:t>distal fovea: 0 = absent; 1 = present (weak); 2 = present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101. m42. M</w:t>
      </w:r>
      <w:r>
        <w:rPr>
          <w:rFonts w:ascii="Times New Roman" w:hAnsi="Times New Roman" w:cs="Times New Roman"/>
          <w:kern w:val="0"/>
          <w:sz w:val="16"/>
          <w:szCs w:val="16"/>
        </w:rPr>
        <w:t xml:space="preserve">1-2 </w:t>
      </w:r>
      <w:r>
        <w:rPr>
          <w:rFonts w:ascii="Times New Roman" w:hAnsi="Times New Roman" w:cs="Times New Roman"/>
          <w:kern w:val="0"/>
        </w:rPr>
        <w:t>hypocristid configuration: 0 = simple; 1 = with accessory cusp close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102. m43. M</w:t>
      </w:r>
      <w:r>
        <w:rPr>
          <w:rFonts w:ascii="Times New Roman" w:hAnsi="Times New Roman" w:cs="Times New Roman"/>
          <w:kern w:val="0"/>
          <w:sz w:val="16"/>
          <w:szCs w:val="16"/>
        </w:rPr>
        <w:t xml:space="preserve">1-2 </w:t>
      </w:r>
      <w:r>
        <w:rPr>
          <w:rFonts w:ascii="Times New Roman" w:hAnsi="Times New Roman" w:cs="Times New Roman"/>
          <w:kern w:val="0"/>
        </w:rPr>
        <w:t>cristid obliqua: 0 = notched; 1 = straight.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103. m44*. Molar cusp inflation: 0 = cusps not inflated, marginally positioned; 1 = slightly inflated; 2 = very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104. m45*. M</w:t>
      </w:r>
      <w:r>
        <w:rPr>
          <w:rFonts w:ascii="Times New Roman" w:hAnsi="Times New Roman" w:cs="Times New Roman"/>
          <w:kern w:val="0"/>
          <w:sz w:val="16"/>
          <w:szCs w:val="16"/>
        </w:rPr>
        <w:t xml:space="preserve">1-2 </w:t>
      </w:r>
      <w:r>
        <w:rPr>
          <w:rFonts w:ascii="Times New Roman" w:hAnsi="Times New Roman" w:cs="Times New Roman"/>
          <w:kern w:val="0"/>
        </w:rPr>
        <w:t>buccal cingulum development: 0 = absent to trace; 1 = partial, broken at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and hypoconid; 2 =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105. m46*. M</w:t>
      </w:r>
      <w:r>
        <w:rPr>
          <w:rFonts w:ascii="Times New Roman" w:hAnsi="Times New Roman" w:cs="Times New Roman"/>
          <w:kern w:val="0"/>
          <w:sz w:val="16"/>
          <w:szCs w:val="16"/>
        </w:rPr>
        <w:t xml:space="preserve">1 </w:t>
      </w:r>
      <w:r>
        <w:rPr>
          <w:rFonts w:ascii="Times New Roman" w:hAnsi="Times New Roman" w:cs="Times New Roman"/>
          <w:kern w:val="0"/>
        </w:rPr>
        <w:t>hypoflexid depth: 0 = very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106. m47*. M</w:t>
      </w:r>
      <w:r>
        <w:rPr>
          <w:rFonts w:ascii="Times New Roman" w:hAnsi="Times New Roman" w:cs="Times New Roman"/>
          <w:kern w:val="0"/>
          <w:sz w:val="16"/>
          <w:szCs w:val="16"/>
        </w:rPr>
        <w:t xml:space="preserve">2 </w:t>
      </w:r>
      <w:r>
        <w:rPr>
          <w:rFonts w:ascii="Times New Roman" w:hAnsi="Times New Roman" w:cs="Times New Roman"/>
          <w:kern w:val="0"/>
        </w:rPr>
        <w:t>hypoflexid depth: 0 = very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107. m53*. Ratio of M</w:t>
      </w:r>
      <w:r>
        <w:rPr>
          <w:rFonts w:ascii="Times New Roman" w:hAnsi="Times New Roman" w:cs="Times New Roman"/>
          <w:kern w:val="0"/>
          <w:sz w:val="16"/>
          <w:szCs w:val="16"/>
        </w:rPr>
        <w:t xml:space="preserve">2 </w:t>
      </w:r>
      <w:r>
        <w:rPr>
          <w:rFonts w:ascii="Times New Roman" w:hAnsi="Times New Roman" w:cs="Times New Roman"/>
          <w:kern w:val="0"/>
        </w:rPr>
        <w:t>length to M</w:t>
      </w:r>
      <w:r>
        <w:rPr>
          <w:rFonts w:ascii="Times New Roman" w:hAnsi="Times New Roman" w:cs="Times New Roman"/>
          <w:kern w:val="0"/>
          <w:sz w:val="16"/>
          <w:szCs w:val="16"/>
        </w:rPr>
        <w:t xml:space="preserve">3 </w:t>
      </w:r>
      <w:r>
        <w:rPr>
          <w:rFonts w:ascii="Times New Roman" w:hAnsi="Times New Roman" w:cs="Times New Roman"/>
          <w:kern w:val="0"/>
        </w:rPr>
        <w:t>length: 0 = M</w:t>
      </w:r>
      <w:r>
        <w:rPr>
          <w:rFonts w:ascii="Times New Roman" w:hAnsi="Times New Roman" w:cs="Times New Roman"/>
          <w:kern w:val="0"/>
          <w:sz w:val="16"/>
          <w:szCs w:val="16"/>
        </w:rPr>
        <w:t xml:space="preserve">3 </w:t>
      </w:r>
      <w:r>
        <w:rPr>
          <w:rFonts w:ascii="Times New Roman" w:hAnsi="Times New Roman" w:cs="Times New Roman"/>
          <w:kern w:val="0"/>
        </w:rPr>
        <w:t>much longer than M</w:t>
      </w:r>
      <w:r>
        <w:rPr>
          <w:rFonts w:ascii="Times New Roman" w:hAnsi="Times New Roman" w:cs="Times New Roman"/>
          <w:kern w:val="0"/>
          <w:sz w:val="16"/>
          <w:szCs w:val="16"/>
        </w:rPr>
        <w:t xml:space="preserve">2 </w:t>
      </w:r>
      <w:r>
        <w:rPr>
          <w:rFonts w:ascii="Times New Roman" w:hAnsi="Times New Roman" w:cs="Times New Roman"/>
          <w:kern w:val="0"/>
        </w:rPr>
        <w:t>(0.71-0.80);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M</w:t>
      </w:r>
      <w:r>
        <w:rPr>
          <w:rFonts w:ascii="Times New Roman" w:hAnsi="Times New Roman" w:cs="Times New Roman"/>
          <w:kern w:val="0"/>
          <w:sz w:val="16"/>
          <w:szCs w:val="16"/>
        </w:rPr>
        <w:t xml:space="preserve">3 </w:t>
      </w:r>
      <w:r>
        <w:rPr>
          <w:rFonts w:ascii="Times New Roman" w:hAnsi="Times New Roman" w:cs="Times New Roman"/>
          <w:kern w:val="0"/>
        </w:rPr>
        <w:t>longer than M</w:t>
      </w:r>
      <w:r>
        <w:rPr>
          <w:rFonts w:ascii="Times New Roman" w:hAnsi="Times New Roman" w:cs="Times New Roman"/>
          <w:kern w:val="0"/>
          <w:sz w:val="16"/>
          <w:szCs w:val="16"/>
        </w:rPr>
        <w:t xml:space="preserve">2 </w:t>
      </w:r>
      <w:r>
        <w:rPr>
          <w:rFonts w:ascii="Times New Roman" w:hAnsi="Times New Roman" w:cs="Times New Roman"/>
          <w:kern w:val="0"/>
        </w:rPr>
        <w:t>(0.81-0.90); 2 = M</w:t>
      </w:r>
      <w:r>
        <w:rPr>
          <w:rFonts w:ascii="Times New Roman" w:hAnsi="Times New Roman" w:cs="Times New Roman"/>
          <w:kern w:val="0"/>
          <w:sz w:val="16"/>
          <w:szCs w:val="16"/>
        </w:rPr>
        <w:t xml:space="preserve">3 </w:t>
      </w:r>
      <w:r>
        <w:rPr>
          <w:rFonts w:ascii="Times New Roman" w:hAnsi="Times New Roman" w:cs="Times New Roman"/>
          <w:kern w:val="0"/>
        </w:rPr>
        <w:t>equal than M</w:t>
      </w:r>
      <w:r>
        <w:rPr>
          <w:rFonts w:ascii="Times New Roman" w:hAnsi="Times New Roman" w:cs="Times New Roman"/>
          <w:kern w:val="0"/>
          <w:sz w:val="16"/>
          <w:szCs w:val="16"/>
        </w:rPr>
        <w:t xml:space="preserve">2 </w:t>
      </w:r>
      <w:r>
        <w:rPr>
          <w:rFonts w:ascii="Times New Roman" w:hAnsi="Times New Roman" w:cs="Times New Roman"/>
          <w:kern w:val="0"/>
        </w:rPr>
        <w:t>(0.91-1.00); 3 = M</w:t>
      </w:r>
      <w:r>
        <w:rPr>
          <w:rFonts w:ascii="Times New Roman" w:hAnsi="Times New Roman" w:cs="Times New Roman"/>
          <w:kern w:val="0"/>
          <w:sz w:val="16"/>
          <w:szCs w:val="16"/>
        </w:rPr>
        <w:t xml:space="preserve">3 </w:t>
      </w:r>
      <w:r>
        <w:rPr>
          <w:rFonts w:ascii="Times New Roman" w:hAnsi="Times New Roman" w:cs="Times New Roman"/>
          <w:kern w:val="0"/>
        </w:rPr>
        <w:t>smaller than M</w:t>
      </w:r>
      <w:r>
        <w:rPr>
          <w:rFonts w:ascii="Times New Roman" w:hAnsi="Times New Roman" w:cs="Times New Roman"/>
          <w:kern w:val="0"/>
          <w:sz w:val="16"/>
          <w:szCs w:val="16"/>
        </w:rPr>
        <w:t>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(1.01-1.12); 4 = M</w:t>
      </w:r>
      <w:r>
        <w:rPr>
          <w:rFonts w:ascii="Times New Roman" w:hAnsi="Times New Roman" w:cs="Times New Roman"/>
          <w:kern w:val="0"/>
          <w:sz w:val="16"/>
          <w:szCs w:val="16"/>
        </w:rPr>
        <w:t xml:space="preserve">3 </w:t>
      </w:r>
      <w:r>
        <w:rPr>
          <w:rFonts w:ascii="Times New Roman" w:hAnsi="Times New Roman" w:cs="Times New Roman"/>
          <w:kern w:val="0"/>
        </w:rPr>
        <w:t>much smaller than 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1.13); 5 = if M</w:t>
      </w:r>
      <w:r>
        <w:rPr>
          <w:rFonts w:ascii="Times New Roman" w:hAnsi="Times New Roman" w:cs="Times New Roman"/>
          <w:kern w:val="0"/>
          <w:sz w:val="16"/>
          <w:szCs w:val="16"/>
        </w:rPr>
        <w:t xml:space="preserve">3 </w:t>
      </w:r>
      <w:r>
        <w:rPr>
          <w:rFonts w:ascii="Times New Roman" w:hAnsi="Times New Roman" w:cs="Times New Roman"/>
          <w:kern w:val="0"/>
        </w:rPr>
        <w:t>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108. m55*. M</w:t>
      </w:r>
      <w:r>
        <w:rPr>
          <w:rFonts w:ascii="Times New Roman" w:hAnsi="Times New Roman" w:cs="Times New Roman"/>
          <w:kern w:val="0"/>
          <w:sz w:val="16"/>
          <w:szCs w:val="16"/>
        </w:rPr>
        <w:t xml:space="preserve">1 </w:t>
      </w:r>
      <w:r>
        <w:rPr>
          <w:rFonts w:ascii="Times New Roman" w:hAnsi="Times New Roman" w:cs="Times New Roman"/>
          <w:kern w:val="0"/>
        </w:rPr>
        <w:t>mesiodistal length/buccolingual breadth: 0 = 1.0-1.15; 1 = 1.16-1.22;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1.23-1.32; 3 = &gt; 1.33.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109. m56. Convergence of buccal and lingual molar cusp walls: 0 = convergent;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vertically sided.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110. m57. M</w:t>
      </w:r>
      <w:r>
        <w:rPr>
          <w:rFonts w:ascii="Times New Roman" w:hAnsi="Times New Roman" w:cs="Times New Roman"/>
          <w:kern w:val="0"/>
          <w:sz w:val="16"/>
          <w:szCs w:val="16"/>
        </w:rPr>
        <w:t xml:space="preserve">1-2 </w:t>
      </w:r>
      <w:r>
        <w:rPr>
          <w:rFonts w:ascii="Times New Roman" w:hAnsi="Times New Roman" w:cs="Times New Roman"/>
          <w:kern w:val="0"/>
        </w:rPr>
        <w:t>entoconid position relative to hypoconid: 0 = transverse to hypoconid;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distal to hypoconid.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111. ML88*. M</w:t>
      </w:r>
      <w:r>
        <w:rPr>
          <w:rFonts w:ascii="Times New Roman" w:hAnsi="Times New Roman" w:cs="Times New Roman"/>
          <w:kern w:val="0"/>
          <w:sz w:val="16"/>
          <w:szCs w:val="16"/>
        </w:rPr>
        <w:t xml:space="preserve">1-3 </w:t>
      </w:r>
      <w:r>
        <w:rPr>
          <w:rFonts w:ascii="Times New Roman" w:hAnsi="Times New Roman" w:cs="Times New Roman"/>
          <w:kern w:val="0"/>
        </w:rPr>
        <w:t>Pre-entocristid: 0 = indistinct to absent; 1 = weakly developed (low); 2 = well-developed (strong and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Upper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Incisors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112. I1*.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interstitial contact: 0 = absent; teeth widely spaced; 1 = present as narrow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contact; 2 = I</w:t>
      </w:r>
      <w:r>
        <w:rPr>
          <w:rFonts w:ascii="Times New Roman" w:hAnsi="Times New Roman" w:cs="Times New Roman"/>
          <w:kern w:val="0"/>
          <w:sz w:val="16"/>
          <w:szCs w:val="16"/>
        </w:rPr>
        <w:t xml:space="preserve">2 </w:t>
      </w:r>
      <w:r>
        <w:rPr>
          <w:rFonts w:ascii="Times New Roman" w:hAnsi="Times New Roman" w:cs="Times New Roman"/>
          <w:kern w:val="0"/>
        </w:rPr>
        <w:t>tightly packed against I</w:t>
      </w:r>
      <w:r>
        <w:rPr>
          <w:rFonts w:ascii="Times New Roman" w:hAnsi="Times New Roman" w:cs="Times New Roman"/>
          <w:kern w:val="0"/>
          <w:sz w:val="16"/>
          <w:szCs w:val="16"/>
        </w:rPr>
        <w:t>1</w:t>
      </w:r>
      <w:r>
        <w:rPr>
          <w:rFonts w:ascii="Times New Roman" w:hAnsi="Times New Roman" w:cs="Times New Roman"/>
          <w:kern w:val="0"/>
        </w:rPr>
        <w:t>, I</w:t>
      </w:r>
      <w:r>
        <w:rPr>
          <w:rFonts w:ascii="Times New Roman" w:hAnsi="Times New Roman" w:cs="Times New Roman"/>
          <w:kern w:val="0"/>
          <w:sz w:val="16"/>
          <w:szCs w:val="16"/>
        </w:rPr>
        <w:t xml:space="preserve">1 </w:t>
      </w:r>
      <w:r>
        <w:rPr>
          <w:rFonts w:ascii="Times New Roman" w:hAnsi="Times New Roman" w:cs="Times New Roman"/>
          <w:kern w:val="0"/>
        </w:rPr>
        <w:t>preparacrista abbreviated.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113. I2.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1 </w:t>
      </w:r>
      <w:r>
        <w:rPr>
          <w:rFonts w:ascii="Times New Roman" w:hAnsi="Times New Roman" w:cs="Times New Roman"/>
          <w:kern w:val="0"/>
        </w:rPr>
        <w:t>interstitial contact: 0 = present; 1 = absent: a wide space occurs in the mi</w:t>
      </w:r>
      <w:r>
        <w:rPr>
          <w:rFonts w:ascii="Times New Roman" w:hAnsi="Times New Roman" w:cs="Times New Roman"/>
          <w:kern w:val="0"/>
        </w:rPr>
        <w:t>d</w:t>
      </w:r>
      <w:r>
        <w:rPr>
          <w:rFonts w:ascii="Times New Roman" w:hAnsi="Times New Roman" w:cs="Times New Roman"/>
          <w:kern w:val="0"/>
        </w:rPr>
        <w:t>line between these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114. I3. I</w:t>
      </w:r>
      <w:r>
        <w:rPr>
          <w:rFonts w:ascii="Times New Roman" w:hAnsi="Times New Roman" w:cs="Times New Roman"/>
          <w:kern w:val="0"/>
          <w:sz w:val="16"/>
          <w:szCs w:val="16"/>
        </w:rPr>
        <w:t>2</w:t>
      </w:r>
      <w:r>
        <w:rPr>
          <w:rFonts w:ascii="Times New Roman" w:hAnsi="Times New Roman" w:cs="Times New Roman"/>
          <w:kern w:val="0"/>
        </w:rPr>
        <w:t>-C diastema: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115. I4*. I</w:t>
      </w:r>
      <w:r>
        <w:rPr>
          <w:rFonts w:ascii="Times New Roman" w:hAnsi="Times New Roman" w:cs="Times New Roman"/>
          <w:kern w:val="0"/>
          <w:sz w:val="16"/>
          <w:szCs w:val="16"/>
        </w:rPr>
        <w:t xml:space="preserve">1 </w:t>
      </w:r>
      <w:r>
        <w:rPr>
          <w:rFonts w:ascii="Times New Roman" w:hAnsi="Times New Roman" w:cs="Times New Roman"/>
          <w:kern w:val="0"/>
        </w:rPr>
        <w:t>area:I</w:t>
      </w:r>
      <w:r>
        <w:rPr>
          <w:rFonts w:ascii="Times New Roman" w:hAnsi="Times New Roman" w:cs="Times New Roman"/>
          <w:kern w:val="0"/>
          <w:sz w:val="16"/>
          <w:szCs w:val="16"/>
        </w:rPr>
        <w:t xml:space="preserve">2 </w:t>
      </w:r>
      <w:r>
        <w:rPr>
          <w:rFonts w:ascii="Times New Roman" w:hAnsi="Times New Roman" w:cs="Times New Roman"/>
          <w:kern w:val="0"/>
        </w:rPr>
        <w:t>area: 0 = areas approximately equal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1.00); 1 = I</w:t>
      </w:r>
      <w:r>
        <w:rPr>
          <w:rFonts w:ascii="Times New Roman" w:hAnsi="Times New Roman" w:cs="Times New Roman"/>
          <w:kern w:val="0"/>
          <w:sz w:val="16"/>
          <w:szCs w:val="16"/>
        </w:rPr>
        <w:t xml:space="preserve">1 </w:t>
      </w:r>
      <w:r>
        <w:rPr>
          <w:rFonts w:ascii="Times New Roman" w:hAnsi="Times New Roman" w:cs="Times New Roman"/>
          <w:kern w:val="0"/>
        </w:rPr>
        <w:t>slightly larger than I</w:t>
      </w:r>
      <w:r>
        <w:rPr>
          <w:rFonts w:ascii="Times New Roman" w:hAnsi="Times New Roman" w:cs="Times New Roman"/>
          <w:kern w:val="0"/>
          <w:sz w:val="16"/>
          <w:szCs w:val="16"/>
        </w:rPr>
        <w:t xml:space="preserve">2 </w:t>
      </w:r>
      <w:r>
        <w:rPr>
          <w:rFonts w:ascii="Times New Roman" w:hAnsi="Times New Roman" w:cs="Times New Roman"/>
          <w:kern w:val="0"/>
        </w:rPr>
        <w:t>(&gt; 1.00, &lt; 1.40); 2 = I</w:t>
      </w:r>
      <w:r>
        <w:rPr>
          <w:rFonts w:ascii="Times New Roman" w:hAnsi="Times New Roman" w:cs="Times New Roman"/>
          <w:kern w:val="0"/>
          <w:sz w:val="16"/>
          <w:szCs w:val="16"/>
        </w:rPr>
        <w:t xml:space="preserve">1 </w:t>
      </w:r>
      <w:r>
        <w:rPr>
          <w:rFonts w:ascii="Times New Roman" w:hAnsi="Times New Roman" w:cs="Times New Roman"/>
          <w:kern w:val="0"/>
        </w:rPr>
        <w:t>much larger than I</w:t>
      </w:r>
      <w:r>
        <w:rPr>
          <w:rFonts w:ascii="Times New Roman" w:hAnsi="Times New Roman" w:cs="Times New Roman"/>
          <w:kern w:val="0"/>
          <w:sz w:val="16"/>
          <w:szCs w:val="16"/>
        </w:rPr>
        <w:t xml:space="preserve">2 </w:t>
      </w:r>
      <w:r>
        <w:rPr>
          <w:rFonts w:ascii="Times New Roman" w:hAnsi="Times New Roman" w:cs="Times New Roman"/>
          <w:kern w:val="0"/>
        </w:rPr>
        <w:t>(&gt; 1.40).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116. I5*. I</w:t>
      </w:r>
      <w:r>
        <w:rPr>
          <w:rFonts w:ascii="Times New Roman" w:hAnsi="Times New Roman" w:cs="Times New Roman"/>
          <w:kern w:val="0"/>
          <w:sz w:val="16"/>
          <w:szCs w:val="16"/>
        </w:rPr>
        <w:t xml:space="preserve">1 </w:t>
      </w:r>
      <w:r>
        <w:rPr>
          <w:rFonts w:ascii="Times New Roman" w:hAnsi="Times New Roman" w:cs="Times New Roman"/>
          <w:kern w:val="0"/>
        </w:rPr>
        <w:t>size (I</w:t>
      </w:r>
      <w:r>
        <w:rPr>
          <w:rFonts w:ascii="Times New Roman" w:hAnsi="Times New Roman" w:cs="Times New Roman"/>
          <w:kern w:val="0"/>
          <w:sz w:val="16"/>
          <w:szCs w:val="16"/>
        </w:rPr>
        <w:t xml:space="preserve">1 </w:t>
      </w:r>
      <w:r>
        <w:rPr>
          <w:rFonts w:ascii="Times New Roman" w:hAnsi="Times New Roman" w:cs="Times New Roman"/>
          <w:kern w:val="0"/>
        </w:rPr>
        <w:t>area: M</w:t>
      </w:r>
      <w:r>
        <w:rPr>
          <w:rFonts w:ascii="Times New Roman" w:hAnsi="Times New Roman" w:cs="Times New Roman"/>
          <w:kern w:val="0"/>
          <w:sz w:val="16"/>
          <w:szCs w:val="16"/>
        </w:rPr>
        <w:t xml:space="preserve">1 </w:t>
      </w:r>
      <w:r>
        <w:rPr>
          <w:rFonts w:ascii="Times New Roman" w:hAnsi="Times New Roman" w:cs="Times New Roman"/>
          <w:kern w:val="0"/>
        </w:rPr>
        <w:t>area): 0 = incisor small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0.50); 1 = incisor moderate (&gt; 0.50, &lt; 0.56); 2 = incisor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0.56).</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117. I6*. I</w:t>
      </w:r>
      <w:r>
        <w:rPr>
          <w:rFonts w:ascii="Times New Roman" w:hAnsi="Times New Roman" w:cs="Times New Roman"/>
          <w:kern w:val="0"/>
          <w:sz w:val="16"/>
          <w:szCs w:val="16"/>
        </w:rPr>
        <w:t xml:space="preserve">1 </w:t>
      </w:r>
      <w:r>
        <w:rPr>
          <w:rFonts w:ascii="Times New Roman" w:hAnsi="Times New Roman" w:cs="Times New Roman"/>
          <w:kern w:val="0"/>
        </w:rPr>
        <w:t>occlusal shape (mesiodistal length/buccolingual breadth): 0 = rounded oval (&lt;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1.05); 1 = buccolingually compressed (&gt; 1.05, &lt; 1.30); 2 = extremely compressed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118. I7*. I</w:t>
      </w:r>
      <w:r>
        <w:rPr>
          <w:rFonts w:ascii="Times New Roman" w:hAnsi="Times New Roman" w:cs="Times New Roman"/>
          <w:kern w:val="0"/>
          <w:sz w:val="16"/>
          <w:szCs w:val="16"/>
        </w:rPr>
        <w:t xml:space="preserve">2 </w:t>
      </w:r>
      <w:r>
        <w:rPr>
          <w:rFonts w:ascii="Times New Roman" w:hAnsi="Times New Roman" w:cs="Times New Roman"/>
          <w:kern w:val="0"/>
        </w:rPr>
        <w:t>occlusal shape (mesiodistal length /buccolingual breadth): 0 = rounded oval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1.05); 1 = slightly buccolingually compressed (&gt; 1.05, &lt; 1.30); 2 = extremely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 xml:space="preserve">buccolingually compressed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119. I10. I</w:t>
      </w:r>
      <w:r>
        <w:rPr>
          <w:rFonts w:ascii="Times New Roman" w:hAnsi="Times New Roman" w:cs="Times New Roman"/>
          <w:kern w:val="0"/>
          <w:sz w:val="16"/>
          <w:szCs w:val="16"/>
        </w:rPr>
        <w:t xml:space="preserve">1 </w:t>
      </w:r>
      <w:r>
        <w:rPr>
          <w:rFonts w:ascii="Times New Roman" w:hAnsi="Times New Roman" w:cs="Times New Roman"/>
          <w:kern w:val="0"/>
        </w:rPr>
        <w:t>occlusal edge orientation (for spatulate incisors only; all others scored as ‘?’): 0 = occlusal edge orthogonal to long axis of root; 1 = occlusal edge wears at a steep angle to long axis of root; 2 = crown with pronounced mesial asymmetry (= mesial process) in unworn state.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120. I11. I</w:t>
      </w:r>
      <w:r>
        <w:rPr>
          <w:rFonts w:ascii="Times New Roman" w:hAnsi="Times New Roman" w:cs="Times New Roman"/>
          <w:kern w:val="0"/>
          <w:sz w:val="16"/>
          <w:szCs w:val="16"/>
        </w:rPr>
        <w:t xml:space="preserve">1-2 </w:t>
      </w:r>
      <w:r>
        <w:rPr>
          <w:rFonts w:ascii="Times New Roman" w:hAnsi="Times New Roman" w:cs="Times New Roman"/>
          <w:kern w:val="0"/>
        </w:rPr>
        <w:t>lingual cingulum: 0 = moderate, continuous;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121. I12. I</w:t>
      </w:r>
      <w:r>
        <w:rPr>
          <w:rFonts w:ascii="Times New Roman" w:hAnsi="Times New Roman" w:cs="Times New Roman"/>
          <w:kern w:val="0"/>
          <w:sz w:val="16"/>
          <w:szCs w:val="16"/>
        </w:rPr>
        <w:t xml:space="preserve">1 </w:t>
      </w:r>
      <w:r>
        <w:rPr>
          <w:rFonts w:ascii="Times New Roman" w:hAnsi="Times New Roman" w:cs="Times New Roman"/>
          <w:kern w:val="0"/>
        </w:rPr>
        <w:t>basal lingual cusp: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122. I13.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buccal cingulum: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Canines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123. C1. C</w:t>
      </w:r>
      <w:r>
        <w:rPr>
          <w:rFonts w:ascii="Times New Roman" w:hAnsi="Times New Roman" w:cs="Times New Roman"/>
          <w:kern w:val="0"/>
          <w:sz w:val="16"/>
          <w:szCs w:val="16"/>
        </w:rPr>
        <w:t xml:space="preserve">1 </w:t>
      </w:r>
      <w:r>
        <w:rPr>
          <w:rFonts w:ascii="Times New Roman" w:hAnsi="Times New Roman" w:cs="Times New Roman"/>
          <w:kern w:val="0"/>
        </w:rPr>
        <w:t>cross-sectional shape: 0 = oval; 1 = rounded.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124. C2*. Upper canine occlusion: 0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1-2</w:t>
      </w:r>
      <w:r>
        <w:rPr>
          <w:rFonts w:ascii="Times New Roman" w:hAnsi="Times New Roman" w:cs="Times New Roman"/>
          <w:kern w:val="0"/>
        </w:rPr>
        <w:t>; 1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2</w:t>
      </w:r>
      <w:r>
        <w:rPr>
          <w:rFonts w:ascii="Times New Roman" w:hAnsi="Times New Roman" w:cs="Times New Roman"/>
          <w:kern w:val="0"/>
        </w:rPr>
        <w:t>;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2-3</w:t>
      </w:r>
      <w:r>
        <w:rPr>
          <w:rFonts w:ascii="Times New Roman" w:hAnsi="Times New Roman" w:cs="Times New Roman"/>
          <w:kern w:val="0"/>
        </w:rPr>
        <w:t>; 3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125. C3. C</w:t>
      </w:r>
      <w:r>
        <w:rPr>
          <w:rFonts w:ascii="Times New Roman" w:hAnsi="Times New Roman" w:cs="Times New Roman"/>
          <w:kern w:val="0"/>
          <w:sz w:val="16"/>
          <w:szCs w:val="16"/>
        </w:rPr>
        <w:t xml:space="preserve">1 </w:t>
      </w:r>
      <w:r>
        <w:rPr>
          <w:rFonts w:ascii="Times New Roman" w:hAnsi="Times New Roman" w:cs="Times New Roman"/>
          <w:kern w:val="0"/>
        </w:rPr>
        <w:t>mesial groove (females): 0 = shallow or absent;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126. C4*. C</w:t>
      </w:r>
      <w:r>
        <w:rPr>
          <w:rFonts w:ascii="Times New Roman" w:hAnsi="Times New Roman" w:cs="Times New Roman"/>
          <w:kern w:val="0"/>
          <w:sz w:val="16"/>
          <w:szCs w:val="16"/>
        </w:rPr>
        <w:t xml:space="preserve">1 </w:t>
      </w:r>
      <w:r>
        <w:rPr>
          <w:rFonts w:ascii="Times New Roman" w:hAnsi="Times New Roman" w:cs="Times New Roman"/>
          <w:kern w:val="0"/>
        </w:rPr>
        <w:t>lingual cingulum: 0 = weak or absent; 1 = strong;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Premolars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127. P1*. P</w:t>
      </w:r>
      <w:r>
        <w:rPr>
          <w:rFonts w:ascii="Times New Roman" w:hAnsi="Times New Roman" w:cs="Times New Roman"/>
          <w:kern w:val="0"/>
          <w:sz w:val="16"/>
          <w:szCs w:val="16"/>
        </w:rPr>
        <w:t xml:space="preserve">2 </w:t>
      </w:r>
      <w:r>
        <w:rPr>
          <w:rFonts w:ascii="Times New Roman" w:hAnsi="Times New Roman" w:cs="Times New Roman"/>
          <w:kern w:val="0"/>
        </w:rPr>
        <w:t>root number: 0 = one (if tooth is absent, taxon scored ‘0’); 1 = two;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128. P2. P</w:t>
      </w:r>
      <w:r>
        <w:rPr>
          <w:rFonts w:ascii="Times New Roman" w:hAnsi="Times New Roman" w:cs="Times New Roman"/>
          <w:kern w:val="0"/>
          <w:sz w:val="16"/>
          <w:szCs w:val="16"/>
        </w:rPr>
        <w:t xml:space="preserve">3 </w:t>
      </w:r>
      <w:r>
        <w:rPr>
          <w:rFonts w:ascii="Times New Roman" w:hAnsi="Times New Roman" w:cs="Times New Roman"/>
          <w:kern w:val="0"/>
        </w:rPr>
        <w:t>root number: 0 = two; 1 = 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129. P3. P</w:t>
      </w:r>
      <w:r>
        <w:rPr>
          <w:rFonts w:ascii="Times New Roman" w:hAnsi="Times New Roman" w:cs="Times New Roman"/>
          <w:kern w:val="0"/>
          <w:sz w:val="16"/>
          <w:szCs w:val="16"/>
        </w:rPr>
        <w:t xml:space="preserve">4 </w:t>
      </w:r>
      <w:r>
        <w:rPr>
          <w:rFonts w:ascii="Times New Roman" w:hAnsi="Times New Roman" w:cs="Times New Roman"/>
          <w:kern w:val="0"/>
        </w:rPr>
        <w:t>root number: 0 = two; 1 = 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130. P4*. Ratio of P</w:t>
      </w:r>
      <w:r>
        <w:rPr>
          <w:rFonts w:ascii="Times New Roman" w:hAnsi="Times New Roman" w:cs="Times New Roman"/>
          <w:kern w:val="0"/>
          <w:sz w:val="16"/>
          <w:szCs w:val="16"/>
        </w:rPr>
        <w:t xml:space="preserve">2 </w:t>
      </w:r>
      <w:r>
        <w:rPr>
          <w:rFonts w:ascii="Times New Roman" w:hAnsi="Times New Roman" w:cs="Times New Roman"/>
          <w:kern w:val="0"/>
        </w:rPr>
        <w:t>area to P</w:t>
      </w:r>
      <w:r>
        <w:rPr>
          <w:rFonts w:ascii="Times New Roman" w:hAnsi="Times New Roman" w:cs="Times New Roman"/>
          <w:kern w:val="0"/>
          <w:sz w:val="16"/>
          <w:szCs w:val="16"/>
        </w:rPr>
        <w:t xml:space="preserve">3 </w:t>
      </w:r>
      <w:r>
        <w:rPr>
          <w:rFonts w:ascii="Times New Roman" w:hAnsi="Times New Roman" w:cs="Times New Roman"/>
          <w:kern w:val="0"/>
        </w:rPr>
        <w:t>area: 0 = P</w:t>
      </w:r>
      <w:r>
        <w:rPr>
          <w:rFonts w:ascii="Times New Roman" w:hAnsi="Times New Roman" w:cs="Times New Roman"/>
          <w:kern w:val="0"/>
          <w:sz w:val="16"/>
          <w:szCs w:val="16"/>
        </w:rPr>
        <w:t xml:space="preserve">2 </w:t>
      </w:r>
      <w:r>
        <w:rPr>
          <w:rFonts w:ascii="Times New Roman" w:hAnsi="Times New Roman" w:cs="Times New Roman"/>
          <w:kern w:val="0"/>
        </w:rPr>
        <w:t>much smaller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0.85) (if tooth is absent, taxon scored ‘0’); 1 = P</w:t>
      </w:r>
      <w:r>
        <w:rPr>
          <w:rFonts w:ascii="Times New Roman" w:hAnsi="Times New Roman" w:cs="Times New Roman"/>
          <w:kern w:val="0"/>
          <w:sz w:val="16"/>
          <w:szCs w:val="16"/>
        </w:rPr>
        <w:t xml:space="preserve">2 </w:t>
      </w:r>
      <w:r>
        <w:rPr>
          <w:rFonts w:ascii="Times New Roman" w:hAnsi="Times New Roman" w:cs="Times New Roman"/>
          <w:kern w:val="0"/>
        </w:rPr>
        <w:t>smaller (&gt; 0.85, &lt; 0.95); 2 = P</w:t>
      </w:r>
      <w:r>
        <w:rPr>
          <w:rFonts w:ascii="Times New Roman" w:hAnsi="Times New Roman" w:cs="Times New Roman"/>
          <w:kern w:val="0"/>
          <w:sz w:val="16"/>
          <w:szCs w:val="16"/>
        </w:rPr>
        <w:t xml:space="preserve">2 </w:t>
      </w:r>
      <w:r>
        <w:rPr>
          <w:rFonts w:ascii="Times New Roman" w:hAnsi="Times New Roman" w:cs="Times New Roman"/>
          <w:kern w:val="0"/>
        </w:rPr>
        <w:t>equal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0.95); 3 = clearly larger.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131. P5*. Ratio of P</w:t>
      </w:r>
      <w:r>
        <w:rPr>
          <w:rFonts w:ascii="Times New Roman" w:hAnsi="Times New Roman" w:cs="Times New Roman"/>
          <w:kern w:val="0"/>
          <w:sz w:val="16"/>
          <w:szCs w:val="16"/>
        </w:rPr>
        <w:t xml:space="preserve">4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P</w:t>
      </w:r>
      <w:r>
        <w:rPr>
          <w:rFonts w:ascii="Times New Roman" w:hAnsi="Times New Roman" w:cs="Times New Roman"/>
          <w:kern w:val="0"/>
          <w:sz w:val="16"/>
          <w:szCs w:val="16"/>
        </w:rPr>
        <w:t xml:space="preserve">4 </w:t>
      </w:r>
      <w:r>
        <w:rPr>
          <w:rFonts w:ascii="Times New Roman" w:hAnsi="Times New Roman" w:cs="Times New Roman"/>
          <w:kern w:val="0"/>
        </w:rPr>
        <w:t>&lt;&lt; M</w:t>
      </w:r>
      <w:r>
        <w:rPr>
          <w:rFonts w:ascii="Times New Roman" w:hAnsi="Times New Roman" w:cs="Times New Roman"/>
          <w:kern w:val="0"/>
          <w:sz w:val="16"/>
          <w:szCs w:val="16"/>
        </w:rPr>
        <w:t xml:space="preserve">1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0.66); 1 = P</w:t>
      </w:r>
      <w:r>
        <w:rPr>
          <w:rFonts w:ascii="Times New Roman" w:hAnsi="Times New Roman" w:cs="Times New Roman"/>
          <w:kern w:val="0"/>
          <w:sz w:val="16"/>
          <w:szCs w:val="16"/>
        </w:rPr>
        <w:t>4</w:t>
      </w:r>
      <w:r>
        <w:rPr>
          <w:rFonts w:ascii="Times New Roman" w:hAnsi="Times New Roman" w:cs="Times New Roman"/>
          <w:kern w:val="0"/>
        </w:rPr>
        <w:t>&lt; M</w:t>
      </w:r>
      <w:r>
        <w:rPr>
          <w:rFonts w:ascii="Times New Roman" w:hAnsi="Times New Roman" w:cs="Times New Roman"/>
          <w:kern w:val="0"/>
          <w:sz w:val="16"/>
          <w:szCs w:val="16"/>
        </w:rPr>
        <w:t xml:space="preserve">1 </w:t>
      </w:r>
      <w:r>
        <w:rPr>
          <w:rFonts w:ascii="Times New Roman" w:hAnsi="Times New Roman" w:cs="Times New Roman"/>
          <w:kern w:val="0"/>
        </w:rPr>
        <w:t xml:space="preserve">(&gt; 0.66,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0.76); 2 = P</w:t>
      </w:r>
      <w:r>
        <w:rPr>
          <w:rFonts w:ascii="Times New Roman" w:hAnsi="Times New Roman" w:cs="Times New Roman"/>
          <w:kern w:val="0"/>
          <w:sz w:val="16"/>
          <w:szCs w:val="16"/>
        </w:rPr>
        <w:t xml:space="preserve">4 </w:t>
      </w:r>
      <w:r>
        <w:rPr>
          <w:rFonts w:ascii="Times New Roman" w:hAnsi="Times New Roman" w:cs="Times New Roman"/>
          <w:kern w:val="0"/>
        </w:rPr>
        <w:t>= M</w:t>
      </w:r>
      <w:r>
        <w:rPr>
          <w:rFonts w:ascii="Times New Roman" w:hAnsi="Times New Roman" w:cs="Times New Roman"/>
          <w:kern w:val="0"/>
          <w:sz w:val="16"/>
          <w:szCs w:val="16"/>
        </w:rPr>
        <w:t xml:space="preserve">1 </w:t>
      </w:r>
      <w:r>
        <w:rPr>
          <w:rFonts w:ascii="Times New Roman" w:hAnsi="Times New Roman" w:cs="Times New Roman"/>
          <w:kern w:val="0"/>
        </w:rPr>
        <w:t>(0.77-1.05); 3 = P</w:t>
      </w:r>
      <w:r>
        <w:rPr>
          <w:rFonts w:ascii="Times New Roman" w:hAnsi="Times New Roman" w:cs="Times New Roman"/>
          <w:kern w:val="0"/>
          <w:sz w:val="16"/>
          <w:szCs w:val="16"/>
        </w:rPr>
        <w:t xml:space="preserve">4 </w:t>
      </w:r>
      <w:r>
        <w:rPr>
          <w:rFonts w:ascii="Times New Roman" w:hAnsi="Times New Roman" w:cs="Times New Roman"/>
          <w:kern w:val="0"/>
        </w:rPr>
        <w:t>&gt; M</w:t>
      </w:r>
      <w:r>
        <w:rPr>
          <w:rFonts w:ascii="Times New Roman" w:hAnsi="Times New Roman" w:cs="Times New Roman"/>
          <w:kern w:val="0"/>
          <w:sz w:val="16"/>
          <w:szCs w:val="16"/>
        </w:rPr>
        <w:t xml:space="preserve">1 </w:t>
      </w:r>
      <w:r>
        <w:rPr>
          <w:rFonts w:ascii="Times New Roman" w:hAnsi="Times New Roman" w:cs="Times New Roman"/>
          <w:kern w:val="0"/>
        </w:rPr>
        <w:t>(&gt; 1.06).</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132. P6. P</w:t>
      </w:r>
      <w:r>
        <w:rPr>
          <w:rFonts w:ascii="Times New Roman" w:hAnsi="Times New Roman" w:cs="Times New Roman"/>
          <w:kern w:val="0"/>
          <w:sz w:val="16"/>
          <w:szCs w:val="16"/>
        </w:rPr>
        <w:t xml:space="preserve">2 </w:t>
      </w:r>
      <w:r>
        <w:rPr>
          <w:rFonts w:ascii="Times New Roman" w:hAnsi="Times New Roman" w:cs="Times New Roman"/>
          <w:kern w:val="0"/>
        </w:rPr>
        <w:t>occlusal outline: 0 = triangular; 1 = suboval with the long axis b-l; 2 = suboval with the long axis m-d; 3 = round.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133. P7. P</w:t>
      </w:r>
      <w:r>
        <w:rPr>
          <w:rFonts w:ascii="Times New Roman" w:hAnsi="Times New Roman" w:cs="Times New Roman"/>
          <w:kern w:val="0"/>
          <w:sz w:val="16"/>
          <w:szCs w:val="16"/>
        </w:rPr>
        <w:t xml:space="preserve">4 </w:t>
      </w:r>
      <w:r>
        <w:rPr>
          <w:rFonts w:ascii="Times New Roman" w:hAnsi="Times New Roman" w:cs="Times New Roman"/>
          <w:kern w:val="0"/>
        </w:rPr>
        <w:t>occlusal outline: 0 = triangular; 1 = suboval; 2 = squared.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134. P8. P</w:t>
      </w:r>
      <w:r>
        <w:rPr>
          <w:rFonts w:ascii="Times New Roman" w:hAnsi="Times New Roman" w:cs="Times New Roman"/>
          <w:kern w:val="0"/>
          <w:sz w:val="16"/>
          <w:szCs w:val="16"/>
        </w:rPr>
        <w:t xml:space="preserve">3-4 </w:t>
      </w:r>
      <w:r>
        <w:rPr>
          <w:rFonts w:ascii="Times New Roman" w:hAnsi="Times New Roman" w:cs="Times New Roman"/>
          <w:kern w:val="0"/>
        </w:rPr>
        <w:t>trigon/talon proportions: 0 = trigon &gt; = talon; 1 = trigon &lt; talon.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135. P9. P</w:t>
      </w:r>
      <w:r>
        <w:rPr>
          <w:rFonts w:ascii="Times New Roman" w:hAnsi="Times New Roman" w:cs="Times New Roman"/>
          <w:kern w:val="0"/>
          <w:sz w:val="16"/>
          <w:szCs w:val="16"/>
        </w:rPr>
        <w:t xml:space="preserve">3 </w:t>
      </w:r>
      <w:r>
        <w:rPr>
          <w:rFonts w:ascii="Times New Roman" w:hAnsi="Times New Roman" w:cs="Times New Roman"/>
          <w:kern w:val="0"/>
        </w:rPr>
        <w:t>protocone: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136. P10. P</w:t>
      </w:r>
      <w:r>
        <w:rPr>
          <w:rFonts w:ascii="Times New Roman" w:hAnsi="Times New Roman" w:cs="Times New Roman"/>
          <w:kern w:val="0"/>
          <w:sz w:val="16"/>
          <w:szCs w:val="16"/>
        </w:rPr>
        <w:t xml:space="preserve">4 </w:t>
      </w:r>
      <w:r>
        <w:rPr>
          <w:rFonts w:ascii="Times New Roman" w:hAnsi="Times New Roman" w:cs="Times New Roman"/>
          <w:kern w:val="0"/>
        </w:rPr>
        <w:t>metacone: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137. P11. P</w:t>
      </w:r>
      <w:r>
        <w:rPr>
          <w:rFonts w:ascii="Times New Roman" w:hAnsi="Times New Roman" w:cs="Times New Roman"/>
          <w:kern w:val="0"/>
          <w:sz w:val="16"/>
          <w:szCs w:val="16"/>
        </w:rPr>
        <w:t xml:space="preserve">4 </w:t>
      </w:r>
      <w:r>
        <w:rPr>
          <w:rFonts w:ascii="Times New Roman" w:hAnsi="Times New Roman" w:cs="Times New Roman"/>
          <w:kern w:val="0"/>
        </w:rPr>
        <w:t>protocone: 0 = low relative to paracone; 1 = high relative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138. P12. P</w:t>
      </w:r>
      <w:r>
        <w:rPr>
          <w:rFonts w:ascii="Times New Roman" w:hAnsi="Times New Roman" w:cs="Times New Roman"/>
          <w:kern w:val="0"/>
          <w:sz w:val="16"/>
          <w:szCs w:val="16"/>
        </w:rPr>
        <w:t xml:space="preserve">2 </w:t>
      </w:r>
      <w:r>
        <w:rPr>
          <w:rFonts w:ascii="Times New Roman" w:hAnsi="Times New Roman" w:cs="Times New Roman"/>
          <w:kern w:val="0"/>
        </w:rPr>
        <w:t>protocone: 0 = present; 1 = absent (if tooth absent, taxon scored ‘1’).</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139. P13’. P</w:t>
      </w:r>
      <w:r>
        <w:rPr>
          <w:rFonts w:ascii="Times New Roman" w:hAnsi="Times New Roman" w:cs="Times New Roman"/>
          <w:kern w:val="0"/>
          <w:sz w:val="16"/>
          <w:szCs w:val="16"/>
        </w:rPr>
        <w:t xml:space="preserve">2 </w:t>
      </w:r>
      <w:r>
        <w:rPr>
          <w:rFonts w:ascii="Times New Roman" w:hAnsi="Times New Roman" w:cs="Times New Roman"/>
          <w:kern w:val="0"/>
        </w:rPr>
        <w:t>hypocone: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140. P14*. P</w:t>
      </w:r>
      <w:r>
        <w:rPr>
          <w:rFonts w:ascii="Times New Roman" w:hAnsi="Times New Roman" w:cs="Times New Roman"/>
          <w:kern w:val="0"/>
          <w:sz w:val="16"/>
          <w:szCs w:val="16"/>
        </w:rPr>
        <w:t xml:space="preserve">4 </w:t>
      </w:r>
      <w:r>
        <w:rPr>
          <w:rFonts w:ascii="Times New Roman" w:hAnsi="Times New Roman" w:cs="Times New Roman"/>
          <w:kern w:val="0"/>
        </w:rPr>
        <w:t>paraconule: 0 = large; 1 = small;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141. P15. P</w:t>
      </w:r>
      <w:r>
        <w:rPr>
          <w:rFonts w:ascii="Times New Roman" w:hAnsi="Times New Roman" w:cs="Times New Roman"/>
          <w:kern w:val="0"/>
          <w:sz w:val="16"/>
          <w:szCs w:val="16"/>
        </w:rPr>
        <w:t xml:space="preserve">3-4 </w:t>
      </w:r>
      <w:r>
        <w:rPr>
          <w:rFonts w:ascii="Times New Roman" w:hAnsi="Times New Roman" w:cs="Times New Roman"/>
          <w:kern w:val="0"/>
        </w:rPr>
        <w:t>parastyles: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142. P16. P</w:t>
      </w:r>
      <w:r>
        <w:rPr>
          <w:rFonts w:ascii="Times New Roman" w:hAnsi="Times New Roman" w:cs="Times New Roman"/>
          <w:kern w:val="0"/>
          <w:sz w:val="16"/>
          <w:szCs w:val="16"/>
        </w:rPr>
        <w:t xml:space="preserve">3-4 </w:t>
      </w:r>
      <w:r>
        <w:rPr>
          <w:rFonts w:ascii="Times New Roman" w:hAnsi="Times New Roman" w:cs="Times New Roman"/>
          <w:kern w:val="0"/>
        </w:rPr>
        <w:t>metastyles: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143. P17. P</w:t>
      </w:r>
      <w:r>
        <w:rPr>
          <w:rFonts w:ascii="Times New Roman" w:hAnsi="Times New Roman" w:cs="Times New Roman"/>
          <w:kern w:val="0"/>
          <w:sz w:val="16"/>
          <w:szCs w:val="16"/>
        </w:rPr>
        <w:t xml:space="preserve">3-4 </w:t>
      </w:r>
      <w:r>
        <w:rPr>
          <w:rFonts w:ascii="Times New Roman" w:hAnsi="Times New Roman" w:cs="Times New Roman"/>
          <w:kern w:val="0"/>
        </w:rPr>
        <w:t>postprotocrista: 0 =strong; 1 = weak, short.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144. P18. P</w:t>
      </w:r>
      <w:r>
        <w:rPr>
          <w:rFonts w:ascii="Times New Roman" w:hAnsi="Times New Roman" w:cs="Times New Roman"/>
          <w:kern w:val="0"/>
          <w:sz w:val="16"/>
          <w:szCs w:val="16"/>
        </w:rPr>
        <w:t xml:space="preserve">2-3 </w:t>
      </w:r>
      <w:r>
        <w:rPr>
          <w:rFonts w:ascii="Times New Roman" w:hAnsi="Times New Roman" w:cs="Times New Roman"/>
          <w:kern w:val="0"/>
        </w:rPr>
        <w:t>distal crown margin: 0 = smoothly rounded; 1 = waisted between buccal and lingual cusps.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145. P19. P</w:t>
      </w:r>
      <w:r>
        <w:rPr>
          <w:rFonts w:ascii="Times New Roman" w:hAnsi="Times New Roman" w:cs="Times New Roman"/>
          <w:kern w:val="0"/>
          <w:sz w:val="16"/>
          <w:szCs w:val="16"/>
        </w:rPr>
        <w:t xml:space="preserve">3-4 </w:t>
      </w:r>
      <w:r>
        <w:rPr>
          <w:rFonts w:ascii="Times New Roman" w:hAnsi="Times New Roman" w:cs="Times New Roman"/>
          <w:kern w:val="0"/>
        </w:rPr>
        <w:t>lingual cingulum: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146. P20. P</w:t>
      </w:r>
      <w:r>
        <w:rPr>
          <w:rFonts w:ascii="Times New Roman" w:hAnsi="Times New Roman" w:cs="Times New Roman"/>
          <w:kern w:val="0"/>
          <w:sz w:val="16"/>
          <w:szCs w:val="16"/>
        </w:rPr>
        <w:t xml:space="preserve">3 </w:t>
      </w:r>
      <w:r>
        <w:rPr>
          <w:rFonts w:ascii="Times New Roman" w:hAnsi="Times New Roman" w:cs="Times New Roman"/>
          <w:kern w:val="0"/>
        </w:rPr>
        <w:t>metacone: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147. P21. P</w:t>
      </w:r>
      <w:r>
        <w:rPr>
          <w:rFonts w:ascii="Times New Roman" w:hAnsi="Times New Roman" w:cs="Times New Roman"/>
          <w:kern w:val="0"/>
          <w:sz w:val="16"/>
          <w:szCs w:val="16"/>
        </w:rPr>
        <w:t xml:space="preserve">3-4 </w:t>
      </w:r>
      <w:r>
        <w:rPr>
          <w:rFonts w:ascii="Times New Roman" w:hAnsi="Times New Roman" w:cs="Times New Roman"/>
          <w:kern w:val="0"/>
        </w:rPr>
        <w:t>buccal cingulum development: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148. ML126*. P</w:t>
      </w:r>
      <w:r>
        <w:rPr>
          <w:rFonts w:ascii="Times New Roman" w:hAnsi="Times New Roman" w:cs="Times New Roman"/>
          <w:kern w:val="0"/>
          <w:sz w:val="16"/>
          <w:szCs w:val="16"/>
        </w:rPr>
        <w:t xml:space="preserve">4 </w:t>
      </w:r>
      <w:r>
        <w:rPr>
          <w:rFonts w:ascii="Times New Roman" w:hAnsi="Times New Roman" w:cs="Times New Roman"/>
          <w:kern w:val="0"/>
        </w:rPr>
        <w:t>hypocone: 0 = minute to absent; 1 = present but small;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149. ML127*. P</w:t>
      </w:r>
      <w:r>
        <w:rPr>
          <w:rFonts w:ascii="Times New Roman" w:hAnsi="Times New Roman" w:cs="Times New Roman"/>
          <w:kern w:val="0"/>
          <w:sz w:val="16"/>
          <w:szCs w:val="16"/>
        </w:rPr>
        <w:t xml:space="preserve">3 </w:t>
      </w:r>
      <w:r>
        <w:rPr>
          <w:rFonts w:ascii="Times New Roman" w:hAnsi="Times New Roman" w:cs="Times New Roman"/>
          <w:kern w:val="0"/>
        </w:rPr>
        <w:t>hypocone: 0 = minute to absent; 1 = present but small;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150. M1*. M</w:t>
      </w:r>
      <w:r>
        <w:rPr>
          <w:rFonts w:ascii="Times New Roman" w:hAnsi="Times New Roman" w:cs="Times New Roman"/>
          <w:kern w:val="0"/>
          <w:sz w:val="16"/>
          <w:szCs w:val="16"/>
        </w:rPr>
        <w:t xml:space="preserve">1-2 </w:t>
      </w:r>
      <w:r>
        <w:rPr>
          <w:rFonts w:ascii="Times New Roman" w:hAnsi="Times New Roman" w:cs="Times New Roman"/>
          <w:kern w:val="0"/>
        </w:rPr>
        <w:t>root number: 0 = three, three; 1 = three, two; 2 = two, two.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151. M2*. M</w:t>
      </w:r>
      <w:r>
        <w:rPr>
          <w:rFonts w:ascii="Times New Roman" w:hAnsi="Times New Roman" w:cs="Times New Roman"/>
          <w:kern w:val="0"/>
          <w:sz w:val="16"/>
          <w:szCs w:val="16"/>
        </w:rPr>
        <w:t xml:space="preserve">3 </w:t>
      </w:r>
      <w:r>
        <w:rPr>
          <w:rFonts w:ascii="Times New Roman" w:hAnsi="Times New Roman" w:cs="Times New Roman"/>
          <w:kern w:val="0"/>
        </w:rPr>
        <w:t>root number: 0 = three; 1 = two; 2 = 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152. M3*. M</w:t>
      </w:r>
      <w:r>
        <w:rPr>
          <w:rFonts w:ascii="Times New Roman" w:hAnsi="Times New Roman" w:cs="Times New Roman"/>
          <w:kern w:val="0"/>
          <w:sz w:val="16"/>
          <w:szCs w:val="16"/>
        </w:rPr>
        <w:t xml:space="preserve">2 </w:t>
      </w:r>
      <w:r>
        <w:rPr>
          <w:rFonts w:ascii="Times New Roman" w:hAnsi="Times New Roman" w:cs="Times New Roman"/>
          <w:kern w:val="0"/>
        </w:rPr>
        <w:t>shape (bl/md): 0 = very transverse (&gt; 1.65); 1 = transverse (&lt; 1.65, &gt; 1.30); 2= squared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153. M4*. Ratio of M</w:t>
      </w:r>
      <w:r>
        <w:rPr>
          <w:rFonts w:ascii="Times New Roman" w:hAnsi="Times New Roman" w:cs="Times New Roman"/>
          <w:kern w:val="0"/>
          <w:sz w:val="16"/>
          <w:szCs w:val="16"/>
        </w:rPr>
        <w:t xml:space="preserve">1 </w:t>
      </w:r>
      <w:r>
        <w:rPr>
          <w:rFonts w:ascii="Times New Roman" w:hAnsi="Times New Roman" w:cs="Times New Roman"/>
          <w:kern w:val="0"/>
        </w:rPr>
        <w:t>area to M</w:t>
      </w:r>
      <w:r>
        <w:rPr>
          <w:rFonts w:ascii="Times New Roman" w:hAnsi="Times New Roman" w:cs="Times New Roman"/>
          <w:kern w:val="0"/>
          <w:sz w:val="16"/>
          <w:szCs w:val="16"/>
        </w:rPr>
        <w:t xml:space="preserve">2 </w:t>
      </w:r>
      <w:r>
        <w:rPr>
          <w:rFonts w:ascii="Times New Roman" w:hAnsi="Times New Roman" w:cs="Times New Roman"/>
          <w:kern w:val="0"/>
        </w:rPr>
        <w:t>area: 0 = M</w:t>
      </w:r>
      <w:r>
        <w:rPr>
          <w:rFonts w:ascii="Times New Roman" w:hAnsi="Times New Roman" w:cs="Times New Roman"/>
          <w:kern w:val="0"/>
          <w:sz w:val="16"/>
          <w:szCs w:val="16"/>
        </w:rPr>
        <w:t xml:space="preserve">1 </w:t>
      </w:r>
      <w:r>
        <w:rPr>
          <w:rFonts w:ascii="Times New Roman" w:hAnsi="Times New Roman" w:cs="Times New Roman"/>
          <w:kern w:val="0"/>
        </w:rPr>
        <w:t>&gt;&gt; 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1.40); 1 = M</w:t>
      </w:r>
      <w:r>
        <w:rPr>
          <w:rFonts w:ascii="Times New Roman" w:hAnsi="Times New Roman" w:cs="Times New Roman"/>
          <w:kern w:val="0"/>
          <w:sz w:val="16"/>
          <w:szCs w:val="16"/>
        </w:rPr>
        <w:t xml:space="preserve">1 </w:t>
      </w:r>
      <w:r>
        <w:rPr>
          <w:rFonts w:ascii="Times New Roman" w:hAnsi="Times New Roman" w:cs="Times New Roman"/>
          <w:kern w:val="0"/>
        </w:rPr>
        <w:t>&gt; M</w:t>
      </w:r>
      <w:r>
        <w:rPr>
          <w:rFonts w:ascii="Times New Roman" w:hAnsi="Times New Roman" w:cs="Times New Roman"/>
          <w:kern w:val="0"/>
          <w:sz w:val="16"/>
          <w:szCs w:val="16"/>
        </w:rPr>
        <w:t xml:space="preserve">2 </w:t>
      </w:r>
      <w:r>
        <w:rPr>
          <w:rFonts w:ascii="Times New Roman" w:hAnsi="Times New Roman" w:cs="Times New Roman"/>
          <w:kern w:val="0"/>
        </w:rPr>
        <w:t>(&lt; 1.40,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 2 = M</w:t>
      </w:r>
      <w:r>
        <w:rPr>
          <w:rFonts w:ascii="Times New Roman" w:hAnsi="Times New Roman" w:cs="Times New Roman"/>
          <w:kern w:val="0"/>
          <w:sz w:val="16"/>
          <w:szCs w:val="16"/>
        </w:rPr>
        <w:t xml:space="preserve">1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154. M7’*. M</w:t>
      </w:r>
      <w:r>
        <w:rPr>
          <w:rFonts w:ascii="Times New Roman" w:hAnsi="Times New Roman" w:cs="Times New Roman"/>
          <w:kern w:val="0"/>
          <w:sz w:val="16"/>
          <w:szCs w:val="16"/>
        </w:rPr>
        <w:t xml:space="preserve">1-2 </w:t>
      </w:r>
      <w:r>
        <w:rPr>
          <w:rFonts w:ascii="Times New Roman" w:hAnsi="Times New Roman" w:cs="Times New Roman"/>
          <w:kern w:val="0"/>
        </w:rPr>
        <w:t>metaconule: 0 = absent; 1 = single; 2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155. M9*. M</w:t>
      </w:r>
      <w:r>
        <w:rPr>
          <w:rFonts w:ascii="Times New Roman" w:hAnsi="Times New Roman" w:cs="Times New Roman"/>
          <w:kern w:val="0"/>
          <w:sz w:val="16"/>
          <w:szCs w:val="16"/>
        </w:rPr>
        <w:t xml:space="preserve">1-2 </w:t>
      </w:r>
      <w:r>
        <w:rPr>
          <w:rFonts w:ascii="Times New Roman" w:hAnsi="Times New Roman" w:cs="Times New Roman"/>
          <w:kern w:val="0"/>
        </w:rPr>
        <w:t>preprotoconule: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156. M10*. M</w:t>
      </w:r>
      <w:r>
        <w:rPr>
          <w:rFonts w:ascii="Times New Roman" w:hAnsi="Times New Roman" w:cs="Times New Roman"/>
          <w:kern w:val="0"/>
          <w:sz w:val="16"/>
          <w:szCs w:val="16"/>
        </w:rPr>
        <w:t xml:space="preserve">1 </w:t>
      </w:r>
      <w:r>
        <w:rPr>
          <w:rFonts w:ascii="Times New Roman" w:hAnsi="Times New Roman" w:cs="Times New Roman"/>
          <w:kern w:val="0"/>
        </w:rPr>
        <w:t>hypocone size: 0 = large; 1 = small; 2 = minute to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157. M11*. M</w:t>
      </w:r>
      <w:r>
        <w:rPr>
          <w:rFonts w:ascii="Times New Roman" w:hAnsi="Times New Roman" w:cs="Times New Roman"/>
          <w:kern w:val="0"/>
          <w:sz w:val="16"/>
          <w:szCs w:val="16"/>
        </w:rPr>
        <w:t xml:space="preserve">2 </w:t>
      </w:r>
      <w:r>
        <w:rPr>
          <w:rFonts w:ascii="Times New Roman" w:hAnsi="Times New Roman" w:cs="Times New Roman"/>
          <w:kern w:val="0"/>
        </w:rPr>
        <w:t>hypocone size: 0 = large; 1 = small; 2 = minute to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158. M12’*. M</w:t>
      </w:r>
      <w:r>
        <w:rPr>
          <w:rFonts w:ascii="Times New Roman" w:hAnsi="Times New Roman" w:cs="Times New Roman"/>
          <w:kern w:val="0"/>
          <w:sz w:val="16"/>
          <w:szCs w:val="16"/>
        </w:rPr>
        <w:t xml:space="preserve">1-2 </w:t>
      </w:r>
      <w:r>
        <w:rPr>
          <w:rFonts w:ascii="Times New Roman" w:hAnsi="Times New Roman" w:cs="Times New Roman"/>
          <w:kern w:val="0"/>
        </w:rPr>
        <w:t>hypocone position: 0 = distal, far lingual to protocone; 1 = distal, slightly lingual to protocone; 2 = distal, slightly buccal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159. M13*. M</w:t>
      </w:r>
      <w:r>
        <w:rPr>
          <w:rFonts w:ascii="Times New Roman" w:hAnsi="Times New Roman" w:cs="Times New Roman"/>
          <w:kern w:val="0"/>
          <w:sz w:val="16"/>
          <w:szCs w:val="16"/>
        </w:rPr>
        <w:t xml:space="preserve">1-2 </w:t>
      </w:r>
      <w:r>
        <w:rPr>
          <w:rFonts w:ascii="Times New Roman" w:hAnsi="Times New Roman" w:cs="Times New Roman"/>
          <w:kern w:val="0"/>
        </w:rPr>
        <w:t>prehypocrista development: 0 = absent; 1 = weak; 2 = strong, reaches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postprotocrista, encloses the talon 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160. M14. M</w:t>
      </w:r>
      <w:r>
        <w:rPr>
          <w:rFonts w:ascii="Times New Roman" w:hAnsi="Times New Roman" w:cs="Times New Roman"/>
          <w:kern w:val="0"/>
          <w:sz w:val="16"/>
          <w:szCs w:val="16"/>
        </w:rPr>
        <w:t xml:space="preserve">3 </w:t>
      </w:r>
      <w:r>
        <w:rPr>
          <w:rFonts w:ascii="Times New Roman" w:hAnsi="Times New Roman" w:cs="Times New Roman"/>
          <w:kern w:val="0"/>
        </w:rPr>
        <w:t>prehypocrista development: 0 = absent; 1 = strong, reaches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postprotocrista, encloses the talon 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161. M15. M</w:t>
      </w:r>
      <w:r>
        <w:rPr>
          <w:rFonts w:ascii="Times New Roman" w:hAnsi="Times New Roman" w:cs="Times New Roman"/>
          <w:kern w:val="0"/>
          <w:sz w:val="16"/>
          <w:szCs w:val="16"/>
        </w:rPr>
        <w:t xml:space="preserve">1 </w:t>
      </w:r>
      <w:r>
        <w:rPr>
          <w:rFonts w:ascii="Times New Roman" w:hAnsi="Times New Roman" w:cs="Times New Roman"/>
          <w:kern w:val="0"/>
        </w:rPr>
        <w:t>or M</w:t>
      </w:r>
      <w:r>
        <w:rPr>
          <w:rFonts w:ascii="Times New Roman" w:hAnsi="Times New Roman" w:cs="Times New Roman"/>
          <w:kern w:val="0"/>
          <w:sz w:val="16"/>
          <w:szCs w:val="16"/>
        </w:rPr>
        <w:t xml:space="preserve">2 </w:t>
      </w:r>
      <w:r>
        <w:rPr>
          <w:rFonts w:ascii="Times New Roman" w:hAnsi="Times New Roman" w:cs="Times New Roman"/>
          <w:kern w:val="0"/>
        </w:rPr>
        <w:t>paraconule position: 0 = attached to preprotocrista; 1 = unattached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preprotocrista.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162. M16*. M</w:t>
      </w:r>
      <w:r>
        <w:rPr>
          <w:rFonts w:ascii="Times New Roman" w:hAnsi="Times New Roman" w:cs="Times New Roman"/>
          <w:kern w:val="0"/>
          <w:sz w:val="16"/>
          <w:szCs w:val="16"/>
        </w:rPr>
        <w:t xml:space="preserve">1-2 </w:t>
      </w:r>
      <w:r>
        <w:rPr>
          <w:rFonts w:ascii="Times New Roman" w:hAnsi="Times New Roman" w:cs="Times New Roman"/>
          <w:kern w:val="0"/>
        </w:rPr>
        <w:t>metaconule: 0 = absent to indistinct; 1 = small; 2 = moderate; 3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163. M17’*. M</w:t>
      </w:r>
      <w:r>
        <w:rPr>
          <w:rFonts w:ascii="Times New Roman" w:hAnsi="Times New Roman" w:cs="Times New Roman"/>
          <w:kern w:val="0"/>
          <w:sz w:val="16"/>
          <w:szCs w:val="16"/>
        </w:rPr>
        <w:t xml:space="preserve">1-2 </w:t>
      </w:r>
      <w:r>
        <w:rPr>
          <w:rFonts w:ascii="Times New Roman" w:hAnsi="Times New Roman" w:cs="Times New Roman"/>
          <w:kern w:val="0"/>
        </w:rPr>
        <w:t>mesostyle size: 0 = absent to indistinct;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164. M17”. M</w:t>
      </w:r>
      <w:r>
        <w:rPr>
          <w:rFonts w:ascii="Times New Roman" w:hAnsi="Times New Roman" w:cs="Times New Roman"/>
          <w:kern w:val="0"/>
          <w:sz w:val="16"/>
          <w:szCs w:val="16"/>
        </w:rPr>
        <w:t xml:space="preserve">1-2 </w:t>
      </w:r>
      <w:r>
        <w:rPr>
          <w:rFonts w:ascii="Times New Roman" w:hAnsi="Times New Roman" w:cs="Times New Roman"/>
          <w:kern w:val="0"/>
        </w:rPr>
        <w:t>mesostyle position: 0 = attached to ectocrista; 1 = present on buccal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cingulum.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165. M20*. P</w:t>
      </w:r>
      <w:r>
        <w:rPr>
          <w:rFonts w:ascii="Times New Roman" w:hAnsi="Times New Roman" w:cs="Times New Roman"/>
          <w:kern w:val="0"/>
          <w:sz w:val="16"/>
          <w:szCs w:val="16"/>
        </w:rPr>
        <w:t>4</w:t>
      </w:r>
      <w:r>
        <w:rPr>
          <w:rFonts w:ascii="Times New Roman" w:hAnsi="Times New Roman" w:cs="Times New Roman"/>
          <w:kern w:val="0"/>
        </w:rPr>
        <w:t>-M</w:t>
      </w:r>
      <w:r>
        <w:rPr>
          <w:rFonts w:ascii="Times New Roman" w:hAnsi="Times New Roman" w:cs="Times New Roman"/>
          <w:kern w:val="0"/>
          <w:sz w:val="16"/>
          <w:szCs w:val="16"/>
        </w:rPr>
        <w:t xml:space="preserve">1 </w:t>
      </w:r>
      <w:r>
        <w:rPr>
          <w:rFonts w:ascii="Times New Roman" w:hAnsi="Times New Roman" w:cs="Times New Roman"/>
          <w:kern w:val="0"/>
        </w:rPr>
        <w:t>pericone: 0 = absent;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166. M22*. M</w:t>
      </w:r>
      <w:r>
        <w:rPr>
          <w:rFonts w:ascii="Times New Roman" w:hAnsi="Times New Roman" w:cs="Times New Roman"/>
          <w:kern w:val="0"/>
          <w:sz w:val="16"/>
          <w:szCs w:val="16"/>
        </w:rPr>
        <w:t xml:space="preserve">1-3 </w:t>
      </w:r>
      <w:r>
        <w:rPr>
          <w:rFonts w:ascii="Times New Roman" w:hAnsi="Times New Roman" w:cs="Times New Roman"/>
          <w:kern w:val="0"/>
        </w:rPr>
        <w:t>lingual cingulum development: 0 = absent to indistinct; 1 = weak, br</w:t>
      </w:r>
      <w:r>
        <w:rPr>
          <w:rFonts w:ascii="Times New Roman" w:hAnsi="Times New Roman" w:cs="Times New Roman"/>
          <w:kern w:val="0"/>
        </w:rPr>
        <w:t>o</w:t>
      </w:r>
      <w:r>
        <w:rPr>
          <w:rFonts w:ascii="Times New Roman" w:hAnsi="Times New Roman" w:cs="Times New Roman"/>
          <w:kern w:val="0"/>
        </w:rPr>
        <w:t>ken; 2 = strong,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167. M24*. M</w:t>
      </w:r>
      <w:r>
        <w:rPr>
          <w:rFonts w:ascii="Times New Roman" w:hAnsi="Times New Roman" w:cs="Times New Roman"/>
          <w:kern w:val="0"/>
          <w:sz w:val="16"/>
          <w:szCs w:val="16"/>
        </w:rPr>
        <w:t xml:space="preserve">1-2 </w:t>
      </w:r>
      <w:r>
        <w:rPr>
          <w:rFonts w:ascii="Times New Roman" w:hAnsi="Times New Roman" w:cs="Times New Roman"/>
          <w:kern w:val="0"/>
        </w:rPr>
        <w:t>buccal cingulum development: 0 = absent to indistinct;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168. M27. M</w:t>
      </w:r>
      <w:r>
        <w:rPr>
          <w:rFonts w:ascii="Times New Roman" w:hAnsi="Times New Roman" w:cs="Times New Roman"/>
          <w:kern w:val="0"/>
          <w:sz w:val="16"/>
          <w:szCs w:val="16"/>
        </w:rPr>
        <w:t xml:space="preserve">1-2 </w:t>
      </w:r>
      <w:r>
        <w:rPr>
          <w:rFonts w:ascii="Times New Roman" w:hAnsi="Times New Roman" w:cs="Times New Roman"/>
          <w:kern w:val="0"/>
        </w:rPr>
        <w:t>pre-metaconule cristae: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169. M28. M</w:t>
      </w:r>
      <w:r>
        <w:rPr>
          <w:rFonts w:ascii="Times New Roman" w:hAnsi="Times New Roman" w:cs="Times New Roman"/>
          <w:kern w:val="0"/>
          <w:sz w:val="16"/>
          <w:szCs w:val="16"/>
        </w:rPr>
        <w:t xml:space="preserve">1-2 </w:t>
      </w:r>
      <w:r>
        <w:rPr>
          <w:rFonts w:ascii="Times New Roman" w:hAnsi="Times New Roman" w:cs="Times New Roman"/>
          <w:kern w:val="0"/>
        </w:rPr>
        <w:t>post-metaconule cristae: 0 = absent or weak; 1 = strong.</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170. M30*. M</w:t>
      </w:r>
      <w:r>
        <w:rPr>
          <w:rFonts w:ascii="Times New Roman" w:hAnsi="Times New Roman" w:cs="Times New Roman"/>
          <w:kern w:val="0"/>
          <w:sz w:val="16"/>
          <w:szCs w:val="16"/>
        </w:rPr>
        <w:t xml:space="preserve">3 </w:t>
      </w:r>
      <w:r>
        <w:rPr>
          <w:rFonts w:ascii="Times New Roman" w:hAnsi="Times New Roman" w:cs="Times New Roman"/>
          <w:kern w:val="0"/>
        </w:rPr>
        <w:t>paraconule: 0 = absent; 1 = small-moderate;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171. M31*. Molar protocone lingual inflation: 0 = not inflated; 1 = slightly inflated;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very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172. M33*. M</w:t>
      </w:r>
      <w:r>
        <w:rPr>
          <w:rFonts w:ascii="Times New Roman" w:hAnsi="Times New Roman" w:cs="Times New Roman"/>
          <w:kern w:val="0"/>
          <w:sz w:val="16"/>
          <w:szCs w:val="16"/>
        </w:rPr>
        <w:t xml:space="preserve">2 </w:t>
      </w:r>
      <w:r>
        <w:rPr>
          <w:rFonts w:ascii="Times New Roman" w:hAnsi="Times New Roman" w:cs="Times New Roman"/>
          <w:kern w:val="0"/>
        </w:rPr>
        <w:t>buccal expansion of paracone (specify which tooth): 0 = no expansion; 1 = slight expansion; 2 = considerable expansion.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173. M34*. M</w:t>
      </w:r>
      <w:r>
        <w:rPr>
          <w:rFonts w:ascii="Times New Roman" w:hAnsi="Times New Roman" w:cs="Times New Roman"/>
          <w:kern w:val="0"/>
          <w:sz w:val="16"/>
          <w:szCs w:val="16"/>
        </w:rPr>
        <w:t xml:space="preserve">3 </w:t>
      </w:r>
      <w:r>
        <w:rPr>
          <w:rFonts w:ascii="Times New Roman" w:hAnsi="Times New Roman" w:cs="Times New Roman"/>
          <w:kern w:val="0"/>
        </w:rPr>
        <w:t>metacone: 0 = absent or very small; 1 = moderate (but smaller than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paracone; 2 = large (equal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174. M36*. M</w:t>
      </w:r>
      <w:r>
        <w:rPr>
          <w:rFonts w:ascii="Times New Roman" w:hAnsi="Times New Roman" w:cs="Times New Roman"/>
          <w:kern w:val="0"/>
          <w:sz w:val="16"/>
          <w:szCs w:val="16"/>
        </w:rPr>
        <w:t xml:space="preserve">3 </w:t>
      </w:r>
      <w:r>
        <w:rPr>
          <w:rFonts w:ascii="Times New Roman" w:hAnsi="Times New Roman" w:cs="Times New Roman"/>
          <w:kern w:val="0"/>
        </w:rPr>
        <w:t>hypocone: 0 = absent or very small;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175. M37*. M</w:t>
      </w:r>
      <w:r>
        <w:rPr>
          <w:rFonts w:ascii="Times New Roman" w:hAnsi="Times New Roman" w:cs="Times New Roman"/>
          <w:kern w:val="0"/>
          <w:sz w:val="16"/>
          <w:szCs w:val="16"/>
        </w:rPr>
        <w:t xml:space="preserve">1 </w:t>
      </w:r>
      <w:r>
        <w:rPr>
          <w:rFonts w:ascii="Times New Roman" w:hAnsi="Times New Roman" w:cs="Times New Roman"/>
          <w:kern w:val="0"/>
        </w:rPr>
        <w:t>paraconule size: 0 = absent; 1 = small-moderate (smaller than paracone); 2 = large (nearly as large as or larger than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176. M44*. M</w:t>
      </w:r>
      <w:r>
        <w:rPr>
          <w:rFonts w:ascii="Times New Roman" w:hAnsi="Times New Roman" w:cs="Times New Roman"/>
          <w:kern w:val="0"/>
          <w:sz w:val="16"/>
          <w:szCs w:val="16"/>
        </w:rPr>
        <w:t xml:space="preserve">1-3 </w:t>
      </w:r>
      <w:r>
        <w:rPr>
          <w:rFonts w:ascii="Times New Roman" w:hAnsi="Times New Roman" w:cs="Times New Roman"/>
          <w:kern w:val="0"/>
        </w:rPr>
        <w:t>anterior cingulum: 0 = strong, complete, long (connected to parastyle); 1 = strong, short; 2 = weak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177. M46*. M</w:t>
      </w:r>
      <w:r>
        <w:rPr>
          <w:rFonts w:ascii="Times New Roman" w:hAnsi="Times New Roman" w:cs="Times New Roman"/>
          <w:kern w:val="0"/>
          <w:sz w:val="16"/>
          <w:szCs w:val="16"/>
        </w:rPr>
        <w:t xml:space="preserve">3 </w:t>
      </w:r>
      <w:r>
        <w:rPr>
          <w:rFonts w:ascii="Times New Roman" w:hAnsi="Times New Roman" w:cs="Times New Roman"/>
          <w:kern w:val="0"/>
        </w:rPr>
        <w:t>size relative to M</w:t>
      </w:r>
      <w:r>
        <w:rPr>
          <w:rFonts w:ascii="Times New Roman" w:hAnsi="Times New Roman" w:cs="Times New Roman"/>
          <w:kern w:val="0"/>
          <w:sz w:val="16"/>
          <w:szCs w:val="16"/>
        </w:rPr>
        <w:t>1</w:t>
      </w:r>
      <w:r>
        <w:rPr>
          <w:rFonts w:ascii="Times New Roman" w:hAnsi="Times New Roman" w:cs="Times New Roman"/>
          <w:kern w:val="0"/>
        </w:rPr>
        <w:t>: 0 = very small (half the size of M</w:t>
      </w:r>
      <w:r>
        <w:rPr>
          <w:rFonts w:ascii="Times New Roman" w:hAnsi="Times New Roman" w:cs="Times New Roman"/>
          <w:kern w:val="0"/>
          <w:sz w:val="16"/>
          <w:szCs w:val="16"/>
        </w:rPr>
        <w:t xml:space="preserve">1 </w:t>
      </w:r>
      <w:r>
        <w:rPr>
          <w:rFonts w:ascii="Times New Roman" w:hAnsi="Times New Roman" w:cs="Times New Roman"/>
          <w:kern w:val="0"/>
        </w:rPr>
        <w:t>or less); 1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(two thirds); 2 = large (approximately as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178. ML147*. M</w:t>
      </w:r>
      <w:r>
        <w:rPr>
          <w:rFonts w:ascii="Times New Roman" w:hAnsi="Times New Roman" w:cs="Times New Roman"/>
          <w:kern w:val="0"/>
          <w:sz w:val="16"/>
          <w:szCs w:val="16"/>
        </w:rPr>
        <w:t xml:space="preserve">1-2 </w:t>
      </w:r>
      <w:r>
        <w:rPr>
          <w:rFonts w:ascii="Times New Roman" w:hAnsi="Times New Roman" w:cs="Times New Roman"/>
          <w:kern w:val="0"/>
        </w:rPr>
        <w:t>metastyle: 0 = indistinct to absent;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179. ML148*. M</w:t>
      </w:r>
      <w:r>
        <w:rPr>
          <w:rFonts w:ascii="Times New Roman" w:hAnsi="Times New Roman" w:cs="Times New Roman"/>
          <w:kern w:val="0"/>
          <w:sz w:val="16"/>
          <w:szCs w:val="16"/>
        </w:rPr>
        <w:t xml:space="preserve">1-2 </w:t>
      </w:r>
      <w:r>
        <w:rPr>
          <w:rFonts w:ascii="Times New Roman" w:hAnsi="Times New Roman" w:cs="Times New Roman"/>
          <w:kern w:val="0"/>
        </w:rPr>
        <w:t>parastyle: 0 = indistinct to absent;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180. ML149. M</w:t>
      </w:r>
      <w:r>
        <w:rPr>
          <w:rFonts w:ascii="Times New Roman" w:hAnsi="Times New Roman" w:cs="Times New Roman"/>
          <w:kern w:val="0"/>
          <w:sz w:val="16"/>
          <w:szCs w:val="16"/>
        </w:rPr>
        <w:t xml:space="preserve">1-2 </w:t>
      </w:r>
      <w:r>
        <w:rPr>
          <w:rFonts w:ascii="Times New Roman" w:hAnsi="Times New Roman" w:cs="Times New Roman"/>
          <w:kern w:val="0"/>
        </w:rPr>
        <w:t>parastyle position: 0 = mesial to paracone; 1 = mesiobuccal to par</w:t>
      </w:r>
      <w:r>
        <w:rPr>
          <w:rFonts w:ascii="Times New Roman" w:hAnsi="Times New Roman" w:cs="Times New Roman"/>
          <w:kern w:val="0"/>
        </w:rPr>
        <w:t>a</w:t>
      </w:r>
      <w:r>
        <w:rPr>
          <w:rFonts w:ascii="Times New Roman" w:hAnsi="Times New Roman" w:cs="Times New Roman"/>
          <w:kern w:val="0"/>
        </w:rPr>
        <w:t>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181. ML150. M</w:t>
      </w:r>
      <w:r>
        <w:rPr>
          <w:rFonts w:ascii="Times New Roman" w:hAnsi="Times New Roman" w:cs="Times New Roman"/>
          <w:kern w:val="0"/>
          <w:sz w:val="16"/>
          <w:szCs w:val="16"/>
        </w:rPr>
        <w:t xml:space="preserve">1-2 </w:t>
      </w:r>
      <w:r>
        <w:rPr>
          <w:rFonts w:ascii="Times New Roman" w:hAnsi="Times New Roman" w:cs="Times New Roman"/>
          <w:kern w:val="0"/>
        </w:rPr>
        <w:t>metastyle position: 0 = distal to metacone; 1 = distobuccal to met</w:t>
      </w:r>
      <w:r>
        <w:rPr>
          <w:rFonts w:ascii="Times New Roman" w:hAnsi="Times New Roman" w:cs="Times New Roman"/>
          <w:kern w:val="0"/>
        </w:rPr>
        <w:t>a</w:t>
      </w:r>
      <w:r>
        <w:rPr>
          <w:rFonts w:ascii="Times New Roman" w:hAnsi="Times New Roman" w:cs="Times New Roman"/>
          <w:kern w:val="0"/>
        </w:rPr>
        <w:t>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182. ML151. M</w:t>
      </w:r>
      <w:r>
        <w:rPr>
          <w:rFonts w:ascii="Times New Roman" w:hAnsi="Times New Roman" w:cs="Times New Roman"/>
          <w:kern w:val="0"/>
          <w:sz w:val="16"/>
          <w:szCs w:val="16"/>
        </w:rPr>
        <w:t xml:space="preserve">1-3 </w:t>
      </w:r>
      <w:r>
        <w:rPr>
          <w:rFonts w:ascii="Times New Roman" w:hAnsi="Times New Roman" w:cs="Times New Roman"/>
          <w:kern w:val="0"/>
        </w:rPr>
        <w:t>posterior cingulum: 0 = moderate, does not reach the metastyle;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connected to metastyle.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183. ML152*. M</w:t>
      </w:r>
      <w:r>
        <w:rPr>
          <w:rFonts w:ascii="Times New Roman" w:hAnsi="Times New Roman" w:cs="Times New Roman"/>
          <w:kern w:val="0"/>
          <w:sz w:val="16"/>
          <w:szCs w:val="16"/>
        </w:rPr>
        <w:t xml:space="preserve">1-3 </w:t>
      </w:r>
      <w:r>
        <w:rPr>
          <w:rFonts w:ascii="Times New Roman" w:hAnsi="Times New Roman" w:cs="Times New Roman"/>
          <w:kern w:val="0"/>
        </w:rPr>
        <w:t>posterior margin (waisted between buccal and lingual cusps):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indistinct to absent; 1 = present but shallow; 2 = present,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184. ML153*. M</w:t>
      </w:r>
      <w:r>
        <w:rPr>
          <w:rFonts w:ascii="Times New Roman" w:hAnsi="Times New Roman" w:cs="Times New Roman"/>
          <w:kern w:val="0"/>
          <w:sz w:val="16"/>
          <w:szCs w:val="16"/>
        </w:rPr>
        <w:t xml:space="preserve">1-2 </w:t>
      </w:r>
      <w:r>
        <w:rPr>
          <w:rFonts w:ascii="Times New Roman" w:hAnsi="Times New Roman" w:cs="Times New Roman"/>
          <w:kern w:val="0"/>
        </w:rPr>
        <w:t>postparacrista: 0 = indistinct to absent; 1 = weakly developed; 2 = well developed (but well-marked notch between postparacrista and premetacrista); 3 = strongly elevated (weak notch between postparacrista and premetacrista).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185. ML154*. M</w:t>
      </w:r>
      <w:r>
        <w:rPr>
          <w:rFonts w:ascii="Times New Roman" w:hAnsi="Times New Roman" w:cs="Times New Roman"/>
          <w:kern w:val="0"/>
          <w:sz w:val="16"/>
          <w:szCs w:val="16"/>
        </w:rPr>
        <w:t xml:space="preserve">1-2 </w:t>
      </w:r>
      <w:r>
        <w:rPr>
          <w:rFonts w:ascii="Times New Roman" w:hAnsi="Times New Roman" w:cs="Times New Roman"/>
          <w:kern w:val="0"/>
        </w:rPr>
        <w:t>premetacrista: 0 = indistinct to absent; 1 = weakly developed; 2 = well developed (but well-marked notch between premetacrista and postparacrista); 3 = strongly elevated (weak notch between premetacrista and postparacrista).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186. ML155. M</w:t>
      </w:r>
      <w:r>
        <w:rPr>
          <w:rFonts w:ascii="Times New Roman" w:hAnsi="Times New Roman" w:cs="Times New Roman"/>
          <w:kern w:val="0"/>
          <w:sz w:val="16"/>
          <w:szCs w:val="16"/>
        </w:rPr>
        <w:t xml:space="preserve">1-3 </w:t>
      </w:r>
      <w:r>
        <w:rPr>
          <w:rFonts w:ascii="Times New Roman" w:hAnsi="Times New Roman" w:cs="Times New Roman"/>
          <w:kern w:val="0"/>
        </w:rPr>
        <w:t>protocone arrangement: 0 = normal position; 1 = oblique.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187. ML156. M</w:t>
      </w:r>
      <w:r>
        <w:rPr>
          <w:rFonts w:ascii="Times New Roman" w:hAnsi="Times New Roman" w:cs="Times New Roman"/>
          <w:kern w:val="0"/>
          <w:sz w:val="16"/>
          <w:szCs w:val="16"/>
        </w:rPr>
        <w:t xml:space="preserve">1-2 </w:t>
      </w:r>
      <w:r>
        <w:rPr>
          <w:rFonts w:ascii="Times New Roman" w:hAnsi="Times New Roman" w:cs="Times New Roman"/>
          <w:kern w:val="0"/>
        </w:rPr>
        <w:t>postprotocrista development: 0 = strong; 1 = tiny.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188. ML157*. M</w:t>
      </w:r>
      <w:r>
        <w:rPr>
          <w:rFonts w:ascii="Times New Roman" w:hAnsi="Times New Roman" w:cs="Times New Roman"/>
          <w:kern w:val="0"/>
          <w:sz w:val="16"/>
          <w:szCs w:val="16"/>
        </w:rPr>
        <w:t xml:space="preserve">1 </w:t>
      </w:r>
      <w:r>
        <w:rPr>
          <w:rFonts w:ascii="Times New Roman" w:hAnsi="Times New Roman" w:cs="Times New Roman"/>
          <w:kern w:val="0"/>
        </w:rPr>
        <w:t>postprotocrista length: 0 = indistinct to absent; 1 = short; 2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189. ML158*. M</w:t>
      </w:r>
      <w:r>
        <w:rPr>
          <w:rFonts w:ascii="Times New Roman" w:hAnsi="Times New Roman" w:cs="Times New Roman"/>
          <w:kern w:val="0"/>
          <w:sz w:val="16"/>
          <w:szCs w:val="16"/>
        </w:rPr>
        <w:t xml:space="preserve">2 </w:t>
      </w:r>
      <w:r>
        <w:rPr>
          <w:rFonts w:ascii="Times New Roman" w:hAnsi="Times New Roman" w:cs="Times New Roman"/>
          <w:kern w:val="0"/>
        </w:rPr>
        <w:t>postprotocrista length: 0 = indistinct to absent; 1 = short; 2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190. ML159. M</w:t>
      </w:r>
      <w:r>
        <w:rPr>
          <w:rFonts w:ascii="Times New Roman" w:hAnsi="Times New Roman" w:cs="Times New Roman"/>
          <w:kern w:val="0"/>
          <w:sz w:val="16"/>
          <w:szCs w:val="16"/>
        </w:rPr>
        <w:t xml:space="preserve">1 </w:t>
      </w:r>
      <w:r>
        <w:rPr>
          <w:rFonts w:ascii="Times New Roman" w:hAnsi="Times New Roman" w:cs="Times New Roman"/>
          <w:kern w:val="0"/>
        </w:rPr>
        <w:t>postprotocrista direction: 0 = transverse, directed toward metaconule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virtual metaconule emplacement); 1 = lateral, directed toward the lingual posterior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cingulum (post-protocone fold-like).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191. ML160. M</w:t>
      </w:r>
      <w:r>
        <w:rPr>
          <w:rFonts w:ascii="Times New Roman" w:hAnsi="Times New Roman" w:cs="Times New Roman"/>
          <w:kern w:val="0"/>
          <w:sz w:val="16"/>
          <w:szCs w:val="16"/>
        </w:rPr>
        <w:t xml:space="preserve">2 </w:t>
      </w:r>
      <w:r>
        <w:rPr>
          <w:rFonts w:ascii="Times New Roman" w:hAnsi="Times New Roman" w:cs="Times New Roman"/>
          <w:kern w:val="0"/>
        </w:rPr>
        <w:t>postprotocrista direction: 0 = transverse, directed toward metaconule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virtual metaconule emplacement); 1 = lateral, directed toward lingual posterior cingulum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(post-protocone fold-like).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192. ML161. M</w:t>
      </w:r>
      <w:r>
        <w:rPr>
          <w:rFonts w:ascii="Times New Roman" w:hAnsi="Times New Roman" w:cs="Times New Roman"/>
          <w:kern w:val="0"/>
          <w:sz w:val="16"/>
          <w:szCs w:val="16"/>
        </w:rPr>
        <w:t xml:space="preserve">1 </w:t>
      </w:r>
      <w:r>
        <w:rPr>
          <w:rFonts w:ascii="Times New Roman" w:hAnsi="Times New Roman" w:cs="Times New Roman"/>
          <w:kern w:val="0"/>
        </w:rPr>
        <w:t>postprotocrista terminus: 0 = runs to base of metacone (with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hypometacrista); 1 = runs to metaconule (at the level of the small or virtual metaconule); 2 = runs to posterior cingulum; 3 = limited at a point distal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193. ML162. M</w:t>
      </w:r>
      <w:r>
        <w:rPr>
          <w:rFonts w:ascii="Times New Roman" w:hAnsi="Times New Roman" w:cs="Times New Roman"/>
          <w:kern w:val="0"/>
          <w:sz w:val="16"/>
          <w:szCs w:val="16"/>
        </w:rPr>
        <w:t xml:space="preserve">2 </w:t>
      </w:r>
      <w:r>
        <w:rPr>
          <w:rFonts w:ascii="Times New Roman" w:hAnsi="Times New Roman" w:cs="Times New Roman"/>
          <w:kern w:val="0"/>
        </w:rPr>
        <w:t>postprotocrista terminus: 0 = runs to base of metacone (with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hypometacrista); 1 = runs to metaconule (at the level of the small or virtual metaconule); 2 = runs to posterior cingulum; 3 = limited at a point distal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194. ML163. M</w:t>
      </w:r>
      <w:r>
        <w:rPr>
          <w:rFonts w:ascii="Times New Roman" w:hAnsi="Times New Roman" w:cs="Times New Roman"/>
          <w:kern w:val="0"/>
          <w:sz w:val="16"/>
          <w:szCs w:val="16"/>
        </w:rPr>
        <w:t xml:space="preserve">1-2 </w:t>
      </w:r>
      <w:r>
        <w:rPr>
          <w:rFonts w:ascii="Times New Roman" w:hAnsi="Times New Roman" w:cs="Times New Roman"/>
          <w:kern w:val="0"/>
        </w:rPr>
        <w:t>preprotocrista: 0 = low; 1 = elevated.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195. ML164. M</w:t>
      </w:r>
      <w:r>
        <w:rPr>
          <w:rFonts w:ascii="Times New Roman" w:hAnsi="Times New Roman" w:cs="Times New Roman"/>
          <w:kern w:val="0"/>
          <w:sz w:val="16"/>
          <w:szCs w:val="16"/>
        </w:rPr>
        <w:t xml:space="preserve">1 </w:t>
      </w:r>
      <w:r>
        <w:rPr>
          <w:rFonts w:ascii="Times New Roman" w:hAnsi="Times New Roman" w:cs="Times New Roman"/>
          <w:kern w:val="0"/>
        </w:rPr>
        <w:t>preprotocrista connection (buccal side): 0 = connected to parastyle (by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way of preparaconule crista); 1 = connected to paraconule (or near to it or to a virtual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paraconule).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196. ML165. M</w:t>
      </w:r>
      <w:r>
        <w:rPr>
          <w:rFonts w:ascii="Times New Roman" w:hAnsi="Times New Roman" w:cs="Times New Roman"/>
          <w:kern w:val="0"/>
          <w:sz w:val="16"/>
          <w:szCs w:val="16"/>
        </w:rPr>
        <w:t xml:space="preserve">2 </w:t>
      </w:r>
      <w:r>
        <w:rPr>
          <w:rFonts w:ascii="Times New Roman" w:hAnsi="Times New Roman" w:cs="Times New Roman"/>
          <w:kern w:val="0"/>
        </w:rPr>
        <w:t>preprotocrista connection (buccal side): 0 = connected to parastyle (by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way of preparaconule crista); 1 = connected to paraconule (or near to it or to a virtual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paraconule).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197. ML166*. M</w:t>
      </w:r>
      <w:r>
        <w:rPr>
          <w:rFonts w:ascii="Times New Roman" w:hAnsi="Times New Roman" w:cs="Times New Roman"/>
          <w:kern w:val="0"/>
          <w:sz w:val="16"/>
          <w:szCs w:val="16"/>
        </w:rPr>
        <w:t xml:space="preserve">1-2 </w:t>
      </w:r>
      <w:r>
        <w:rPr>
          <w:rFonts w:ascii="Times New Roman" w:hAnsi="Times New Roman" w:cs="Times New Roman"/>
          <w:kern w:val="0"/>
        </w:rPr>
        <w:t>postparaconule crista: 0 = indistinct to absent; 1 = moderate; 2 = well-developed (connected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198. ML168*. M</w:t>
      </w:r>
      <w:r>
        <w:rPr>
          <w:rFonts w:ascii="Times New Roman" w:hAnsi="Times New Roman" w:cs="Times New Roman"/>
          <w:kern w:val="0"/>
          <w:sz w:val="16"/>
          <w:szCs w:val="16"/>
        </w:rPr>
        <w:t xml:space="preserve">1-2 </w:t>
      </w:r>
      <w:r>
        <w:rPr>
          <w:rFonts w:ascii="Times New Roman" w:hAnsi="Times New Roman" w:cs="Times New Roman"/>
          <w:kern w:val="0"/>
        </w:rPr>
        <w:t>hypometacrista: 0 = absent; 1 = weakly developed (low and short); 2 = well-developed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199. ML169*. M</w:t>
      </w:r>
      <w:r>
        <w:rPr>
          <w:rFonts w:ascii="Times New Roman" w:hAnsi="Times New Roman" w:cs="Times New Roman"/>
          <w:kern w:val="0"/>
          <w:sz w:val="16"/>
          <w:szCs w:val="16"/>
        </w:rPr>
        <w:t xml:space="preserve">1-2 </w:t>
      </w:r>
      <w:r>
        <w:rPr>
          <w:rFonts w:ascii="Times New Roman" w:hAnsi="Times New Roman" w:cs="Times New Roman"/>
          <w:kern w:val="0"/>
        </w:rPr>
        <w:t>hypoparacrista: 0 = absent; 1 = weakly developed (short); 2 = well-developed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200. MLN*. Hypometaconulecrista: 0 = indistinct to absent; 1 = moderate (not connected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to protocone); 2 = well-developed (connected to protocone or postprotocrista).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Cranial characters: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201. Cr 1. Transverse septum arising from the cochlear housing: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and forming the lateral wall of an anterior accessory cavity pneumatized from the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tympanic cavity; 2 = present and forming the lateral wall of an anterior accessory cavity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pneumatized from the epitympanic recess.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202. Cr 2. Extent of pneumatization of anterior accessory cavity: 0 = anterior accessory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 lies anterior to the tympanic cavity and is not trabeculated; 1 = anterior accessory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 extends medial to the tympanic cavity, and is trabeculated.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203. Cr 3. Pneumatization of mastoid (from epitympanic recess?): 0 = absent; 1 = pr</w:t>
      </w:r>
      <w:r>
        <w:rPr>
          <w:rFonts w:ascii="Times New Roman" w:hAnsi="Times New Roman" w:cs="Times New Roman"/>
          <w:kern w:val="0"/>
        </w:rPr>
        <w:t>e</w:t>
      </w:r>
      <w:r>
        <w:rPr>
          <w:rFonts w:ascii="Times New Roman" w:hAnsi="Times New Roman" w:cs="Times New Roman"/>
          <w:kern w:val="0"/>
        </w:rPr>
        <w:t>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204. Cr 4. Presence or absence of perbullar pathway: 0 = absent; 1 = present and formed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exclusively by the petrosal bone.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205. Cr 5. Anteroposterior location of posterior carotid foramen in bulla: 0 = posterior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line joining midpoints of tympanic bones; 1 = anterior to this line.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206. Cr 6*. Mediolateral position of posterior carotid foramen in bulla: 0 = medial;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midline of the bulla; 2 = lateral.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207. Cr 7. Ventrodorsal position of the carotid foramen in the bulla: 0 = dorsal, adjacent to basioccipital or mastoid bone; 1 = ventral.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208. Cr 8*. Position of posterior carotid foramen relative to fenestra cochleae: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posterior; 1 = ventral; 2 = anterior.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209. Cr 9. Position of the internal carotid canal relative to the fenestra cochleae: 0 = runs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across ventral lip of the fenestra cochleae, shielding it from ventral view when a canal 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present; 1 = internal carotid canal does not shield the fenestra cochleae from ventral view.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210. Cr 10. Position of the portion of the internal carotid/promontory artery (or its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accompanying nerves) lying on the promontorium anterior to the fenestra cochleae: 0 = on ventrolateral surface of promontorium; 1 = contacting only the cupula of the cochlea.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211. Cr 11. Size of stapedial and promontory canals: 0 = both stapedial and promontory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canals are large; 1 = stapedial slightly smaller than promontory; 2 = stapedial highly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reduced or absent altogether; 3 = stapedial larger than promontory; 4 = both promontory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and stapedial canals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212. Cr 12. Morphology of promontory canal, when present: 0 = open trough; 1 = co</w:t>
      </w:r>
      <w:r>
        <w:rPr>
          <w:rFonts w:ascii="Times New Roman" w:hAnsi="Times New Roman" w:cs="Times New Roman"/>
          <w:kern w:val="0"/>
        </w:rPr>
        <w:t>m</w:t>
      </w:r>
      <w:r>
        <w:rPr>
          <w:rFonts w:ascii="Times New Roman" w:hAnsi="Times New Roman" w:cs="Times New Roman"/>
          <w:kern w:val="0"/>
        </w:rPr>
        <w:t>plete canal.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213. Cr 14. Position of ventral edge of the tympanic bone: 0 = intrabullar, or aphaneric; 1 = extrabullar or phaneric.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214. Cr 15. The shape of the tympanic bone: 0 = ribbon-like or only slightly expanded; 1 = laterally expanded into a collar or tube; ? = due to fusion with surrounding bones, of</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unknown shape.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215. Cr 16. Morphology of annular bridge: ? = this character is not analyzable in those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taxa with an extrabullar tympanic, or those in which this region is not known; 0 = linea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semicircularis or partial anular bridge formed on a entotympanic bulla; 1 = linea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semicircularis formed on a petrosal bulla; 2 = a complete annular bridge.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216. Cr 17. Encroachment of the auditory bulla on the pterygoid fossa: 0 = absent;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present and formed by anterior accessory cavity; 2 = present and formed by the tympanic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217. Cr 18. Nature of contact between the lateral pterygoid plate and the bulla wall: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absent; 1 = laminar; 2 = abutting.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218. Cr 19. Extent of contact between the lateral pterygoid plate and the bulla wall: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slight; 1 = or very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219. Cr 20. Flange of basioccipital overlapping medial bulla wall: 0 = absent or minimal; 1 =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220. Cr 21. Suprameatal foramen: 0 = absent; 1 = present, small and in the posterior root of the zygomatic arch; 2 = present, large, and above the external auditory meatus.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221. Cr 22. Patent parotic fissure: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222. Cr 23*. Size of orbits: 0 = small; 1 = large; 2 = extremely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223. Cr 24*. Postorbital closure: 0 = none; 1 = postorbital bar present; 2 = postorbital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septum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224. Cr 25. Composition of the postorbital septum: 0 = zygomatic forms most of the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septum; 1 = frontal forms most of the septum.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225. Cr 26. Zygomatic-lacrimal contact: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226. Cr 27. Pronounced interorbital constriction: 0 = absent; 1 = present below olfactory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tract.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227. Cr 28. Contact between lacrimal and palatine: 0 = present; 1 = separated by a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fronto-maxillary contact (and in some taxa, a small os planum of the ethmoid);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separated by a large os planum.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228. Cr 29. Foramen rotundum: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229. Cr 30. Position of lacrimal foramen: 0 = outside orbital margin; 1 = within the orbit or on the rim.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230. Cr 31. Metopic suture in adult: 0 = unfused; 1 = fused.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231. Cr 32. Orbital convergence: 0 = less convergent than primates; 1 = primate-like va</w:t>
      </w:r>
      <w:r>
        <w:rPr>
          <w:rFonts w:ascii="Times New Roman" w:hAnsi="Times New Roman" w:cs="Times New Roman"/>
          <w:kern w:val="0"/>
        </w:rPr>
        <w:t>l</w:t>
      </w:r>
      <w:r>
        <w:rPr>
          <w:rFonts w:ascii="Times New Roman" w:hAnsi="Times New Roman" w:cs="Times New Roman"/>
          <w:kern w:val="0"/>
        </w:rPr>
        <w:t>ues for convergence.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232. Cr 33*. Posterior nasal spine: 0 = reduced or absent; 1 = small but distinct; 2 = r</w:t>
      </w:r>
      <w:r>
        <w:rPr>
          <w:rFonts w:ascii="Times New Roman" w:hAnsi="Times New Roman" w:cs="Times New Roman"/>
          <w:kern w:val="0"/>
        </w:rPr>
        <w:t>o</w:t>
      </w:r>
      <w:r>
        <w:rPr>
          <w:rFonts w:ascii="Times New Roman" w:hAnsi="Times New Roman" w:cs="Times New Roman"/>
          <w:kern w:val="0"/>
        </w:rPr>
        <w:t>bust and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233. Cr 34. Posterior palatine torus: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234. Cr 35. Pyramidal processes: 0 = medially placed; 1 = laterally placed.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235. Cr 36*. Length of medial pterygoid plate: 0 = long medial pterygoid plate extending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one-third to one half of the distance to the anterior surface of the bulla; 1 = short but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distinct from lateral pterygoid plate for its entire dorsoventral extent; 2 = medial pter</w:t>
      </w:r>
      <w:r>
        <w:rPr>
          <w:rFonts w:ascii="Times New Roman" w:hAnsi="Times New Roman" w:cs="Times New Roman"/>
          <w:kern w:val="0"/>
        </w:rPr>
        <w:t>y</w:t>
      </w:r>
      <w:r>
        <w:rPr>
          <w:rFonts w:ascii="Times New Roman" w:hAnsi="Times New Roman" w:cs="Times New Roman"/>
          <w:kern w:val="0"/>
        </w:rPr>
        <w:t>goid plate entirely absent, or reduced to a low rugosity.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236. Cr 37. Snout length: 0 = long snouts; 1 = short snouts.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237. Cr 38. Maxillary depth: 0 = deep; 1 = shallow.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238. Cr 39. Complete symphyseal fusion: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239. Cr 40. Temporomandibular joint morphology: 0 = biconcave and transversely wide; 1 = anteroposteriorly oriented trough.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240. Cr 41. Entoglenoid process morphology: 0 = weak or absent;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241. Cr 42. Inter-incisor diastema width: 0 = broad and wider than that of extant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haplorhines; 1 = narrow, haplorhine-like.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242. Cr43. Coronoid height relative to condyle: 0 = very far above; 1 = slightly above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equal.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243. Cr44*. Condyle height relative to toothrow: 0 = at level of tooth row; 1 = slightly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above; 2 = well above tooth 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244. Cr45. Corpus robusticity: 0 = shallow;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245. Cr46. Zygomatico-parietal contact at pterion: 0 = no postorbital closure;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zygomatico-parietal contact; 2 = alisphenoid-frontal contact.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246. Cr48. Epitympanic crest: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247. Cr49. Broad ascending wing of premaxilla: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248. Cr 50/301. Basioccipital stem: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249. Cr51/302. Choanal shape: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250. Cr52/292. Orientation of the mandibular symphysis: 0 = symphysis procumbent;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symphysis erect.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Postcranial characters: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Humerus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251. H1*. Shape of distal edge of the humeral trochlea: 0 = cylinder, distal edge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perpendicular to shaft; 1 = distal edge somewhat angled to shaft; 2 = distal edge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angled.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252. H2. Relative heights of medial and lateral edges of humeral trochlea: 0 = subequal; 1 = medial edge more flared than lateral edge.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253. H3*. Trochleocapitular ridge: 0 = absent; 1 = weak but distinct; 2 = moderately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distinct; 3 = very distinct.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254. H4. Waisted trochlea (minimum trochlear diameter/maximum trochlear diameter 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100): 0 = &gt; 70 (unwaisted); 1 = &lt; 70 (waisted).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255. H5*. Width of capitulum relative to trochlea (100 x ventral capitulum width/ventral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trochlear width): 0 = &lt; 100; 1 = between 100 and 140; 2 = 140-200; 3 = greater than 200.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256. H6. Entepicondylar foramen: 0 = present; 1 = variable; 2 = absent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257. H7. Entepicondylar foramen position: 0 = above medial epicondyle; 1 = above ve</w:t>
      </w:r>
      <w:r>
        <w:rPr>
          <w:rFonts w:ascii="Times New Roman" w:hAnsi="Times New Roman" w:cs="Times New Roman"/>
          <w:kern w:val="0"/>
        </w:rPr>
        <w:t>n</w:t>
      </w:r>
      <w:r>
        <w:rPr>
          <w:rFonts w:ascii="Times New Roman" w:hAnsi="Times New Roman" w:cs="Times New Roman"/>
          <w:kern w:val="0"/>
        </w:rPr>
        <w:t>tral trochlea; 2 = above dorsal trochlea.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258. H8. Medial epicondyle size: 0 = reduced; 1 = prominent.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259. H9. Dorsal placement of medial epicondyle: 0 = parallel ; 1 = slight dorsal;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dorsal angle.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260. H10’*. Shape of the lateral edge of the dorsal trochlea: 0 = not pronounced;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moderately pronounced; 2 = very pronounced.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261. H10”*. Shape of the medial edge of the dorsal trochlea: 0 = not pronounced;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moderately pronounced; 2 = very pronounced.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262. H11*. Dorsoepitrochlear fossa: 0 = present (strong); 1 = small, shallow;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263. H12*. Olecranon fossa shape: 0 =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264. H14*. Brachialis flange; 0 = broad; 1 = moderate; 2 = narrow.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265. H15. Bicipital groove morphology: 0 = shallow;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266. H18/. Capitular tail: 0 = ventral articular wdth &lt; 2.5 times the ventral capitular width; 1 = ventral articular wdth &gt; 2.5 times the ventral capitular width.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 xml:space="preserve">267. H19/*. Ratio of humerus length to femur length (H/F): 0 = 100* H/F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65; 1 = H/F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 xml:space="preserve">65,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80; 2 = H/F &gt; 80.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Carpal bones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268. W2. Ulnar-pisiform articulation: 0 = facet on pisiform for ulnar styloid process 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roughly equal in size to that for triquetrum; 1 = facet on pisiform for ulnar styloid process is much enlarged and deeply excavated.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Os pelvis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269. OP1/299. Gluteal tuberosity: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270. OP2/300. Position of posterior gluteal tuberosity: 0 = proximal to or level with lesser trochanter; 1 = distal to lesser trochanter.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Femur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271. F1*. Length of femoral neck: 0 = &lt; 75; 1 = 75-120; 2 = &gt; 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272. F2*. Angle of femoral neck: 0 = &lt; 60; 1 = 60-70; 2 = &gt; 70.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273. F3. Angle of lesser trochanter: 0 = medial (0-30</w:t>
      </w:r>
      <w:r>
        <w:rPr>
          <w:rFonts w:ascii="Times New Roman" w:hAnsi="Times New Roman" w:cs="Times New Roman"/>
          <w:kern w:val="0"/>
          <w:sz w:val="16"/>
          <w:szCs w:val="16"/>
        </w:rPr>
        <w:t>o</w:t>
      </w:r>
      <w:r>
        <w:rPr>
          <w:rFonts w:ascii="Times New Roman" w:hAnsi="Times New Roman" w:cs="Times New Roman"/>
          <w:kern w:val="0"/>
        </w:rPr>
        <w:t>); 1 = posterior (&gt;30</w:t>
      </w:r>
      <w:r>
        <w:rPr>
          <w:rFonts w:ascii="Times New Roman" w:hAnsi="Times New Roman" w:cs="Times New Roman"/>
          <w:kern w:val="0"/>
          <w:sz w:val="16"/>
          <w:szCs w:val="16"/>
        </w:rPr>
        <w:t>o</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274. F4*. Size of third trochanter: 0 = large; 1 = small; 2 = low crest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275. F5*. Knee index (antero-posterior diameter of distal femur/ mediolateral diameter of distal femur ): 0 = &lt; 90 (shallow knee); 1 = 90 – 100; 2 = &gt; 100 (deep knee).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276. F6*. Femoral head shape: 0 = spherical; 1 = semicylindrical; 2 = cylindrical.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277. F7. Anterior extension of greater trochanter: 0 = no extension; 1 = extension present.</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278. F8. Anterior bend of proximal femur: 0 = none; 1 = 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279. F9*. Relative length of trochanteric fossa: 0 = long (&gt; 125); 1 = moderate (110-125); 2 = very short (&lt; 110).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280. F10. Presence of intertrochanteric crest: 0 = crest absent; 1 = crest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281. F11*. Size of lesser trochanter: 0 = large; 1 = intermediate; 2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282. F12. Lateral rim of knee: 0 = low; 1 =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Tibia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283. T1’. Fusion of tibia and fibula: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284. T1”*. Articulation tibia/fibula: 0 = small; 1 = moderate; 2 =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285. T3. Shape of distal surface of tibia: 0 = square/parallel; 1 = triangular.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286. T4*. Rotation of the medial malleolus: 0 = none; 1 = slight;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287. T5*. Shape of medial malleolar articular surface: 0 = flat; 1 = anteriorly convex,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posteriorly flat; 2 = all convex.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288. T6. Shape of distal tibial shaft: 0 = no compression; 1 = anteroposteriorly co</w:t>
      </w:r>
      <w:r>
        <w:rPr>
          <w:rFonts w:ascii="Times New Roman" w:hAnsi="Times New Roman" w:cs="Times New Roman"/>
          <w:kern w:val="0"/>
        </w:rPr>
        <w:t>m</w:t>
      </w:r>
      <w:r>
        <w:rPr>
          <w:rFonts w:ascii="Times New Roman" w:hAnsi="Times New Roman" w:cs="Times New Roman"/>
          <w:kern w:val="0"/>
        </w:rPr>
        <w:t>pressed.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289. T7. Position of tibialis posterior groove: 0 = on medial side of malleolus; 1 = on po</w:t>
      </w:r>
      <w:r>
        <w:rPr>
          <w:rFonts w:ascii="Times New Roman" w:hAnsi="Times New Roman" w:cs="Times New Roman"/>
          <w:kern w:val="0"/>
        </w:rPr>
        <w:t>s</w:t>
      </w:r>
      <w:r>
        <w:rPr>
          <w:rFonts w:ascii="Times New Roman" w:hAnsi="Times New Roman" w:cs="Times New Roman"/>
          <w:kern w:val="0"/>
        </w:rPr>
        <w:t>terior side of malleolus.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Talus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290. A1. Position of the flexor hallucis longus groove: 0 = lateral to trochlea; 1 = central to trochlea.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291. A2’*. Shape of talo-fibular facet: 0 = steep-sided; 1 = steep-sided with a platar lip; 2 = sloped obliquely.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292. A4’*. Development of the talar posterior trochlear shelf: 0 = none; 1 = weakly d</w:t>
      </w:r>
      <w:r>
        <w:rPr>
          <w:rFonts w:ascii="Times New Roman" w:hAnsi="Times New Roman" w:cs="Times New Roman"/>
          <w:kern w:val="0"/>
        </w:rPr>
        <w:t>e</w:t>
      </w:r>
      <w:r>
        <w:rPr>
          <w:rFonts w:ascii="Times New Roman" w:hAnsi="Times New Roman" w:cs="Times New Roman"/>
          <w:kern w:val="0"/>
        </w:rPr>
        <w:t>veloped; 2 = well developed (prominent).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293. A5’. Talar neck length (NL/TL x 100): 0 = short (&lt; 50); 1 = long (&gt; 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294. A6. Medial talo-tibial facet: 0 = short (does not reach to plantar edge of bone);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295. A7/295. Lateral talar trochlear asymetry: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296. A8/296. Talar cotylar fossa: 0 = shallow; 1 = deep, medially projecting.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297. A9’/297. Width of the head of the talus (HW/HHT x 100): 0 = &lt; 120; 1 = &gt; 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298. GEB1*. Talar neck angle: 0 = &lt; 20°; 1 = 20-30°; 2 = &gt; 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299. GEB2*. Talar body height (HT/MTRW x 100): 0 = &lt; 100; 1 = 100-120; 2 = 120-150.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300. GEB3*. TW/TL x 100: 0 = &lt; 60; 1 = &gt; 60.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Calcaneus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301. C1*. Anterior calcaneal elongation: 0 = not elongate (ACL or anterior calcaneal r</w:t>
      </w:r>
      <w:r>
        <w:rPr>
          <w:rFonts w:ascii="Times New Roman" w:hAnsi="Times New Roman" w:cs="Times New Roman"/>
          <w:kern w:val="0"/>
        </w:rPr>
        <w:t>a</w:t>
      </w:r>
      <w:r>
        <w:rPr>
          <w:rFonts w:ascii="Times New Roman" w:hAnsi="Times New Roman" w:cs="Times New Roman"/>
          <w:kern w:val="0"/>
        </w:rPr>
        <w:t xml:space="preserve">tio &lt; 40); 1 = moderate (ACL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.40-45); 2 = long (&gt; .45).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302. C2*. Position of the peroneal tubercle: 0 = distal to joint; 1 = at joint; 2 = proximal to joint.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303. C3. Posterior calcaneal bowing: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304. C4/298. Calcaneo-cuboid articulation: 0 = articular wedge absent (fan-shaped);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articular wedge present (more circular).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Navicular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305. N1*. Length relative to width: 0 = short (&lt;90); 1 = moderate (100-150); 2 = long (&gt;150).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306. N3. Morphology of the naviculocuboid articulation: 0 = cuboid facet on navicular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contacts only the ectocuneiform; 1 = cuboid facet contacts the ectocuneiform and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mesocuneiform facet.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Entocuneiform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307. E1*. Shape of Entocuneiform/MT1 articulation: 0 = dorsally reduced; 1 = dorsal moiety of joint enlarged relative to ventral moiety; 2 = dorsal moiety greatly enlarged.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308. E2. Lateral process of entocuneiform: 0 = small; 1 = hypertrophied.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General Foot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309. O1. Foot axis: 0 = mesaxonic; 1 = paraxonic; 2 = ectaxonic.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310. O2. Toilet claw: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311. O3. Prehallux: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312. O4. Metatarsus length: 0 = short;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Metatarsal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313. MT1*. Peroneal tubercle of MTI: 0 = very large; 1 = large; 2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314. MT2. Hallux length: 0 = short;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Visual system: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315. V1/288. Optic fovea: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316. V2/290. Tapetum lucidum: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Miscellaneous other characters: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317. Haplorhini vs strepsirrhine: 0 = strepsirrhine; 1 = haplorhine.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Molecular and physiological: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318. MOL1/303. SINE (short interspersed nuclear elements) markers at the human loc</w:t>
      </w:r>
      <w:r>
        <w:rPr>
          <w:rFonts w:ascii="Times New Roman" w:hAnsi="Times New Roman" w:cs="Times New Roman"/>
          <w:kern w:val="0"/>
        </w:rPr>
        <w:t>a</w:t>
      </w:r>
      <w:r>
        <w:rPr>
          <w:rFonts w:ascii="Times New Roman" w:hAnsi="Times New Roman" w:cs="Times New Roman"/>
          <w:kern w:val="0"/>
        </w:rPr>
        <w:t>tions 12p13-pter on chromosome 12: 0 = SINE absent; 1 = SINE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319. MOL2/304. SINE (short interspersed nuclear elements) markers at the human loc</w:t>
      </w:r>
      <w:r>
        <w:rPr>
          <w:rFonts w:ascii="Times New Roman" w:hAnsi="Times New Roman" w:cs="Times New Roman"/>
          <w:kern w:val="0"/>
        </w:rPr>
        <w:t>a</w:t>
      </w:r>
      <w:r>
        <w:rPr>
          <w:rFonts w:ascii="Times New Roman" w:hAnsi="Times New Roman" w:cs="Times New Roman"/>
          <w:kern w:val="0"/>
        </w:rPr>
        <w:t>tion 7q22, on chromosome 7: 0 = SINE absent; 1 = SINE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320. MOL4/291. Ability to synthesize Vitamin C: 0 = synthysis possible; 1 = synthysis not possible.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Placentation: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321. PL1/305. Placentation: 0 = diffuse, epitheliochorial; 1 = discoidal, hemochorial.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322. PL2/306. Blastocyst attachment: 0 = noninvasive; 1 = invasive.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323. PL3/307. Amniotic cavity: 0 = primordial cavity absent; 1 = primordeal cavity pr</w:t>
      </w:r>
      <w:r>
        <w:rPr>
          <w:rFonts w:ascii="Times New Roman" w:hAnsi="Times New Roman" w:cs="Times New Roman"/>
          <w:kern w:val="0"/>
        </w:rPr>
        <w:t>e</w:t>
      </w:r>
      <w:r>
        <w:rPr>
          <w:rFonts w:ascii="Times New Roman" w:hAnsi="Times New Roman" w:cs="Times New Roman"/>
          <w:kern w:val="0"/>
        </w:rPr>
        <w:t>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324. PL4/308. Choriovitteline placenta: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325. PL5/309. Embryonic body stalk: 0 = absent; 1 = present.</w:t>
      </w:r>
    </w:p>
    <w:p w:rsidR="00982D65" w:rsidRDefault="00982D65" w:rsidP="001B5194">
      <w:pPr>
        <w:pStyle w:val="Standard"/>
        <w:widowControl w:val="0"/>
        <w:spacing w:line="480" w:lineRule="auto"/>
        <w:rPr>
          <w:rFonts w:ascii="Times New Roman" w:hAnsi="Times New Roman" w:cs="Times New Roman"/>
          <w:kern w:val="0"/>
        </w:rPr>
      </w:pPr>
      <w:r>
        <w:rPr>
          <w:rFonts w:ascii="Times New Roman" w:hAnsi="Times New Roman" w:cs="Times New Roman"/>
          <w:kern w:val="0"/>
        </w:rPr>
        <w:t>326. PL6/310. Allantois development: 0 = large, vesicular; 1 = rudimentary.</w:t>
      </w:r>
    </w:p>
    <w:p w:rsidR="00982D65" w:rsidRDefault="00982D65" w:rsidP="001B5194">
      <w:pPr>
        <w:pStyle w:val="Standard"/>
        <w:widowControl w:val="0"/>
        <w:spacing w:line="480" w:lineRule="auto"/>
        <w:rPr>
          <w:rFonts w:ascii="Times New Roman" w:hAnsi="Times New Roman" w:cs="Times New Roman"/>
          <w:kern w:val="0"/>
        </w:rPr>
      </w:pPr>
    </w:p>
    <w:p w:rsidR="00982D65" w:rsidRDefault="00982D65" w:rsidP="001B5194">
      <w:pPr>
        <w:pStyle w:val="Standard"/>
        <w:widowControl w:val="0"/>
        <w:spacing w:line="480" w:lineRule="auto"/>
      </w:pPr>
    </w:p>
    <w:p w:rsidR="00982D65" w:rsidRDefault="00982D65" w:rsidP="001B5194">
      <w:pPr>
        <w:pStyle w:val="Standard"/>
        <w:widowControl w:val="0"/>
        <w:tabs>
          <w:tab w:val="left" w:pos="1198"/>
        </w:tabs>
        <w:spacing w:line="480" w:lineRule="auto"/>
      </w:pPr>
      <w:r>
        <w:rPr>
          <w:rFonts w:ascii="Times New Roman" w:hAnsi="Times New Roman" w:cs="Times New Roman"/>
        </w:rPr>
        <w:t xml:space="preserve">&gt;   </w:t>
      </w:r>
      <w:r>
        <w:rPr>
          <w:rFonts w:ascii="Times New Roman" w:hAnsi="Times New Roman" w:cs="Times New Roman"/>
          <w:color w:val="000000"/>
        </w:rPr>
        <w:t>Two characters have been added to the matrix:</w:t>
      </w:r>
    </w:p>
    <w:p w:rsidR="00982D65" w:rsidRDefault="00982D65" w:rsidP="001B5194">
      <w:pPr>
        <w:pStyle w:val="Standard"/>
        <w:widowControl w:val="0"/>
        <w:spacing w:line="480" w:lineRule="auto"/>
      </w:pPr>
      <w:r>
        <w:rPr>
          <w:rFonts w:ascii="Times New Roman" w:hAnsi="Times New Roman" w:cs="Times New Roman"/>
        </w:rPr>
        <w:t>327. M</w:t>
      </w:r>
      <w:r w:rsidRPr="008D3371">
        <w:rPr>
          <w:rFonts w:ascii="Times New Roman" w:hAnsi="Times New Roman" w:cs="Times New Roman"/>
          <w:vertAlign w:val="superscript"/>
        </w:rPr>
        <w:t>2</w:t>
      </w:r>
      <w:r>
        <w:rPr>
          <w:rFonts w:ascii="Times New Roman" w:hAnsi="Times New Roman" w:cs="Times New Roman"/>
        </w:rPr>
        <w:t xml:space="preserve"> metaconule deflected lingually on the postprotocrista: 0 = absent; 1 = present.</w:t>
      </w:r>
    </w:p>
    <w:p w:rsidR="00982D65" w:rsidRDefault="00982D65" w:rsidP="001B5194">
      <w:pPr>
        <w:pStyle w:val="Standard"/>
        <w:widowControl w:val="0"/>
        <w:spacing w:line="480" w:lineRule="auto"/>
      </w:pPr>
      <w:r>
        <w:rPr>
          <w:rFonts w:ascii="Times New Roman" w:hAnsi="Times New Roman" w:cs="Times New Roman"/>
        </w:rPr>
        <w:t>328. M</w:t>
      </w:r>
      <w:r w:rsidRPr="008D3371">
        <w:rPr>
          <w:rFonts w:ascii="Times New Roman" w:hAnsi="Times New Roman" w:cs="Times New Roman"/>
          <w:vertAlign w:val="superscript"/>
        </w:rPr>
        <w:t>1/2</w:t>
      </w:r>
      <w:r>
        <w:rPr>
          <w:rFonts w:ascii="Times New Roman" w:hAnsi="Times New Roman" w:cs="Times New Roman"/>
        </w:rPr>
        <w:t xml:space="preserve"> hypometacrista direction: 0 = transverse, directed toward the protocone; 1 =  lingually, directed toward the distolingual cusp.</w:t>
      </w:r>
    </w:p>
    <w:p w:rsidR="00982D65" w:rsidRDefault="00982D65" w:rsidP="001B5194">
      <w:pPr>
        <w:pStyle w:val="Standard"/>
        <w:widowControl w:val="0"/>
        <w:spacing w:line="480" w:lineRule="auto"/>
        <w:rPr>
          <w:rFonts w:ascii="Times New Roman" w:hAnsi="Times New Roman" w:cs="Times New Roman"/>
          <w:kern w:val="0"/>
        </w:rPr>
      </w:pPr>
    </w:p>
    <w:p w:rsidR="00982D65" w:rsidRPr="006A5D92" w:rsidRDefault="00982D65" w:rsidP="001B5194">
      <w:pPr>
        <w:pStyle w:val="Standard"/>
        <w:widowControl w:val="0"/>
        <w:spacing w:line="480" w:lineRule="auto"/>
        <w:rPr>
          <w:rFonts w:ascii="Times New Roman" w:hAnsi="Times New Roman" w:cs="Times New Roman"/>
          <w:b/>
        </w:rPr>
      </w:pPr>
      <w:r w:rsidRPr="006A5D92">
        <w:rPr>
          <w:rFonts w:ascii="Times New Roman" w:hAnsi="Times New Roman" w:cs="Times New Roman"/>
          <w:b/>
        </w:rPr>
        <w:t>II-2. Newly coded characters</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154. M7’*. M</w:t>
      </w:r>
      <w:r w:rsidRPr="00FE012F">
        <w:rPr>
          <w:rFonts w:ascii="Times New Roman" w:hAnsi="Times New Roman" w:cs="Times New Roman"/>
          <w:vertAlign w:val="superscript"/>
        </w:rPr>
        <w:t xml:space="preserve">1/2 </w:t>
      </w:r>
      <w:r>
        <w:rPr>
          <w:rFonts w:ascii="Times New Roman" w:hAnsi="Times New Roman" w:cs="Times New Roman"/>
        </w:rPr>
        <w:t>metaconule: 0 = absent; 1 = single; 2 = double.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absent/single (0/1) </w:t>
      </w:r>
      <w:r>
        <w:rPr>
          <w:rFonts w:ascii="Wingdings" w:hAnsi="Wingdings" w:cs="Times New Roman"/>
        </w:rPr>
        <w:t></w:t>
      </w:r>
      <w:r>
        <w:rPr>
          <w:rFonts w:ascii="Times New Roman" w:hAnsi="Times New Roman" w:cs="Times New Roman"/>
        </w:rPr>
        <w:t xml:space="preserve"> single (1);</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absent (0) </w:t>
      </w:r>
      <w:r>
        <w:rPr>
          <w:rFonts w:ascii="Wingdings" w:hAnsi="Wingdings" w:cs="Times New Roman"/>
        </w:rPr>
        <w:t></w:t>
      </w:r>
      <w:r>
        <w:rPr>
          <w:rFonts w:ascii="Times New Roman" w:hAnsi="Times New Roman" w:cs="Times New Roman"/>
        </w:rPr>
        <w:t xml:space="preserve"> single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156. M10*. M</w:t>
      </w:r>
      <w:r w:rsidRPr="00FE012F">
        <w:rPr>
          <w:rFonts w:ascii="Times New Roman" w:hAnsi="Times New Roman" w:cs="Times New Roman"/>
          <w:vertAlign w:val="superscript"/>
        </w:rPr>
        <w:t>1</w:t>
      </w:r>
      <w:r>
        <w:rPr>
          <w:rFonts w:ascii="Times New Roman" w:hAnsi="Times New Roman" w:cs="Times New Roman"/>
          <w:sz w:val="16"/>
          <w:szCs w:val="16"/>
        </w:rPr>
        <w:t xml:space="preserve"> </w:t>
      </w:r>
      <w:r>
        <w:rPr>
          <w:rFonts w:ascii="Times New Roman" w:hAnsi="Times New Roman" w:cs="Times New Roman"/>
        </w:rPr>
        <w:t>hypocone size: 0 = large; 1 = small; 2 = minute to absent.</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157. M11*. M</w:t>
      </w:r>
      <w:r w:rsidRPr="00FE012F">
        <w:rPr>
          <w:rFonts w:ascii="Times New Roman" w:hAnsi="Times New Roman" w:cs="Times New Roman"/>
          <w:vertAlign w:val="superscript"/>
        </w:rPr>
        <w:t>2</w:t>
      </w:r>
      <w:r>
        <w:rPr>
          <w:rFonts w:ascii="Times New Roman" w:hAnsi="Times New Roman" w:cs="Times New Roman"/>
          <w:sz w:val="16"/>
          <w:szCs w:val="16"/>
        </w:rPr>
        <w:t xml:space="preserve"> </w:t>
      </w:r>
      <w:r>
        <w:rPr>
          <w:rFonts w:ascii="Times New Roman" w:hAnsi="Times New Roman" w:cs="Times New Roman"/>
        </w:rPr>
        <w:t>hypocone size: 0 = large; 1 = small; 2 = minute to absent.</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large (0)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158. M12’*. M</w:t>
      </w:r>
      <w:r w:rsidRPr="00FE012F">
        <w:rPr>
          <w:rFonts w:ascii="Times New Roman" w:hAnsi="Times New Roman" w:cs="Times New Roman"/>
          <w:vertAlign w:val="superscript"/>
        </w:rPr>
        <w:t xml:space="preserve">1-2 </w:t>
      </w:r>
      <w:r>
        <w:rPr>
          <w:rFonts w:ascii="Times New Roman" w:hAnsi="Times New Roman" w:cs="Times New Roman"/>
        </w:rPr>
        <w:t>hypocone position: 0 = distal, far lingual to protocone; 1 = distal, slightly lingual to protocone; 2 = distal, slightly buccal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distal, slightly buccal to protocone (2)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distal, slightly lingual to protocone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159. M13*. M</w:t>
      </w:r>
      <w:r w:rsidRPr="00FE012F">
        <w:rPr>
          <w:rFonts w:ascii="Times New Roman" w:hAnsi="Times New Roman" w:cs="Times New Roman"/>
          <w:vertAlign w:val="superscript"/>
        </w:rPr>
        <w:t>1/2</w:t>
      </w:r>
      <w:r>
        <w:rPr>
          <w:rFonts w:ascii="Times New Roman" w:hAnsi="Times New Roman" w:cs="Times New Roman"/>
        </w:rPr>
        <w:t xml:space="preserve"> prehypocrista development: 0 = absent; 1 = weak; 2 = strong, reaches to postprotocrista, encloses the talon lingually.</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weak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strong, reaches to postprotocrista, encloses the talon lingually (2)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160. M14. M</w:t>
      </w:r>
      <w:r w:rsidRPr="00FE012F">
        <w:rPr>
          <w:rFonts w:ascii="Times New Roman" w:hAnsi="Times New Roman" w:cs="Times New Roman"/>
          <w:vertAlign w:val="superscript"/>
        </w:rPr>
        <w:t>3</w:t>
      </w:r>
      <w:r>
        <w:rPr>
          <w:rFonts w:ascii="Times New Roman" w:hAnsi="Times New Roman" w:cs="Times New Roman"/>
        </w:rPr>
        <w:t xml:space="preserve"> prehypocrista development: 0 = absent; 1 = strong, reaches to</w:t>
      </w:r>
    </w:p>
    <w:p w:rsidR="00982D65" w:rsidRDefault="00982D65" w:rsidP="001B5194">
      <w:pPr>
        <w:pStyle w:val="Standard"/>
        <w:widowControl w:val="0"/>
        <w:spacing w:line="480" w:lineRule="auto"/>
      </w:pPr>
      <w:r>
        <w:rPr>
          <w:rFonts w:ascii="Times New Roman" w:hAnsi="Times New Roman" w:cs="Times New Roman"/>
        </w:rPr>
        <w:t>postprotocrista, encloses the talon lingually.</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strong, reaches to postprotocrista, encloses the talon lingually (1)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161. M15. M</w:t>
      </w:r>
      <w:r w:rsidRPr="00FE012F">
        <w:rPr>
          <w:rFonts w:ascii="Times New Roman" w:hAnsi="Times New Roman" w:cs="Times New Roman"/>
          <w:vertAlign w:val="superscript"/>
        </w:rPr>
        <w:t>1/2</w:t>
      </w:r>
      <w:r>
        <w:rPr>
          <w:rFonts w:ascii="Times New Roman" w:hAnsi="Times New Roman" w:cs="Times New Roman"/>
        </w:rPr>
        <w:t xml:space="preserve"> paraconule position: 0 = attached to preprotocrista; 1 = unattached to</w:t>
      </w:r>
    </w:p>
    <w:p w:rsidR="00982D65" w:rsidRDefault="00982D65" w:rsidP="001B5194">
      <w:pPr>
        <w:pStyle w:val="Standard"/>
        <w:widowControl w:val="0"/>
        <w:spacing w:line="480" w:lineRule="auto"/>
      </w:pPr>
      <w:r>
        <w:rPr>
          <w:rFonts w:ascii="Times New Roman" w:hAnsi="Times New Roman" w:cs="Times New Roman"/>
        </w:rPr>
        <w:t>preprotocrista.</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attached to preprotocrista (0);</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attached to preprotocrista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162. M16*. M</w:t>
      </w:r>
      <w:r w:rsidRPr="00FE012F">
        <w:rPr>
          <w:rFonts w:ascii="Times New Roman" w:hAnsi="Times New Roman" w:cs="Times New Roman"/>
          <w:vertAlign w:val="superscript"/>
        </w:rPr>
        <w:t>1/2</w:t>
      </w:r>
      <w:r>
        <w:rPr>
          <w:rFonts w:ascii="Times New Roman" w:hAnsi="Times New Roman" w:cs="Times New Roman"/>
        </w:rPr>
        <w:t xml:space="preserve"> metaconule: 0 = absent to indistinct; 1 = small; 2 = moderate; 3 = large.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small (1) </w:t>
      </w:r>
      <w:r>
        <w:rPr>
          <w:rFonts w:ascii="Wingdings" w:hAnsi="Wingdings" w:cs="Times New Roman"/>
        </w:rPr>
        <w:t></w:t>
      </w:r>
      <w:r>
        <w:rPr>
          <w:rFonts w:ascii="Times New Roman" w:hAnsi="Times New Roman" w:cs="Times New Roman"/>
        </w:rPr>
        <w:t xml:space="preserve"> moderate (2);</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to indistinct (0) </w:t>
      </w:r>
      <w:r>
        <w:rPr>
          <w:rFonts w:ascii="Wingdings" w:hAnsi="Wingdings" w:cs="Times New Roman"/>
        </w:rPr>
        <w:t></w:t>
      </w:r>
      <w:r>
        <w:rPr>
          <w:rFonts w:ascii="Times New Roman" w:hAnsi="Times New Roman" w:cs="Times New Roman"/>
        </w:rPr>
        <w:t xml:space="preserve"> large (3);</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163. M17’*. M</w:t>
      </w:r>
      <w:r w:rsidRPr="00FE012F">
        <w:rPr>
          <w:rFonts w:ascii="Times New Roman" w:hAnsi="Times New Roman" w:cs="Times New Roman"/>
          <w:vertAlign w:val="superscript"/>
        </w:rPr>
        <w:t>1/2</w:t>
      </w:r>
      <w:r>
        <w:rPr>
          <w:rFonts w:ascii="Times New Roman" w:hAnsi="Times New Roman" w:cs="Times New Roman"/>
        </w:rPr>
        <w:t xml:space="preserve"> mesostyle size - 0 = absent to indistinct;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or indistinct (0);</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 to indistinct/moderate (0/1) </w:t>
      </w:r>
      <w:r>
        <w:rPr>
          <w:rFonts w:ascii="Wingdings" w:hAnsi="Wingdings" w:cs="Times New Roman"/>
        </w:rPr>
        <w:t></w:t>
      </w:r>
      <w:r>
        <w:rPr>
          <w:rFonts w:ascii="Times New Roman" w:hAnsi="Times New Roman" w:cs="Times New Roman"/>
        </w:rPr>
        <w:t xml:space="preserve"> absent or indistinct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164. M17”. M</w:t>
      </w:r>
      <w:r w:rsidRPr="00FE012F">
        <w:rPr>
          <w:rFonts w:ascii="Times New Roman" w:hAnsi="Times New Roman" w:cs="Times New Roman"/>
          <w:vertAlign w:val="superscript"/>
        </w:rPr>
        <w:t>1/2</w:t>
      </w:r>
      <w:r>
        <w:rPr>
          <w:rFonts w:ascii="Times New Roman" w:hAnsi="Times New Roman" w:cs="Times New Roman"/>
        </w:rPr>
        <w:t xml:space="preserve"> mesostyle position - 0 = attached to ectocrista; 1 = present on buccal</w:t>
      </w:r>
    </w:p>
    <w:p w:rsidR="00982D65" w:rsidRDefault="00982D65" w:rsidP="001B5194">
      <w:pPr>
        <w:pStyle w:val="Standard"/>
        <w:widowControl w:val="0"/>
        <w:spacing w:line="480" w:lineRule="auto"/>
      </w:pPr>
      <w:r>
        <w:rPr>
          <w:rFonts w:ascii="Times New Roman" w:hAnsi="Times New Roman" w:cs="Times New Roman"/>
        </w:rPr>
        <w:t>cingulum.</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present on buccal cingulum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present on buccal cingulum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166. M22*. M</w:t>
      </w:r>
      <w:r w:rsidRPr="00FE012F">
        <w:rPr>
          <w:rFonts w:ascii="Times New Roman" w:hAnsi="Times New Roman" w:cs="Times New Roman"/>
          <w:vertAlign w:val="superscript"/>
        </w:rPr>
        <w:t>1</w:t>
      </w:r>
      <w:r>
        <w:rPr>
          <w:rFonts w:ascii="Times New Roman" w:hAnsi="Times New Roman" w:cs="Times New Roman"/>
          <w:vertAlign w:val="superscript"/>
        </w:rPr>
        <w:t>-3</w:t>
      </w:r>
      <w:r>
        <w:rPr>
          <w:rFonts w:ascii="Times New Roman" w:hAnsi="Times New Roman" w:cs="Times New Roman"/>
        </w:rPr>
        <w:t xml:space="preserve"> lingual cingulum development: 0 = absent to indistinct; 1 = weak, broken; 2 = strong, complete.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weak, broken/strong, complete (1/2) </w:t>
      </w:r>
      <w:r>
        <w:rPr>
          <w:rFonts w:ascii="Wingdings" w:hAnsi="Wingdings" w:cs="Times New Roman"/>
        </w:rPr>
        <w:t></w:t>
      </w:r>
      <w:r>
        <w:rPr>
          <w:rFonts w:ascii="Times New Roman" w:hAnsi="Times New Roman" w:cs="Times New Roman"/>
        </w:rPr>
        <w:t xml:space="preserve"> weak, broken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170. M30*. M</w:t>
      </w:r>
      <w:r w:rsidRPr="00FE012F">
        <w:rPr>
          <w:rFonts w:ascii="Times New Roman" w:hAnsi="Times New Roman" w:cs="Times New Roman"/>
          <w:vertAlign w:val="superscript"/>
        </w:rPr>
        <w:t xml:space="preserve">3 </w:t>
      </w:r>
      <w:r>
        <w:rPr>
          <w:rFonts w:ascii="Times New Roman" w:hAnsi="Times New Roman" w:cs="Times New Roman"/>
        </w:rPr>
        <w:t>paraconule - 0 = absent; 1 = small-moderate; 2 = large;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173. M34*. M</w:t>
      </w:r>
      <w:r w:rsidRPr="00FE012F">
        <w:rPr>
          <w:rFonts w:ascii="Times New Roman" w:hAnsi="Times New Roman" w:cs="Times New Roman"/>
          <w:vertAlign w:val="superscript"/>
        </w:rPr>
        <w:t>3</w:t>
      </w:r>
      <w:r>
        <w:rPr>
          <w:rFonts w:ascii="Times New Roman" w:hAnsi="Times New Roman" w:cs="Times New Roman"/>
        </w:rPr>
        <w:t xml:space="preserve"> metacone - 0 = absent or very small; 1 = moderate (but smaller than</w:t>
      </w:r>
    </w:p>
    <w:p w:rsidR="00982D65" w:rsidRDefault="00982D65" w:rsidP="001B5194">
      <w:pPr>
        <w:pStyle w:val="Standard"/>
        <w:widowControl w:val="0"/>
        <w:spacing w:line="480" w:lineRule="auto"/>
      </w:pPr>
      <w:r>
        <w:rPr>
          <w:rFonts w:ascii="Times New Roman" w:hAnsi="Times New Roman" w:cs="Times New Roman"/>
        </w:rPr>
        <w:t>paracone; 2 = large (equal to paracone).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large (equal to paracone) (2)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174. M36*. M</w:t>
      </w:r>
      <w:r w:rsidRPr="00FE012F">
        <w:rPr>
          <w:rFonts w:ascii="Times New Roman" w:hAnsi="Times New Roman" w:cs="Times New Roman"/>
          <w:vertAlign w:val="superscript"/>
        </w:rPr>
        <w:t>3</w:t>
      </w:r>
      <w:r>
        <w:rPr>
          <w:rFonts w:ascii="Times New Roman" w:hAnsi="Times New Roman" w:cs="Times New Roman"/>
          <w:sz w:val="16"/>
          <w:szCs w:val="16"/>
        </w:rPr>
        <w:t xml:space="preserve"> </w:t>
      </w:r>
      <w:r>
        <w:rPr>
          <w:rFonts w:ascii="Times New Roman" w:hAnsi="Times New Roman" w:cs="Times New Roman"/>
        </w:rPr>
        <w:t>hypocone - 0 = absent or very small; 1 = small; 2 = large.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absent or very small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small (1) </w:t>
      </w:r>
      <w:r>
        <w:rPr>
          <w:rFonts w:ascii="Wingdings" w:hAnsi="Wingdings" w:cs="Times New Roman"/>
        </w:rPr>
        <w:t></w:t>
      </w:r>
      <w:r>
        <w:rPr>
          <w:rFonts w:ascii="Times New Roman" w:hAnsi="Times New Roman" w:cs="Times New Roman"/>
        </w:rPr>
        <w:t xml:space="preserve"> absent or very small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175. M37*. M</w:t>
      </w:r>
      <w:r w:rsidRPr="00FE012F">
        <w:rPr>
          <w:rFonts w:ascii="Times New Roman" w:hAnsi="Times New Roman" w:cs="Times New Roman"/>
          <w:vertAlign w:val="superscript"/>
        </w:rPr>
        <w:t>1</w:t>
      </w:r>
      <w:r>
        <w:rPr>
          <w:rFonts w:ascii="Times New Roman" w:hAnsi="Times New Roman" w:cs="Times New Roman"/>
          <w:sz w:val="16"/>
          <w:szCs w:val="16"/>
        </w:rPr>
        <w:t xml:space="preserve"> </w:t>
      </w:r>
      <w:r>
        <w:rPr>
          <w:rFonts w:ascii="Times New Roman" w:hAnsi="Times New Roman" w:cs="Times New Roman"/>
        </w:rPr>
        <w:t>paraconule size: 0 = absent; 1 = small-moderate (smaller than paracone); 2 = large (nearly as large as or larger than paracone).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small-moderate (1);</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small-moderate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178. ML147*. M</w:t>
      </w:r>
      <w:r w:rsidRPr="00FE012F">
        <w:rPr>
          <w:rFonts w:ascii="Times New Roman" w:hAnsi="Times New Roman" w:cs="Times New Roman"/>
          <w:vertAlign w:val="superscript"/>
        </w:rPr>
        <w:t>1-2</w:t>
      </w:r>
      <w:r>
        <w:rPr>
          <w:rFonts w:ascii="Times New Roman" w:hAnsi="Times New Roman" w:cs="Times New Roman"/>
        </w:rPr>
        <w:t xml:space="preserve"> metastyle: 0 = indistinct to absent;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179. ML148*. M</w:t>
      </w:r>
      <w:r w:rsidRPr="00FE012F">
        <w:rPr>
          <w:rFonts w:ascii="Times New Roman" w:hAnsi="Times New Roman" w:cs="Times New Roman"/>
          <w:vertAlign w:val="superscript"/>
        </w:rPr>
        <w:t>1-2</w:t>
      </w:r>
      <w:r>
        <w:rPr>
          <w:rFonts w:ascii="Times New Roman" w:hAnsi="Times New Roman" w:cs="Times New Roman"/>
        </w:rPr>
        <w:t xml:space="preserve"> parastyle: 0 = indistinct to absent;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180. ML149. M</w:t>
      </w:r>
      <w:r w:rsidRPr="00FE012F">
        <w:rPr>
          <w:rFonts w:ascii="Times New Roman" w:hAnsi="Times New Roman" w:cs="Times New Roman"/>
          <w:vertAlign w:val="superscript"/>
        </w:rPr>
        <w:t>1-2</w:t>
      </w:r>
      <w:r>
        <w:rPr>
          <w:rFonts w:ascii="Times New Roman" w:hAnsi="Times New Roman" w:cs="Times New Roman"/>
        </w:rPr>
        <w:t xml:space="preserve"> parastyle position: 0 = mesial to paracone; 1 = mesiobuccal to paracone.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mesial to paracone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mesial to paracone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181. ML150. M</w:t>
      </w:r>
      <w:r w:rsidRPr="00FE012F">
        <w:rPr>
          <w:rFonts w:ascii="Times New Roman" w:hAnsi="Times New Roman" w:cs="Times New Roman"/>
          <w:vertAlign w:val="superscript"/>
        </w:rPr>
        <w:t>1</w:t>
      </w:r>
      <w:r>
        <w:rPr>
          <w:rFonts w:ascii="Times New Roman" w:hAnsi="Times New Roman" w:cs="Times New Roman"/>
          <w:vertAlign w:val="superscript"/>
        </w:rPr>
        <w:t>-</w:t>
      </w:r>
      <w:r w:rsidRPr="00FE012F">
        <w:rPr>
          <w:rFonts w:ascii="Times New Roman" w:hAnsi="Times New Roman" w:cs="Times New Roman"/>
          <w:vertAlign w:val="superscript"/>
        </w:rPr>
        <w:t>2</w:t>
      </w:r>
      <w:r>
        <w:rPr>
          <w:rFonts w:ascii="Times New Roman" w:hAnsi="Times New Roman" w:cs="Times New Roman"/>
        </w:rPr>
        <w:t xml:space="preserve"> metastyle position: 0 = distal to metacone; 1 = distobuccal to metacone.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distal to metacone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189. ML158*. M</w:t>
      </w:r>
      <w:r w:rsidRPr="00FE012F">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sz w:val="16"/>
          <w:szCs w:val="16"/>
        </w:rPr>
        <w:t xml:space="preserve"> </w:t>
      </w:r>
      <w:r>
        <w:rPr>
          <w:rFonts w:ascii="Times New Roman" w:hAnsi="Times New Roman" w:cs="Times New Roman"/>
        </w:rPr>
        <w:t>postprotocrista length: 0 = indistinct to absent; 1 = short; 2 = long.</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short (1) </w:t>
      </w:r>
      <w:r>
        <w:rPr>
          <w:rFonts w:ascii="Wingdings" w:hAnsi="Wingdings" w:cs="Times New Roman"/>
        </w:rPr>
        <w:t></w:t>
      </w:r>
      <w:r>
        <w:rPr>
          <w:rFonts w:ascii="Times New Roman" w:hAnsi="Times New Roman" w:cs="Times New Roman"/>
        </w:rPr>
        <w:t>long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190. ML159. M</w:t>
      </w:r>
      <w:r w:rsidRPr="00FE012F">
        <w:rPr>
          <w:rFonts w:ascii="Times New Roman" w:hAnsi="Times New Roman" w:cs="Times New Roman"/>
          <w:vertAlign w:val="superscript"/>
        </w:rPr>
        <w:t>1</w:t>
      </w:r>
      <w:r>
        <w:rPr>
          <w:rFonts w:ascii="Times New Roman" w:hAnsi="Times New Roman" w:cs="Times New Roman"/>
        </w:rPr>
        <w:t xml:space="preserve"> postprotocrista direction: 0 = transverse, directed toward metaconule (or virtual metaconule emplacement); 1 = lateral, directed toward the lingual posterior</w:t>
      </w:r>
    </w:p>
    <w:p w:rsidR="00982D65" w:rsidRDefault="00982D65" w:rsidP="001B5194">
      <w:pPr>
        <w:pStyle w:val="Standard"/>
        <w:widowControl w:val="0"/>
        <w:spacing w:line="480" w:lineRule="auto"/>
      </w:pPr>
      <w:r>
        <w:rPr>
          <w:rFonts w:ascii="Times New Roman" w:hAnsi="Times New Roman" w:cs="Times New Roman"/>
        </w:rPr>
        <w:t>cingulum (post-protocone fold-like).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transverse, directed toward metaconule (or virtual metaconule emplacement (0) </w:t>
      </w:r>
      <w:r>
        <w:rPr>
          <w:rFonts w:ascii="Wingdings" w:hAnsi="Wingdings" w:cs="Times New Roman"/>
        </w:rPr>
        <w:t></w:t>
      </w:r>
      <w:r>
        <w:rPr>
          <w:rFonts w:ascii="Times New Roman" w:hAnsi="Times New Roman" w:cs="Times New Roman"/>
        </w:rPr>
        <w:t xml:space="preserve"> lateral, directed toward the lingual posterior cingulum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191. ML160. M</w:t>
      </w:r>
      <w:r w:rsidRPr="00FE012F">
        <w:rPr>
          <w:rFonts w:ascii="Times New Roman" w:hAnsi="Times New Roman" w:cs="Times New Roman"/>
          <w:vertAlign w:val="superscript"/>
        </w:rPr>
        <w:t>2</w:t>
      </w:r>
      <w:r>
        <w:rPr>
          <w:rFonts w:ascii="Times New Roman" w:hAnsi="Times New Roman" w:cs="Times New Roman"/>
        </w:rPr>
        <w:t xml:space="preserve"> postprotocrista direction: 0 = transverse, directed toward metaconule (or virtual metaconule emplacement); 1 = lateral, directed toward lingual posterior cingulum (post-protocone fold-like).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transverse, directed toward metaconule (or virtual metaconule emplacement (0) </w:t>
      </w:r>
      <w:r>
        <w:rPr>
          <w:rFonts w:ascii="Wingdings" w:hAnsi="Wingdings" w:cs="Times New Roman"/>
        </w:rPr>
        <w:t></w:t>
      </w:r>
      <w:r>
        <w:rPr>
          <w:rFonts w:ascii="Times New Roman" w:hAnsi="Times New Roman" w:cs="Times New Roman"/>
        </w:rPr>
        <w:t xml:space="preserve"> lateral, directed toward the lingual posterior cingulum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192. ML161. M</w:t>
      </w:r>
      <w:r w:rsidRPr="00FE012F">
        <w:rPr>
          <w:rFonts w:ascii="Times New Roman" w:hAnsi="Times New Roman" w:cs="Times New Roman"/>
          <w:vertAlign w:val="superscript"/>
        </w:rPr>
        <w:t>1</w:t>
      </w:r>
      <w:r>
        <w:rPr>
          <w:rFonts w:ascii="Times New Roman" w:hAnsi="Times New Roman" w:cs="Times New Roman"/>
          <w:sz w:val="16"/>
          <w:szCs w:val="16"/>
        </w:rPr>
        <w:t xml:space="preserve"> </w:t>
      </w:r>
      <w:r>
        <w:rPr>
          <w:rFonts w:ascii="Times New Roman" w:hAnsi="Times New Roman" w:cs="Times New Roman"/>
        </w:rPr>
        <w:t>postprotocrista terminus: 0 = runs to base of metacone (with</w:t>
      </w:r>
    </w:p>
    <w:p w:rsidR="00982D65" w:rsidRDefault="00982D65" w:rsidP="001B5194">
      <w:pPr>
        <w:pStyle w:val="Standard"/>
        <w:widowControl w:val="0"/>
        <w:spacing w:line="480" w:lineRule="auto"/>
      </w:pPr>
      <w:r>
        <w:rPr>
          <w:rFonts w:ascii="Times New Roman" w:hAnsi="Times New Roman" w:cs="Times New Roman"/>
        </w:rPr>
        <w:t>hypometacrista); 1 = runs to metaconule (at the level of the small or virtual metaconule); 2 = runs to posterior cingulum; 3 = limited at a point distal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limited at a point distal to protocone (3) </w:t>
      </w:r>
      <w:r>
        <w:rPr>
          <w:rFonts w:ascii="Wingdings" w:hAnsi="Wingdings" w:cs="Times New Roman"/>
        </w:rPr>
        <w:t></w:t>
      </w:r>
      <w:r>
        <w:rPr>
          <w:rFonts w:ascii="Times New Roman" w:hAnsi="Times New Roman" w:cs="Times New Roman"/>
        </w:rPr>
        <w:t xml:space="preserve"> runs to metaconule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193. ML162. M</w:t>
      </w:r>
      <w:r w:rsidRPr="00FE012F">
        <w:rPr>
          <w:rFonts w:ascii="Times New Roman" w:hAnsi="Times New Roman" w:cs="Times New Roman"/>
          <w:vertAlign w:val="superscript"/>
        </w:rPr>
        <w:t>2</w:t>
      </w:r>
      <w:r>
        <w:rPr>
          <w:rFonts w:ascii="Times New Roman" w:hAnsi="Times New Roman" w:cs="Times New Roman"/>
          <w:sz w:val="16"/>
          <w:szCs w:val="16"/>
        </w:rPr>
        <w:t xml:space="preserve"> </w:t>
      </w:r>
      <w:r>
        <w:rPr>
          <w:rFonts w:ascii="Times New Roman" w:hAnsi="Times New Roman" w:cs="Times New Roman"/>
        </w:rPr>
        <w:t>postprotocrista terminus: 0 = runs to base of metacone (with</w:t>
      </w:r>
    </w:p>
    <w:p w:rsidR="00982D65" w:rsidRDefault="00982D65" w:rsidP="001B5194">
      <w:pPr>
        <w:pStyle w:val="Standard"/>
        <w:widowControl w:val="0"/>
        <w:spacing w:line="480" w:lineRule="auto"/>
      </w:pPr>
      <w:r>
        <w:rPr>
          <w:rFonts w:ascii="Times New Roman" w:hAnsi="Times New Roman" w:cs="Times New Roman"/>
        </w:rPr>
        <w:t>hypometacrista); 1 = runs to metaconule (at the level of the small or virtual metaconule); 2 = runs to posterior cingulum; 3 = limited at a point distal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limited at a point distal to protocone (3) </w:t>
      </w:r>
      <w:r>
        <w:rPr>
          <w:rFonts w:ascii="Wingdings" w:hAnsi="Wingdings" w:cs="Times New Roman"/>
        </w:rPr>
        <w:t></w:t>
      </w:r>
      <w:r>
        <w:rPr>
          <w:rFonts w:ascii="Times New Roman" w:hAnsi="Times New Roman" w:cs="Times New Roman"/>
        </w:rPr>
        <w:t xml:space="preserve"> runs to metaconule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243. Cr44*. Condyle height relative to toothrow: 0 = at level of tooth row; 1 = slightly</w:t>
      </w:r>
    </w:p>
    <w:p w:rsidR="00982D65" w:rsidRDefault="00982D65" w:rsidP="001B5194">
      <w:pPr>
        <w:pStyle w:val="Standard"/>
        <w:widowControl w:val="0"/>
        <w:spacing w:line="480" w:lineRule="auto"/>
      </w:pPr>
      <w:r>
        <w:rPr>
          <w:rFonts w:ascii="Times New Roman" w:hAnsi="Times New Roman" w:cs="Times New Roman"/>
        </w:rPr>
        <w:t>above; 2 = well above tooth row.</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slightly above (1) </w:t>
      </w:r>
      <w:r>
        <w:rPr>
          <w:rFonts w:ascii="Wingdings" w:hAnsi="Wingdings" w:cs="Times New Roman"/>
        </w:rPr>
        <w:t></w:t>
      </w:r>
      <w:r>
        <w:rPr>
          <w:rFonts w:ascii="Times New Roman" w:hAnsi="Times New Roman" w:cs="Times New Roman"/>
        </w:rPr>
        <w:t xml:space="preserve"> unknown (?);</w:t>
      </w:r>
    </w:p>
    <w:p w:rsidR="00982D65" w:rsidRPr="00FF56C1" w:rsidRDefault="00982D65" w:rsidP="001B5194">
      <w:pPr>
        <w:pStyle w:val="Standard"/>
        <w:widowControl w:val="0"/>
        <w:spacing w:line="480" w:lineRule="auto"/>
        <w:rPr>
          <w:rFonts w:ascii="Times New Roman" w:hAnsi="Times New Roman" w:cs="Times New Roman"/>
          <w:b/>
          <w:i/>
        </w:rPr>
      </w:pPr>
    </w:p>
    <w:p w:rsidR="00982D65" w:rsidRPr="002E4777" w:rsidRDefault="00982D65" w:rsidP="001B5194">
      <w:pPr>
        <w:pStyle w:val="Standard"/>
        <w:widowControl w:val="0"/>
        <w:spacing w:line="480" w:lineRule="auto"/>
        <w:rPr>
          <w:rFonts w:ascii="Times New Roman" w:hAnsi="Times New Roman" w:cs="Times New Roman"/>
          <w:b/>
        </w:rPr>
      </w:pPr>
      <w:r w:rsidRPr="002E4777">
        <w:rPr>
          <w:rFonts w:ascii="Times New Roman" w:hAnsi="Times New Roman" w:cs="Times New Roman"/>
          <w:b/>
        </w:rPr>
        <w:t>II-3</w:t>
      </w:r>
      <w:r>
        <w:rPr>
          <w:rFonts w:ascii="Times New Roman" w:hAnsi="Times New Roman" w:cs="Times New Roman"/>
          <w:b/>
        </w:rPr>
        <w:t>a</w:t>
      </w:r>
      <w:r w:rsidRPr="002E4777">
        <w:rPr>
          <w:rFonts w:ascii="Times New Roman" w:hAnsi="Times New Roman" w:cs="Times New Roman"/>
          <w:b/>
        </w:rPr>
        <w:t>. Data Matrix (.tnt file)</w:t>
      </w:r>
    </w:p>
    <w:p w:rsidR="00982D65" w:rsidRDefault="00982D65" w:rsidP="001B5194">
      <w:pPr>
        <w:pStyle w:val="Standard"/>
        <w:widowControl w:val="0"/>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xread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328 39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Scandentia</w:t>
      </w:r>
      <w:r w:rsidRPr="00E22A82">
        <w:rPr>
          <w:rFonts w:ascii="Times New Roman" w:hAnsi="Times New Roman" w:cs="Times New Roman"/>
        </w:rPr>
        <w:tab/>
        <w:t>00???????221???0000??1110001120102000010001101?00000?0??100???11011100001000012000120112021100012110010222??1010?012??????0?0011100200100102010100?0000020011000000?022??000101111111020000220000111?0000?00000010010000000100[0 1]?000001000000100000100111001001100111120101?001?1000010000000000001000010110000000000010120000000000000??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Paromomys</w:t>
      </w:r>
      <w:r w:rsidRPr="00E22A82">
        <w:rPr>
          <w:rFonts w:ascii="Times New Roman" w:hAnsi="Times New Roman" w:cs="Times New Roman"/>
        </w:rPr>
        <w:tab/>
        <w:t>?????????????????????001011102111210011?20?00101?1?2100110?50011101110112000011011122330?11100012120011[1 2]2112111???????????????111?1?21111??[1 2]00000000000121022?00010?002001011010211111111102211221001001??????????????????????????????????????????????????????????????????????????????????????????????????????????????????????????????0?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Plesiadapis</w:t>
      </w:r>
      <w:r w:rsidRPr="00E22A82">
        <w:rPr>
          <w:rFonts w:ascii="Times New Roman" w:hAnsi="Times New Roman" w:cs="Times New Roman"/>
        </w:rPr>
        <w:tab/>
        <w:t>111?24??2211?2200???1??10011022?0??000111?2??100?110100??231101211111001200001200012112011213001222001112202110???????????????2110121001110000100010000021022?0001210020010010112011?10110022112210000010??0020000400020??00000??010000100?0?0011000001??0101120010110000?????100000002000000000010000?01100000???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Plesiolestes</w:t>
      </w:r>
      <w:r w:rsidRPr="00E22A82">
        <w:rPr>
          <w:rFonts w:ascii="Times New Roman" w:hAnsi="Times New Roman" w:cs="Times New Roman"/>
        </w:rPr>
        <w:tab/>
        <w:t>1?1014?0221100200000100100110201220?121220110102?0????????????1211111001200001200012222001113001221001122203100?????????????????1?2?01?11?01001?0??0000121022?00010?0020110010121011?0100012211221000002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Ignacius</w:t>
      </w:r>
      <w:r w:rsidRPr="00E22A82">
        <w:rPr>
          <w:rFonts w:ascii="Times New Roman" w:hAnsi="Times New Roman" w:cs="Times New Roman"/>
        </w:rPr>
        <w:tab/>
        <w:t>????????2221??2????????11?11022?1???001120110002?102001??004001120111011200001200012223012222201212001012202111?????????????????1?1?21?11??1010?0?10?00121022?00010?00210?00?011?111110111022112210010020??0?200004011000002000?10?010000000?001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Purgatorius</w:t>
      </w:r>
      <w:r w:rsidRPr="00E22A82">
        <w:rPr>
          <w:rFonts w:ascii="Times New Roman" w:hAnsi="Times New Roman" w:cs="Times New Roman"/>
        </w:rPr>
        <w:tab/>
        <w:t>0??????????????0??????00011102012200001110110100000200001015101111110000100001200012211012223331222001012223000?????????????????1?1?00?11?02000?0??0?0?021011100020?02[1 2]11?0???1??11110200011100110001000?????????????????????????????????????0????????????????????????????????????????????????????????????????????????????????????????0?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Adapis</w:t>
      </w:r>
      <w:r w:rsidRPr="00E22A82">
        <w:rPr>
          <w:rFonts w:ascii="Times New Roman" w:hAnsi="Times New Roman" w:cs="Times New Roman"/>
        </w:rPr>
        <w:tab/>
        <w:t>1001010000001201?0122000011102??22100210201100022?031100?21430111????0201010010000121330?111[2 3]11122000111220311010?0?222??100??1111122011110110101010000220001100000?0220010020112110010220110113310000000?10020000[1 3]000102000101?001?0[0 1]1101210100?0110111001011201100010000?1001000000010110012201022010112111101??00??1?2?00????????????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Notharctus</w:t>
      </w:r>
      <w:r w:rsidRPr="00E22A82">
        <w:rPr>
          <w:rFonts w:ascii="Times New Roman" w:hAnsi="Times New Roman" w:cs="Times New Roman"/>
        </w:rPr>
        <w:tab/>
        <w:t>1001010001101101?0?0200001110211120002[0 1]0101101010001011001[1 2]3201111111[0 1]1[0 1]10[0 1]00120001222202111311122200112220[1 2]011?1???0???????0?011[0 1]1210001101[0 1][0 1]010010000221000100021002[1 2]00[0 1]1110111221110220011113310000010??002000030??????0?111??????????????000?010?11??01?30201?0????1??0???110010000011000220102201001020110?11??0?1?1?00??????????0?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Cantius</w:t>
      </w:r>
      <w:r w:rsidRPr="00E22A82">
        <w:rPr>
          <w:rFonts w:ascii="Times New Roman" w:hAnsi="Times New Roman" w:cs="Times New Roman"/>
        </w:rPr>
        <w:tab/>
        <w:t>????????????????????????011102112?1?021110110001?002011002342011111?0010100001200012222021113011222001122203011????????????????11?1?10001?0200010010000121022?00020?0[1 2]210110101011[0 1]00101100101?330000001?????????????????????????????????????????????????????????????????????????????????????????02201??1020??????????????????????????0?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Leptadapis</w:t>
      </w:r>
      <w:r w:rsidRPr="00E22A82">
        <w:rPr>
          <w:rFonts w:ascii="Times New Roman" w:hAnsi="Times New Roman" w:cs="Times New Roman"/>
        </w:rPr>
        <w:tab/>
        <w:t>1??0?0??00001201?110200001110210220002101011000220010100?23441111????020102001000011132021212111220001022203011????????????0??1110222101110200101010000220001100000?012001002111211001012011[0 1]113310000000?10020000300010??00101?????0?1??12??100?????11??0103110111121000????????????????????????0220100122112????00??1?2?00????????????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Absarokius</w:t>
      </w:r>
      <w:r w:rsidRPr="00E22A82">
        <w:rPr>
          <w:rFonts w:ascii="Times New Roman" w:hAnsi="Times New Roman" w:cs="Times New Roman"/>
        </w:rPr>
        <w:tab/>
        <w:t>100102????????00?0???0010011222?1300011[0 1]102101100220[1 2]000?0005011[0 1]11110101[0 1]10012000122220211[0 1]0011112001122220001???????????????01103310000102[0 1]1010000000021022?00010?01210[0 1][1 2]110[0 1]10010?1111011211310011001?????????????????????????????????????0????????????????????????????????????????????020111111111??1110110???????????????????????0?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Hemiacodon</w:t>
      </w:r>
      <w:r w:rsidRPr="00E22A82">
        <w:rPr>
          <w:rFonts w:ascii="Times New Roman" w:hAnsi="Times New Roman" w:cs="Times New Roman"/>
        </w:rPr>
        <w:tab/>
        <w:t>110113?0?2[1 2]?1[1 2]10?2??[0 1]0010011122?231002[0 1]22010010100011111?233001211101[0 1]0[0 1][1 2]2100120001212201211[0 1]111221000122[1 2]12101??1????????0100011[0 1]0?10000??200010[0 1]1000012102[1 2]000020?[0 1]121121[0 1]20[1 2]0[1 2]11011111011111320110000?????????????????????????????????????0????????????103?101101110???????020021111011010110111111001110110?2011??1?0?????????????0?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Shoshonius</w:t>
      </w:r>
      <w:r w:rsidRPr="00E22A82">
        <w:rPr>
          <w:rFonts w:ascii="Times New Roman" w:hAnsi="Times New Roman" w:cs="Times New Roman"/>
        </w:rPr>
        <w:tab/>
        <w:t>10?102???0????00?00110010011111213101110[0 1]00101000211211111[2 3][1 2]20111[0 1][0 1][0 1]0[0 1]20[1 2][1 2][1 2]001200012222012113001221001112202001???????????????011011100[0 1]11?200110110000[0 1]?1022?0002111120010120102111110110022112210000010?000200?0010?221110021?01????110011?011?01001?01?10??0011111100100?000200211110??020111011111000110210???1?????0?00??????????0?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Teilhardina_a</w:t>
      </w:r>
      <w:r w:rsidRPr="00E22A82">
        <w:rPr>
          <w:rFonts w:ascii="Times New Roman" w:hAnsi="Times New Roman" w:cs="Times New Roman"/>
        </w:rPr>
        <w:tab/>
        <w:t>110113???2????[0 1]0?000100[0 1]0011021213000111[1 2]0110110001[0 1]110001[1 2]21011011110101000012000122[2 3][2 3]0221[0 1]10012220011[1 2]2212[0 1]01????????????????11?[0 1]?10000?0201110?10000021022?00010?02211[0 1]1110[0 1]0111011111002211221000001?????????????????????????????????????0??????????????????????????????????????????????????????????????200???????????????????????0?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Eosimias</w:t>
      </w:r>
      <w:r w:rsidRPr="00E22A82">
        <w:rPr>
          <w:rFonts w:ascii="Times New Roman" w:hAnsi="Times New Roman" w:cs="Times New Roman"/>
        </w:rPr>
        <w:tab/>
        <w:t>1001000000001002?00020010011121213000110[0 1]0110[0 1]1011111100020322110100000010000120001[0 1]2[1 2][1 2]1[1 2]2110001221001011113101????????????????11???00000???0111101000?0?0022?00000?022001001011?11111110012200111000110???????1100??????????????????????????0???011?????11?2??0111??0?0?1????????????????0001???1111101111001??????????2??????????????0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Phenacopithecus</w:t>
      </w:r>
      <w:r w:rsidRPr="00E22A82">
        <w:rPr>
          <w:rFonts w:ascii="Times New Roman" w:hAnsi="Times New Roman" w:cs="Times New Roman"/>
        </w:rPr>
        <w:tab/>
        <w:t>???????0000010??????????0011?22?13100110[0 1]01101012111?100??332?11000000101000012000112[1 2]2011111111221001011113101?????????????????1?0?00?00??201111?10?0?021022000000?022001001011?211112110022001110001[0 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Bahinia</w:t>
      </w:r>
      <w:r w:rsidRPr="00E22A82">
        <w:rPr>
          <w:rFonts w:ascii="Times New Roman" w:hAnsi="Times New Roman" w:cs="Times New Roman"/>
        </w:rPr>
        <w:tab/>
        <w:t>1?0?000000001102?0??200100110?2?22?0000110?1010100011112?[1 2]3320???1??001??00011200?1023???11?0??12?2001001??21011?010??0???011101101301[0 1]0010201?0?01000?020022?0??00?02200?00??01?11111111002200111000110?????????????????????0??1???0????????0?????1??1??1?????????????????????????????????????????????????????????????????????????????0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Tarsius</w:t>
      </w:r>
      <w:r w:rsidRPr="00E22A82">
        <w:rPr>
          <w:rFonts w:ascii="Times New Roman" w:hAnsi="Times New Roman" w:cs="Times New Roman"/>
        </w:rPr>
        <w:tab/>
        <w:t>2??1???12001?001001000010001222?1200011[0 1][0 1]011010021101111000[1 2][0 1]111[0 1]000001010000120001[1 2]2[2 3][2 3]112000001112001[0 1]211110012002001?101111101100310100102[0 1]10100100001210[1 2][1 2]1000[0 1]0?02[1 2]00100201[0 1]2010?11110022001110001[0 1]010011212112111?11112022101210121001100111110200011003020110002000000000200221120111?011101100100[0 1]00011102011211011111111111111?0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Xanthorhysis</w:t>
      </w:r>
      <w:r w:rsidRPr="00E22A82">
        <w:rPr>
          <w:rFonts w:ascii="Times New Roman" w:hAnsi="Times New Roman" w:cs="Times New Roman"/>
        </w:rPr>
        <w:tab/>
        <w:t>???????????????1?0????010011222?1?0?011110110100?110111101031011100000001000011000122330?2000001221001122122001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Aegyptopithecus</w:t>
      </w:r>
      <w:r w:rsidRPr="00E22A82">
        <w:rPr>
          <w:rFonts w:ascii="Times New Roman" w:hAnsi="Times New Roman" w:cs="Times New Roman"/>
        </w:rPr>
        <w:tab/>
        <w:t>1000010010001101200020011?11022?1?1?020010100100?1030101?33012111????01010211000[0 1][0 1]02000010000011111201111010002???????????031101101?1000110211001002200121100100010?0210001200[0 1]12010?1010001000111000110101?0112102110?00?00102011??11221110010111212011011010[0 1]001111011012?01?0?[1 2]0?0??0??00?????110001112110101??21??0?2011??????????00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Moeripithecus</w:t>
      </w:r>
      <w:r w:rsidRPr="00E22A82">
        <w:rPr>
          <w:rFonts w:ascii="Times New Roman" w:hAnsi="Times New Roman" w:cs="Times New Roman"/>
        </w:rPr>
        <w:tab/>
        <w:t>???????????????????????11?11022?1?1?020110100111?1?20011?33122111????010102110000001000010101011112001111020001???????????????00101?10001?020100100000?12000111??00?12100?[0 1]2??02?010?1011002100111000110???????????????????????????????????????????????????????????????????????????????????????????????????????????????????????????????0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Apidium</w:t>
      </w:r>
      <w:r w:rsidRPr="00E22A82">
        <w:rPr>
          <w:rFonts w:ascii="Times New Roman" w:hAnsi="Times New Roman" w:cs="Times New Roman"/>
        </w:rPr>
        <w:tab/>
        <w:t>1001010000001201200020010011022?000011100111101012010000?131121110???010202111011102000110100000111011212120000????????????1??1111111000000000[0 1]00000000121200010130?2210021002211110010110?00????10000101111?0?2102110??????1020?1??112????101????1010???0110[0 1][1 2]021111011010?1?21122000010002011011101000[0 1]22101010021?????011??????????0?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Arsinoea</w:t>
      </w:r>
      <w:r w:rsidRPr="00E22A82">
        <w:rPr>
          <w:rFonts w:ascii="Times New Roman" w:hAnsi="Times New Roman" w:cs="Times New Roman"/>
        </w:rPr>
        <w:tab/>
        <w:t>10011[0 1]?010001201?10020010??1211112001101101101100111110012101211011?1010101101100011111110000011112001201131001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Catopithecus</w:t>
      </w:r>
      <w:r w:rsidRPr="00E22A82">
        <w:rPr>
          <w:rFonts w:ascii="Times New Roman" w:hAnsi="Times New Roman" w:cs="Times New Roman"/>
        </w:rPr>
        <w:tab/>
        <w:t>1?0??10010001??1200020011?1101110?1?021010100111?002001112211211100?101010101010001211110100000111200101103010110000110100031001101?1000010201011010000120011100?01102200010100[0 1]111011110002200111000110??1?001210??10????001020?1??112?1??100011020??1100101?0001111011?12?011210?000000????????11010110211??????????????11???????????0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Parapithecus</w:t>
      </w:r>
      <w:r w:rsidRPr="00E22A82">
        <w:rPr>
          <w:rFonts w:ascii="Times New Roman" w:hAnsi="Times New Roman" w:cs="Times New Roman"/>
        </w:rPr>
        <w:tab/>
        <w:t>?00101[0 1]000001201?00020010011022?010011100111101012020000?22232000????011102111011102000110111001111201212120000????????????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Proteopithecus</w:t>
      </w:r>
      <w:r w:rsidRPr="00E22A82">
        <w:rPr>
          <w:rFonts w:ascii="Times New Roman" w:hAnsi="Times New Roman" w:cs="Times New Roman"/>
        </w:rPr>
        <w:tab/>
        <w:t>1???????????????2???2001001122111010021020100111211201000112211100???010[0 1]01001000012112[1 2 3]01100001221001111130102???1???????01110110201000000201111011001011011100?[0 1]0?022000010001001001011002200111000?001111001210?110?00?00?02011??1122111100011020??0101110?1121111011?11?00221010?0?10????????10000000221??????????????11????????????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Qatrania</w:t>
      </w:r>
      <w:r w:rsidRPr="00E22A82">
        <w:rPr>
          <w:rFonts w:ascii="Times New Roman" w:hAnsi="Times New Roman" w:cs="Times New Roman"/>
        </w:rPr>
        <w:tab/>
        <w:t>2???????????????????????00110?111?0??11?01?11110?01200000??[0 1]021000???000101101100012000110100001[0 1]11201212101001??????????????????????????????????????0?1?100?10?020?02000?1???10?????10??000?0???01?0??0??????????????????????????????????????????????????????????????????????????????????????????????????????????????????????????????0?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Simonsius</w:t>
      </w:r>
      <w:r w:rsidRPr="00E22A82">
        <w:rPr>
          <w:rFonts w:ascii="Times New Roman" w:hAnsi="Times New Roman" w:cs="Times New Roman"/>
        </w:rPr>
        <w:tab/>
        <w:t>3??????????????1?00020010011011?010011100110110001020011?23022100????010102111011102000211000001111101111120001????????????1??1110111000000010000000000211000100120?02[1 2]0011100110010010110?00????10000101111001???2110?0110??02011??1120110101011?102?0101???????????????1??1?????????????????????????000?????????????????11??????????0?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Biretia</w:t>
      </w:r>
      <w:r w:rsidRPr="00E22A82">
        <w:rPr>
          <w:rFonts w:ascii="Times New Roman" w:hAnsi="Times New Roman" w:cs="Times New Roman"/>
        </w:rPr>
        <w:tab/>
        <w:t>????????????????????????001102211?1001101111010020?101000233?211000?00001010[0 1]01000?20110[0 1]11000011121010111[2 3]2101???????????????2111111000000201100001100121000100020?0210010110111010010110100?0?110001[0 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Aotus</w:t>
      </w:r>
      <w:r w:rsidRPr="00E22A82">
        <w:rPr>
          <w:rFonts w:ascii="Times New Roman" w:hAnsi="Times New Roman" w:cs="Times New Roman"/>
        </w:rPr>
        <w:tab/>
        <w:t>1001120000001?01000020010000022?121122011000000100020011?2[2 3]0[1 2]?011????01?0020100000122333?1002221[1 2][0 1]20010011301011002220010011011002[0 1]010001002100000000122[1 2]0000121?00?000000011102100??101100110011111022011110111102110?00?001120?1211121111101011121101101[0 1]01[0 1][1 2 3]101[0 1]1101201?0[0 1]020121000102002011001101000121011?10021100120111111111111?0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Saimiri</w:t>
      </w:r>
      <w:r w:rsidRPr="00E22A82">
        <w:rPr>
          <w:rFonts w:ascii="Times New Roman" w:hAnsi="Times New Roman" w:cs="Times New Roman"/>
        </w:rPr>
        <w:tab/>
        <w:t>1001210000001?02200000010000022?021022022000010001010001?230[2 3]?0[0 1]0????01?0020110000122[2 3][2 3]311100011222001112140101100221?010011121001[1 2]0100011121000100001211000011??00?12[0 1]0000[0 1]110101100101100110011100021011110112102110?00?0[0 2]1020?1211121111101001121100101102[0 1][2 3]001[1 2]110120120[0 1]01[0 1]121000002001011001101000111021?10021100120111111111111?0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Callicebus</w:t>
      </w:r>
      <w:r w:rsidRPr="00E22A82">
        <w:rPr>
          <w:rFonts w:ascii="Times New Roman" w:hAnsi="Times New Roman" w:cs="Times New Roman"/>
        </w:rPr>
        <w:tab/>
        <w:t>1001011110001?01000020010000022?02102201200001?100020121?2300?011????02?0021110000121113110022212111000010301011001110011011021001001000000210001001101[1 2]10000121?00?0200000001010010?102200110033100021011110112102110?00?001020?1211120112101011021100??110[1 2][0 1]22?11110120??0??201210000020010110011010??1210110?0021100120111111111111?0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Neosaimiri</w:t>
      </w:r>
      <w:r w:rsidRPr="00E22A82">
        <w:rPr>
          <w:rFonts w:ascii="Times New Roman" w:hAnsi="Times New Roman" w:cs="Times New Roman"/>
        </w:rPr>
        <w:tab/>
        <w:t>10001110000?1?0??000?0010000022?121122012000010001010012?2302?010????02?0010110000121[1 2]2311002221212[0 1]01111132101???111?00001101100210100010120110100100211000011?000?1200000[0 1]0002011001011002100111000200???????????????????????????????????????????????????????????????????????????????????????????????????????????????????????????????0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Dolichocebus</w:t>
      </w:r>
      <w:r w:rsidRPr="00E22A82">
        <w:rPr>
          <w:rFonts w:ascii="Times New Roman" w:hAnsi="Times New Roman" w:cs="Times New Roman"/>
        </w:rPr>
        <w:tab/>
        <w:t>1?????000?0011?120002??10000122?120112112011010002000002??301??1?????00??02011000012022?111012?12?11011111?010?1000?1000000111100?0010000?0201101001101[0 1]2000011?000?021000011111011001011001100331000200?0???????????????????02??????????????1???????????????????????????????????????????????????0???0????????????????????11???????????0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Branisella</w:t>
      </w:r>
      <w:r w:rsidRPr="00E22A82">
        <w:rPr>
          <w:rFonts w:ascii="Times New Roman" w:hAnsi="Times New Roman" w:cs="Times New Roman"/>
        </w:rPr>
        <w:tab/>
        <w:t>110111?1?00?0?01?00??0010000022?021012112000011101010001?2200?111????110001111000012222210001101212000101130101???????????????00000?10001??201101000001110000000000?[0 1]20000000002012001011001000131000100?????????????????????????????????????1???????????1?????????????????????????????????????????????????????????????????????????????0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Myanmarpithecus</w:t>
      </w:r>
      <w:r w:rsidRPr="00E22A82">
        <w:rPr>
          <w:rFonts w:ascii="Times New Roman" w:hAnsi="Times New Roman" w:cs="Times New Roman"/>
        </w:rPr>
        <w:tab/>
        <w:t>???????????????1?0??2001001?2????2?00??1??1?01??01??[1 2]?????????112????1101210110000122331?10001211121011[0 1]1100112?????????????????1?0?10?01??1110?00000002210111??010?01100?10??10100??1011101111111110100?????????????????????????????????????0?????1??????????????????????????????????????????????????????????????????????????????????11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Pondaungia</w:t>
      </w:r>
      <w:r w:rsidRPr="00E22A82">
        <w:rPr>
          <w:rFonts w:ascii="Times New Roman" w:hAnsi="Times New Roman" w:cs="Times New Roman"/>
        </w:rPr>
        <w:tab/>
        <w:t>1?0103?0?0????02?0??200100110211[1 2]2001100[1 2]01000010112101012[2 3][0 1]0111[0 1]0???1101211111011022[2 3][2 3]0[1 2]0001[1 2]2111[1 2][0 1]01[1 2]100[0 1 2]00021???22?0000010101101310000??101000000000121022?0?020?01100?12??10100??1011101111111110220???????????????????????????????????110?????1?????1???????????????????????????????????????11010001211??????????????????????????11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Siamopithecus</w:t>
      </w:r>
      <w:r w:rsidRPr="00E22A82">
        <w:rPr>
          <w:rFonts w:ascii="Times New Roman" w:hAnsi="Times New Roman" w:cs="Times New Roman"/>
        </w:rPr>
        <w:tab/>
        <w:t>???????????????1?00020010011022?1?0?011010000101?1111001?23[1 2]21110????000112110000011222120001121212001200000002????????????1???1101?10?00??2[0 1]0000000001011122?0?030?00000?22?011000??10111012111111102[1 2]0?????????????????????????????????????0?????1??????????????????????????????????????????????????????????????????????????????????1[0 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Ganlea</w:t>
      </w:r>
      <w:r w:rsidRPr="00E22A82">
        <w:rPr>
          <w:rFonts w:ascii="Times New Roman" w:hAnsi="Times New Roman" w:cs="Times New Roman"/>
        </w:rPr>
        <w:tab/>
        <w:t>1??101?0100?0?02?00?2001001110101?0?011021210001?1111010223001?1?0???12??21111000012233??00011?11?21011110?0112??????????????????????????????????????0?2?10?210??10?0[0 1]100?10???0?00??101110?1?1?11?10210??????????????????????????????????????????????????????????????????????????????????????????????????????????????????????????????11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cnames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{0 i1;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 i2;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 i3;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 i4;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 i5;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 i6;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 i7;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 i8;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 i9;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 i11;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 i12;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 i14;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 i15;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 i17;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 i19;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 c1;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 c2;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 c3;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 c4;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 c5;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 c6;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 ML18;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 ML19;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 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 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 p3;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 p5;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 p6;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 p7;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 p9';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 p11;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 p13;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 p14;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 p15;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 p16;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{37 p17;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{38 p18;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{39 p19;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{40 p20;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{41 p21;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{42 p22;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{43 p23;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{44 p24;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{45 p25;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{46 p26;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{47 p27;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{48 p28;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{49 p29;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{50 p30;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{51 p31;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{52 p33;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{53 p34;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{54 p36;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{55 p37;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{56 p40;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{57 p41;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{58 p42;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{59 p43;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{60 p44;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{61 p45;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{62 m4;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{63 m6;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{64 m7;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{65 m8;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{66 m9;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{67 m10;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{68 m8910;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{69 m11;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{70 m12;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{71 m13;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{72 m14;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{73 m15;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{74 m16;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{75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{76 m18;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{77 m19;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{78 m20;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{79 m21;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{80 m22;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{81 m23;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{82 m24;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{83 m25;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{84 m26;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{85 m27;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{86 m28;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{87 m29;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{88 m30;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{89 m31;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{90 m32;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{91 m33;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{92 m34;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{93 m35;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{94 m36;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{95 m37;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{96 m38;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{97 m39;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{98 m40;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{99 m41;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{100 m42;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{101 m43;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{102 m44;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{103 m45;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{104 m46;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{105 m47;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{106 m53;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{107 m55;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{108 m56;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{109 m57;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{110 ML88;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{111 I1;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{112 I2;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{113 I3;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{114 I4;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{115 I5;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{116 I6;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{117 I7;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{118 I10;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{119 I11;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{120 I12;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{121 I13;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{122 C1;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{123 C2;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{124 C3;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{125 C4;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{126 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{127 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{128 P3;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{129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{130 P5;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{131 P6;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{132 P7;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{133 P8;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{134 P9;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{135 P10;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{136 P11;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{137 P12;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{138 P13';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{139 P14;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{140 P15;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{141 P16;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{142 P17;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{143 P18;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{144 P19;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{145 P20;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{146 P21;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{147 ML126;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{148 ML127;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{149 M1;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{150 M2;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{151 M3;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{152 M4;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{153 M7';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{154 M9;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{155 M10;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{156 M11;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{157 M12';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{158 M13;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{159 M14;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{160 M15;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{161 M16;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{162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{163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{164 M20;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{165 M22;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{166 M24;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{167 M27;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{168 M28;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{169 M30;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{170 M31;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{171 M33;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{172 M34;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{173 M36;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{174 M37;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{175 M44;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{176 M46;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{177 ML147;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{178 ML148;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{179 ML149;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{180 ML150;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{181 ML151;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{182 ML152;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{183 ML153;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{184 ML154;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{185 ML155;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{186 ML156;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{187 ML157;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{188 ML158;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{189 ML159 transverse,_directed_toward_metaconule 'lateral, directed toward the lingual posterior^ncingulum';</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{190 ML160 transverse,_directed_toward_metaconule_ 'lateral, directed toward the lingual posterior^ncingulum';</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{191 ML161;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{192 ML162;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{193 ML163;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{194 ML164;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{195 ML165;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{196 ML166;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{197 ML168;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{198 ML169;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{199 MLN;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{200 CR1;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{201 CR2;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{202 CR3;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{203 CR4;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{204 CR5;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{205 CR6;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{206 CR7;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{207 CR8;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{208 CR9;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{209 CR10;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{210 CR11;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{211 CR12;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{212 CR14;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{213 CR15;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{214 CR16;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{215 CR17;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{216 CR18;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{217 CR19;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{218 CR20;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{219 CR21;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{220 CR22;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{221 CR23;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{222 CR24;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{223 CR25;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{224 CR26;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{225 CR27;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{226 CR28;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{227 CR29;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{228 CR30;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{229 CR31;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{230 CR32;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{231 CR33;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{232 CR34;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{233 CR35;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{234 CR36;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{235 CR37;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{236 CR38;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{237 CR39;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{238 CR40;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{239 CR41;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{240 CR42;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{241 CR43;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{242 CR44;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{243 CR45;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{244 CR46;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{245 CR48;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{246 CR49;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{247 CR50;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{248 CR51;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{249 CR52;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{250 H1;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{251 H2;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{252 H3;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{253 H4;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{254 H5;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{255 H6;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{256 H7;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{257 H8;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{258 H9;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{259 H10';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{260 H10";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{261 H11;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{262 H12;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{263 H14;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{264 H15;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{265 H18;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{266 H19;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{267 W2;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{268 OP1;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{269 OP2;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{270 F1;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{271 F2;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{272 F3;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{273 F4;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{274 F5;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{275 F6;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{276 F7;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{277 F8;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{278 F9;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{279 F10;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{280 F11;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{281 F12;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{282 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{283 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{284 T3;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{285 T4;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{286 T5;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{287 T6;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{288 T7;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{289 A1;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{290 A2';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{291 A4';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{292 A5';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{293 A6;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{294 A7;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{295 A8;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{296 A9;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{297 GEB1;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{298 GEB2;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{299 GEB3;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{300 CA1;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{301 CA2;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{302 CA3;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{303 CA4;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{304 N1;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{305 N3;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{306 E1;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{307 E2;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{308 O1;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{309 O2;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{310 O3;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{311 O4;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{312 MT1;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{313 MT2;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{314 V1;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{315 V2;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{316 PLOC;</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{317 MOL1;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{318 MOL2;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{319 MOL4;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{320 PL1;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{321 PL2;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{322 PL3;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{323 PL4;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{324 PL5;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{325 PL6;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{326 M2_metaconule_deflected_lingually_on_the_postprotocrista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{327 _M1/2_hypometacrista_direction transverse,_directed_toward_the_protocone lingually,_directed_toward_the_distolingual_cusp;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ccode</w:t>
      </w:r>
      <w:r w:rsidRPr="00E22A82">
        <w:rPr>
          <w:rFonts w:ascii="Times New Roman" w:hAnsi="Times New Roman" w:cs="Times New Roman"/>
        </w:rPr>
        <w:tab/>
        <w:t xml:space="preserve"> +  0 4.6 8.10 13.16 21 22 28.32 36 37 47.52 54.60 63 64 70 72.74 78 83.91 96.98 102.107 110 111 114.117 123 125 126 129 130 139 147.158 161 162 164.166 169.178 182.184 187 188 196.199 205 207 221 222 231 234 242 250 252 254 259.263 266 270 271 273.275 278 280 283 285 286 290 291 297.301 304 306 312 *;</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proc /;</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comments 0</w:t>
      </w:r>
    </w:p>
    <w:p w:rsidR="00982D65" w:rsidRPr="002D3DF6"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Default="00982D65" w:rsidP="001B5194">
      <w:pPr>
        <w:pStyle w:val="Standard"/>
        <w:spacing w:line="480" w:lineRule="auto"/>
        <w:rPr>
          <w:rFonts w:ascii="Times New Roman" w:hAnsi="Times New Roman" w:cs="Times New Roman"/>
          <w:b/>
        </w:rPr>
      </w:pPr>
    </w:p>
    <w:p w:rsidR="00982D65" w:rsidRDefault="00982D65" w:rsidP="001B5194">
      <w:pPr>
        <w:pStyle w:val="Standard"/>
        <w:spacing w:line="480" w:lineRule="auto"/>
        <w:rPr>
          <w:rFonts w:ascii="Times New Roman" w:hAnsi="Times New Roman" w:cs="Times New Roman"/>
          <w:b/>
        </w:rPr>
      </w:pPr>
    </w:p>
    <w:p w:rsidR="00982D65" w:rsidRDefault="00982D65" w:rsidP="001B5194">
      <w:pPr>
        <w:pStyle w:val="Standard"/>
        <w:spacing w:line="480" w:lineRule="auto"/>
        <w:rPr>
          <w:rFonts w:ascii="Times New Roman" w:hAnsi="Times New Roman" w:cs="Times New Roman"/>
          <w:b/>
        </w:rPr>
      </w:pPr>
      <w:r w:rsidRPr="002E4777">
        <w:rPr>
          <w:rFonts w:ascii="Times New Roman" w:hAnsi="Times New Roman" w:cs="Times New Roman"/>
          <w:b/>
        </w:rPr>
        <w:t>II-3b. Result</w:t>
      </w:r>
    </w:p>
    <w:p w:rsidR="00982D65" w:rsidRDefault="00982D65" w:rsidP="001B5194">
      <w:pPr>
        <w:spacing w:line="480" w:lineRule="auto"/>
        <w:rPr>
          <w:rFonts w:ascii="Times New Roman" w:hAnsi="Times New Roman" w:cs="Times New Roman"/>
          <w:bCs/>
        </w:rPr>
      </w:pPr>
    </w:p>
    <w:p w:rsidR="00982D65" w:rsidRDefault="00982D65" w:rsidP="001B5194">
      <w:pPr>
        <w:spacing w:line="480" w:lineRule="auto"/>
        <w:rPr>
          <w:rFonts w:ascii="Times New Roman" w:hAnsi="Times New Roman" w:cs="Times New Roman"/>
          <w:b/>
        </w:rPr>
      </w:pPr>
      <w:r>
        <w:rPr>
          <w:rFonts w:ascii="Times New Roman" w:hAnsi="Times New Roman" w:cs="Times New Roman"/>
          <w:bCs/>
        </w:rPr>
        <w:t>Impact of new data and interpretations regarding upper molar cusp homology in Amphipithecidae on early anthropoid relationships, based on</w:t>
      </w:r>
      <w:r>
        <w:rPr>
          <w:rFonts w:ascii="Times New Roman" w:hAnsi="Times New Roman" w:cs="Times New Roman"/>
          <w:color w:val="000000"/>
          <w:kern w:val="24"/>
        </w:rPr>
        <w:t xml:space="preserve"> an updated version of the Beard et al. (2009) </w:t>
      </w:r>
      <w:r w:rsidRPr="00903D8E">
        <w:rPr>
          <w:rFonts w:ascii="Times New Roman" w:hAnsi="Times New Roman" w:cs="Times New Roman"/>
          <w:color w:val="000000"/>
          <w:kern w:val="24"/>
        </w:rPr>
        <w:t>matrix</w:t>
      </w:r>
      <w:r>
        <w:rPr>
          <w:rFonts w:ascii="Times New Roman" w:hAnsi="Times New Roman" w:cs="Times New Roman"/>
          <w:i/>
          <w:color w:val="000000"/>
          <w:kern w:val="24"/>
        </w:rPr>
        <w:t>.</w:t>
      </w:r>
      <w:r>
        <w:rPr>
          <w:rFonts w:ascii="Times New Roman" w:hAnsi="Times New Roman" w:cs="Times New Roman"/>
          <w:bCs/>
        </w:rPr>
        <w:t xml:space="preserve"> </w:t>
      </w:r>
      <w:r w:rsidRPr="00903D8E">
        <w:rPr>
          <w:rFonts w:ascii="Times New Roman" w:hAnsi="Times New Roman" w:cs="Times New Roman"/>
          <w:color w:val="000000"/>
          <w:kern w:val="24"/>
        </w:rPr>
        <w:t xml:space="preserve">Strict consensus of 6 equally parsimonious trees derived from </w:t>
      </w:r>
      <w:r>
        <w:rPr>
          <w:rFonts w:ascii="Times New Roman" w:hAnsi="Times New Roman" w:cs="Times New Roman"/>
          <w:color w:val="000000"/>
          <w:kern w:val="24"/>
        </w:rPr>
        <w:t xml:space="preserve">parsimony </w:t>
      </w:r>
      <w:r w:rsidRPr="00903D8E">
        <w:rPr>
          <w:rFonts w:ascii="Times New Roman" w:hAnsi="Times New Roman" w:cs="Times New Roman"/>
          <w:color w:val="000000"/>
          <w:kern w:val="24"/>
        </w:rPr>
        <w:t>analysis</w:t>
      </w:r>
      <w:r>
        <w:rPr>
          <w:rFonts w:ascii="Times New Roman" w:hAnsi="Times New Roman" w:cs="Times New Roman"/>
          <w:color w:val="000000"/>
          <w:kern w:val="24"/>
        </w:rPr>
        <w:t>.</w:t>
      </w:r>
      <w:r w:rsidRPr="002711C0">
        <w:rPr>
          <w:rFonts w:ascii="Times New Roman" w:hAnsi="Times New Roman" w:cs="Times New Roman"/>
          <w:color w:val="000000"/>
          <w:kern w:val="24"/>
        </w:rPr>
        <w:t xml:space="preserve"> </w:t>
      </w:r>
      <w:r>
        <w:rPr>
          <w:rFonts w:ascii="Times New Roman" w:hAnsi="Times New Roman" w:cs="Times New Roman"/>
          <w:color w:val="000000"/>
          <w:kern w:val="24"/>
        </w:rPr>
        <w:t>Tree length = 1571, consistency index = 0.326, retention index = 0.553.</w:t>
      </w:r>
    </w:p>
    <w:p w:rsidR="00982D65" w:rsidRDefault="00982D65" w:rsidP="001B5194">
      <w:pPr>
        <w:pStyle w:val="Standard"/>
        <w:spacing w:line="480" w:lineRule="auto"/>
        <w:ind w:left="2160"/>
        <w:rPr>
          <w:rFonts w:ascii="Times New Roman" w:hAnsi="Times New Roman" w:cs="Times New Roman"/>
          <w:b/>
        </w:rPr>
      </w:pPr>
      <w:r w:rsidRPr="001022C9">
        <w:rPr>
          <w:rFonts w:ascii="Times New Roman" w:hAnsi="Times New Roman" w:cs="Times New Roman"/>
          <w:b/>
          <w:noProof/>
        </w:rPr>
        <w:pict>
          <v:shape id="Picture 5" o:spid="_x0000_i1027" type="#_x0000_t75" style="width:236.25pt;height:417.75pt;visibility:visible">
            <v:imagedata r:id="rId9" o:title=""/>
          </v:shape>
        </w:pict>
      </w:r>
    </w:p>
    <w:p w:rsidR="00982D65" w:rsidRDefault="00982D65" w:rsidP="001B5194">
      <w:pPr>
        <w:pStyle w:val="Standard"/>
        <w:widowControl w:val="0"/>
        <w:spacing w:line="480" w:lineRule="auto"/>
        <w:rPr>
          <w:rFonts w:ascii="Times New Roman" w:hAnsi="Times New Roman" w:cs="Times New Roman"/>
          <w:b/>
        </w:rPr>
      </w:pPr>
    </w:p>
    <w:p w:rsidR="00982D65" w:rsidRPr="00132742" w:rsidRDefault="00982D65" w:rsidP="001B5194">
      <w:pPr>
        <w:pStyle w:val="Standard"/>
        <w:widowControl w:val="0"/>
        <w:spacing w:line="480" w:lineRule="auto"/>
        <w:rPr>
          <w:rFonts w:ascii="Times New Roman" w:hAnsi="Times New Roman" w:cs="Times New Roman"/>
          <w:b/>
        </w:rPr>
      </w:pPr>
      <w:r w:rsidRPr="002E4777">
        <w:rPr>
          <w:rFonts w:ascii="Times New Roman" w:hAnsi="Times New Roman" w:cs="Times New Roman"/>
          <w:b/>
        </w:rPr>
        <w:t>II-4.</w:t>
      </w:r>
      <w:r>
        <w:rPr>
          <w:rFonts w:ascii="Times New Roman" w:hAnsi="Times New Roman" w:cs="Times New Roman"/>
          <w:b/>
          <w:i/>
        </w:rPr>
        <w:t xml:space="preserve"> </w:t>
      </w:r>
      <w:r w:rsidRPr="009B4185">
        <w:rPr>
          <w:rFonts w:ascii="Times New Roman" w:hAnsi="Times New Roman" w:cs="Times New Roman"/>
          <w:b/>
          <w:i/>
        </w:rPr>
        <w:t xml:space="preserve">Bugtipithecus inexpectans </w:t>
      </w:r>
      <w:r w:rsidRPr="002E4777">
        <w:rPr>
          <w:rFonts w:ascii="Times New Roman" w:hAnsi="Times New Roman" w:cs="Times New Roman"/>
          <w:b/>
        </w:rPr>
        <w:t>phylogenetic position</w:t>
      </w:r>
    </w:p>
    <w:p w:rsidR="00982D65" w:rsidRPr="002E4777" w:rsidRDefault="00982D65" w:rsidP="001B5194">
      <w:pPr>
        <w:pStyle w:val="Standard"/>
        <w:widowControl w:val="0"/>
        <w:spacing w:line="480" w:lineRule="auto"/>
        <w:rPr>
          <w:rFonts w:ascii="Times New Roman" w:hAnsi="Times New Roman" w:cs="Times New Roman"/>
        </w:rPr>
      </w:pPr>
    </w:p>
    <w:p w:rsidR="00982D65" w:rsidRPr="002E4777" w:rsidRDefault="00982D65" w:rsidP="001B5194">
      <w:pPr>
        <w:pStyle w:val="Standard"/>
        <w:widowControl w:val="0"/>
        <w:spacing w:line="480" w:lineRule="auto"/>
        <w:ind w:firstLine="180"/>
        <w:outlineLvl w:val="0"/>
        <w:rPr>
          <w:rFonts w:ascii="Times New Roman" w:hAnsi="Times New Roman" w:cs="Times New Roman"/>
          <w:b/>
        </w:rPr>
      </w:pPr>
      <w:r w:rsidRPr="002E4777">
        <w:rPr>
          <w:rFonts w:ascii="Times New Roman" w:hAnsi="Times New Roman" w:cs="Times New Roman"/>
          <w:b/>
        </w:rPr>
        <w:t>II-4a. Data Matrix (.tnt file)</w:t>
      </w:r>
    </w:p>
    <w:p w:rsidR="00982D65" w:rsidRPr="006B09C5" w:rsidRDefault="00982D65" w:rsidP="001B5194">
      <w:pPr>
        <w:pStyle w:val="Standard"/>
        <w:spacing w:line="480" w:lineRule="auto"/>
        <w:ind w:firstLine="180"/>
        <w:rPr>
          <w:rFonts w:ascii="Times New Roman" w:hAnsi="Times New Roman" w:cs="Times New Roman"/>
        </w:rPr>
      </w:pP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xread</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328 40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Scandentia</w:t>
      </w:r>
      <w:r w:rsidRPr="00E22A82">
        <w:rPr>
          <w:rFonts w:ascii="Times New Roman" w:hAnsi="Times New Roman" w:cs="Times New Roman"/>
        </w:rPr>
        <w:tab/>
        <w:t>00???????221???0000??1110001120102000010001101?00000?0??100???11011100001000012000120112021100012110010222??1010?012??????0?0011100200100102010100?0000020011000000?022??000101111111020000220000111?0000?00000010010000000100[0 1]?000001000000100000100111001001100111120101?001?1000010000000000001000010110000000000010120000000000000??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Paromomys</w:t>
      </w:r>
      <w:r w:rsidRPr="00E22A82">
        <w:rPr>
          <w:rFonts w:ascii="Times New Roman" w:hAnsi="Times New Roman" w:cs="Times New Roman"/>
        </w:rPr>
        <w:tab/>
        <w:t>?????????????????????001011102111210011?20?00101?1?2100110?50011101110112000011011122330?11100012120011[1 2]2112111???????????????111?1?21111??[1 2]00000000000121022?00010?002001011010211111111102211221001001??????????????????????????????????????????????????????????????????????????????????????????????????????????????????????????????0?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Plesiadapis</w:t>
      </w:r>
      <w:r w:rsidRPr="00E22A82">
        <w:rPr>
          <w:rFonts w:ascii="Times New Roman" w:hAnsi="Times New Roman" w:cs="Times New Roman"/>
        </w:rPr>
        <w:tab/>
        <w:t>111?24??2211?2200???1??10011022?0??000111?2??100?110100??231101211111001200001200012112011213001222001112202110???????????????2110121001110000100010000021022?0001210020010010112011?10110022112210000010??0020000400020??00000??010000100?0?0011000001??0101120010110000?????100000002000000000010000?01100000???01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Plesiolestes</w:t>
      </w:r>
      <w:r w:rsidRPr="00E22A82">
        <w:rPr>
          <w:rFonts w:ascii="Times New Roman" w:hAnsi="Times New Roman" w:cs="Times New Roman"/>
        </w:rPr>
        <w:tab/>
        <w:t>1?1014?0221100200000100100110201220?121220110102?0????????????1211111001200001200012222001113001221001122203100?????????????????1?2?01?11?01001?0??0000121022?00010?0020110010121011?0100012211221000002?????????????????????????????????????0???????????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Ignacius</w:t>
      </w:r>
      <w:r w:rsidRPr="00E22A82">
        <w:rPr>
          <w:rFonts w:ascii="Times New Roman" w:hAnsi="Times New Roman" w:cs="Times New Roman"/>
        </w:rPr>
        <w:tab/>
        <w:t>????????2221??2????????11?11022?1???001120110002?102001??004001120111011200001200012223012222201212001012202111?????????????????1?1?21?11??1010?0?10?00121022?00010?00210?00?011?111110111022112210010020??0?200004011000002000?10?010000000?001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Purgatorius</w:t>
      </w:r>
      <w:r w:rsidRPr="00E22A82">
        <w:rPr>
          <w:rFonts w:ascii="Times New Roman" w:hAnsi="Times New Roman" w:cs="Times New Roman"/>
        </w:rPr>
        <w:tab/>
        <w:t>0??????????????0??????00011102012200001110110100000200001015101111110000100001200012211012223331222001012223000?????????????????1?1?00?11?02000?0??0?0?021011100020?02[1 2]11?0???1??11110200011100110001000?????????????????????????????????????0????????????????????????????????????????????????????????????????????????????????????????0?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Adapis</w:t>
      </w:r>
      <w:r w:rsidRPr="00E22A82">
        <w:rPr>
          <w:rFonts w:ascii="Times New Roman" w:hAnsi="Times New Roman" w:cs="Times New Roman"/>
        </w:rPr>
        <w:tab/>
        <w:t>1001010000001201?0122000011102??22100210201100022?031100?21430111????0201010010000121330?111[2 3]11122000111220311010?0?222??100??1111122011110110101010000220001100000?0220010020112110010220110113310000000?10020000[1 3]000102000101?001?0[0 1]1101210100?0110111001011201100010000?1001000000010110012201022010112111101??00??1?2?00????????????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Notharctus</w:t>
      </w:r>
      <w:r w:rsidRPr="00E22A82">
        <w:rPr>
          <w:rFonts w:ascii="Times New Roman" w:hAnsi="Times New Roman" w:cs="Times New Roman"/>
        </w:rPr>
        <w:tab/>
        <w:t>1001010001101101?0?0200001110211120002[0 1]0101101010001011001[1 2]3201111111[0 1]1[0 1]10[0 1]00120001222202111311122200112220[1 2]011?1???0???????0?011[0 1]1210001101[0 1][0 1]010010000221000100021002[1 2]00[0 1]1110111221110220011113310000010??002000030??????0?111??????????????000?010?11??01?30201?0????1??0???110010000011000220102201001020110?11??0?1?1?00??????????0?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Cantius</w:t>
      </w:r>
      <w:r w:rsidRPr="00E22A82">
        <w:rPr>
          <w:rFonts w:ascii="Times New Roman" w:hAnsi="Times New Roman" w:cs="Times New Roman"/>
        </w:rPr>
        <w:tab/>
        <w:t>????????????????????????011102112?1?021110110001?002011002342011111?0010100001200012222021113011222001122203011????????????????11?1?10001?0200010010000121022?00020?0[1 2]210110101011[0 1]00101100101?330000001?????????????????????????????????????????????????????????????????????????????????????????02201??1020??????????????????????????0?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Leptadapis</w:t>
      </w:r>
      <w:r w:rsidRPr="00E22A82">
        <w:rPr>
          <w:rFonts w:ascii="Times New Roman" w:hAnsi="Times New Roman" w:cs="Times New Roman"/>
        </w:rPr>
        <w:tab/>
        <w:t>1??0?0??00001201?110200001110210220002101011000220010100?23441111????020102001000011132021212111220001022203011????????????0??1110222101110200101010000220001100000?012001002111211001012011[0 1]113310000000?10020000300010??00101?????0?1??12??100?????11??0103110111121000????????????????????????0220100122112????00??1?2?00????????????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Absarokius</w:t>
      </w:r>
      <w:r w:rsidRPr="00E22A82">
        <w:rPr>
          <w:rFonts w:ascii="Times New Roman" w:hAnsi="Times New Roman" w:cs="Times New Roman"/>
        </w:rPr>
        <w:tab/>
        <w:t>100102????????00?0???0010011222?1300011[0 1]102101100220[1 2]000?0005011[0 1]11110101[0 1]10012000122220211[0 1]0011112001122220001???????????????01103310000102[0 1]1010000000021022?00010?01210[0 1][1 2]110[0 1]10010?1111011211310011001?????????????????????????????????????0????????????????????????????????????????????020111111111??1110110???????????????????????0?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Hemiacodon</w:t>
      </w:r>
      <w:r w:rsidRPr="00E22A82">
        <w:rPr>
          <w:rFonts w:ascii="Times New Roman" w:hAnsi="Times New Roman" w:cs="Times New Roman"/>
        </w:rPr>
        <w:tab/>
        <w:t>110113?0?2[1 2]?1[1 2]10?2??[0 1]0010011122?231002[0 1]22010010100011111?233001211101[0 1]0[0 1][1 2]2100120001212201211[0 1]111221000122[1 2]12101??1????????0100011[0 1]0?10000??200010[0 1]1000012102[1 2]000020?[0 1]121121[0 1]20[1 2]0[1 2]11011111011111320110000?????????????????????????????????????0????????????103?101101110???????020021111011010110111111001110110?2011??1?0?????????????0?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Shoshonius</w:t>
      </w:r>
      <w:r w:rsidRPr="00E22A82">
        <w:rPr>
          <w:rFonts w:ascii="Times New Roman" w:hAnsi="Times New Roman" w:cs="Times New Roman"/>
        </w:rPr>
        <w:tab/>
        <w:t>10?102???0????00?00110010011111213101110[0 1]00101000211211111[2 3][1 2]20111[0 1][0 1][0 1]0[0 1]20[1 2][1 2][1 2]001200012222012113001221001112202001???????????????011011100[0 1]11?200110110000[0 1]?1022?0002111120010120102111110110022112210000010?000200?0010?221110021?01????110011?011?01001?01?10??0011111100100?000200211110??020111011111000110210???1?????0?00??????????0?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Teilhardina_a</w:t>
      </w:r>
      <w:r w:rsidRPr="00E22A82">
        <w:rPr>
          <w:rFonts w:ascii="Times New Roman" w:hAnsi="Times New Roman" w:cs="Times New Roman"/>
        </w:rPr>
        <w:tab/>
        <w:t>110113???2????[0 1]0?000100[0 1]0011021213000111[1 2]0110110001[0 1]110001[1 2]21011011110101000012000122[2 3][2 3]0221[0 1]10012220011[1 2]2212[0 1]01????????????????11?[0 1]?10000?0201110?10000021022?00010?02211[0 1]1110[0 1]0111011111002211221000001?????????????????????????????????????0??????????????????????????????????????????????????????????????200???????????????????????0?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Eosimias</w:t>
      </w:r>
      <w:r w:rsidRPr="00E22A82">
        <w:rPr>
          <w:rFonts w:ascii="Times New Roman" w:hAnsi="Times New Roman" w:cs="Times New Roman"/>
        </w:rPr>
        <w:tab/>
        <w:t>1001000000001002?00020010011121213000110[0 1]0110[0 1]1011111100020322110100000010000120001[0 1]2[1 2][1 2]1[1 2]2110001221001011113101????????????????11???00000???0111101000?0?0022?00000?022001001011?11111110012200111000110???????1100??????????????????????????0???011?????11?2??0111??0?0?1????????????????0001???1111101111001??????????2??????????????0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Phenacopithecus</w:t>
      </w:r>
      <w:r w:rsidRPr="00E22A82">
        <w:rPr>
          <w:rFonts w:ascii="Times New Roman" w:hAnsi="Times New Roman" w:cs="Times New Roman"/>
        </w:rPr>
        <w:tab/>
        <w:t>???????0000010??????????0011?22?13100110[0 1]01101012111?100??332?11000000101000012000112[1 2]2011111111221001011113101?????????????????1?0?00?00??201111?10?0?021022000000?022001001011?211112110022001110001[0 1]0?????????????????????0?????????????????????????????????????????????????????????????????????????????????????????????????????????0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Bahinia</w:t>
      </w:r>
      <w:r w:rsidRPr="00E22A82">
        <w:rPr>
          <w:rFonts w:ascii="Times New Roman" w:hAnsi="Times New Roman" w:cs="Times New Roman"/>
        </w:rPr>
        <w:tab/>
        <w:t>1?0?000000001102?0??200100110?2?22?0000110?1010100011112?[1 2]3320???1??001??00011200?1023???11?0??12?2001001??21011?010??0???011101101301[0 1]0010201?0?01000?020022?0??00?02200?00??01?11111111002200111000110?????????????????????0??1???0????????0?????1??1??1?????????????????????????????????????????????????????????????????????????????0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Tarsius</w:t>
      </w:r>
      <w:r w:rsidRPr="00E22A82">
        <w:rPr>
          <w:rFonts w:ascii="Times New Roman" w:hAnsi="Times New Roman" w:cs="Times New Roman"/>
        </w:rPr>
        <w:tab/>
        <w:t>2??1???12001?001001000010001222?1200011[0 1][0 1]011010021101111000[1 2][0 1]111[0 1]000001010000120001[1 2]2[2 3][2 3]112000001112001[0 1]211110012002001?101111101100310100102[0 1]10100100001210[1 2][1 2]1000[0 1]0?02[1 2]00100201[0 1]2010?11110022001110001[0 1]010011212112111?11112022101210121001100111110200011003020110002000000000200221120111?011101100100[0 1]00011102011211011111111111111?0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Xanthorhysis</w:t>
      </w:r>
      <w:r w:rsidRPr="00E22A82">
        <w:rPr>
          <w:rFonts w:ascii="Times New Roman" w:hAnsi="Times New Roman" w:cs="Times New Roman"/>
        </w:rPr>
        <w:tab/>
        <w:t>???????????????1?0????010011222?1?0?011110110100?110111101031011100000001000011000122330?2000001221001122122001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Aegyptopithecus</w:t>
      </w:r>
      <w:r w:rsidRPr="00E22A82">
        <w:rPr>
          <w:rFonts w:ascii="Times New Roman" w:hAnsi="Times New Roman" w:cs="Times New Roman"/>
        </w:rPr>
        <w:tab/>
        <w:t>1000010010001101200020011?11022?1?1?020010100100?1030101?33012111????01010211000[0 1][0 1]02000010000011111201111010002???????????031101101?1000110211001002200121100100010?0210001200[0 1]12010?1010001000111000110101?0112102110?00?00102011??11221110010111212011011010[0 1]001111011012?01?0?[1 2]0?0??0??00?????110001112110101??21??0?2011??????????00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Moeripithecus</w:t>
      </w:r>
      <w:r w:rsidRPr="00E22A82">
        <w:rPr>
          <w:rFonts w:ascii="Times New Roman" w:hAnsi="Times New Roman" w:cs="Times New Roman"/>
        </w:rPr>
        <w:tab/>
        <w:t>???????????????????????11?11022?1?1?020110100111?1?20011?33122111????010102110000001000010101011112001111020001???????????????00101?10001?020100100000?12000111??00?12100?[0 1]2??02?010?1011002100111000110???????????????????????????????????????????????????????????????????????????????????????????????????????????????????????????????0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Apidium</w:t>
      </w:r>
      <w:r w:rsidRPr="00E22A82">
        <w:rPr>
          <w:rFonts w:ascii="Times New Roman" w:hAnsi="Times New Roman" w:cs="Times New Roman"/>
        </w:rPr>
        <w:tab/>
        <w:t>1001010000001201200020010011022?000011100111101012010000?131121110???010202111011102000110100000111011212120000????????????1??1111111000000000[0 1]00000000121200010130?2210021002211110010110?00????10000101111?0?2102110??????1020?1??112????101????1010???0110[0 1][1 2]021111011010?1?21122000010002011011101000[0 1]22101010021?????011??????????0?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Arsinoea</w:t>
      </w:r>
      <w:r w:rsidRPr="00E22A82">
        <w:rPr>
          <w:rFonts w:ascii="Times New Roman" w:hAnsi="Times New Roman" w:cs="Times New Roman"/>
        </w:rPr>
        <w:tab/>
        <w:t>10011[0 1]?010001201?10020010??1211112001101101101100111110012101211011?1010101101100011111110000011112001201131001??????????????????????????????????????????????????????????????????????????????????????????????????????????????????????????????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Catopithecus</w:t>
      </w:r>
      <w:r w:rsidRPr="00E22A82">
        <w:rPr>
          <w:rFonts w:ascii="Times New Roman" w:hAnsi="Times New Roman" w:cs="Times New Roman"/>
        </w:rPr>
        <w:tab/>
        <w:t>1?0??10010001??1200020011?1101110?1?021010100111?002001112211211100?101010101010001211110100000111200101103010110000110100031001101?1000010201011010000120011100?01102200010100[0 1]111011110002200111000110??1?001210??10????001020?1??112?1??100011020??1100101?0001111011?12?011210?000000????????11010110211??????????????11???????????0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Parapithecus</w:t>
      </w:r>
      <w:r w:rsidRPr="00E22A82">
        <w:rPr>
          <w:rFonts w:ascii="Times New Roman" w:hAnsi="Times New Roman" w:cs="Times New Roman"/>
        </w:rPr>
        <w:tab/>
        <w:t>?00101[0 1]000001201?00020010011022?010011100111101012020000?22232000????011102111011102000110111001111201212120000????????????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Proteopithecus</w:t>
      </w:r>
      <w:r w:rsidRPr="00E22A82">
        <w:rPr>
          <w:rFonts w:ascii="Times New Roman" w:hAnsi="Times New Roman" w:cs="Times New Roman"/>
        </w:rPr>
        <w:tab/>
        <w:t>1???????????????2???2001001122111010021020100111211201000112211100???010[0 1]01001000012112[1 2 3]01100001221001111130102???1???????01110110201000000201111011001011011100?[0 1]0?022000010001001001011002200111000?001111001210?110?00?00?02011??1122111100011020??0101110?1121111011?11?00221010?0?10????????10000000221??????????????11????????????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Qatrania</w:t>
      </w:r>
      <w:r w:rsidRPr="00E22A82">
        <w:rPr>
          <w:rFonts w:ascii="Times New Roman" w:hAnsi="Times New Roman" w:cs="Times New Roman"/>
        </w:rPr>
        <w:tab/>
        <w:t>2???????????????????????00110?111?0??11?01?11110?01200000??[0 1]021000???000101101100012000110100001[0 1]11201212101001??????????????????????????????????????0?1?100?10?020?02000?1???10?????10??000?0???01?0??0??????????????????????????????????????????????????????????????????????????????????????????????????????????????????????????????0?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Simonsius</w:t>
      </w:r>
      <w:r w:rsidRPr="00E22A82">
        <w:rPr>
          <w:rFonts w:ascii="Times New Roman" w:hAnsi="Times New Roman" w:cs="Times New Roman"/>
        </w:rPr>
        <w:tab/>
        <w:t>3??????????????1?00020010011011?010011100110110001020011?23022100????010102111011102000211000001111101111120001????????????1??1110111000000010000000000211000100120?02[1 2]0011100110010010110?00????10000101111001???2110?0110??02011??1120110101011?102?0101???????????????1??1?????????????????????????000?????????????????11??????????0?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Biretia</w:t>
      </w:r>
      <w:r w:rsidRPr="00E22A82">
        <w:rPr>
          <w:rFonts w:ascii="Times New Roman" w:hAnsi="Times New Roman" w:cs="Times New Roman"/>
        </w:rPr>
        <w:tab/>
        <w:t>????????????????????????001102211?1001101111010020?101000233?211000?00001010[0 1]01000?20110[0 1]11000011121010111[2 3]2101???????????????2111111000000201100001100121000100020?0210010110111010010110100?0?110001[0 1]0??????????????????????????????????????????????????????????????????????????????????????????????????????????????????????????????00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Aotus</w:t>
      </w:r>
      <w:r w:rsidRPr="00E22A82">
        <w:rPr>
          <w:rFonts w:ascii="Times New Roman" w:hAnsi="Times New Roman" w:cs="Times New Roman"/>
        </w:rPr>
        <w:tab/>
        <w:t>1001120000001?01000020010000022?121122011000000100020011?2[2 3]0[1 2]?011????01?0020100000122333?1002221[1 2][0 1]20010011301011002220010011011002[0 1]010001002100000000122[1 2]0000121?00?000000011102100??101100110011111022011110111102110?00?001120?1211121111101011121101101[0 1]01[0 1][1 2 3]101[0 1]1101201?0[0 1]020121000102002011001101000121011?10021100120111111111111?0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Saimiri</w:t>
      </w:r>
      <w:r w:rsidRPr="00E22A82">
        <w:rPr>
          <w:rFonts w:ascii="Times New Roman" w:hAnsi="Times New Roman" w:cs="Times New Roman"/>
        </w:rPr>
        <w:tab/>
        <w:t>1001210000001?02200000010000022?021022022000010001010001?230[2 3]?0[0 1]0????01?0020110000122[2 3][2 3]311100011222001112140101100221?010011121001[1 2]0100011121000100001211000011??00?12[0 1]0000[0 1]110101100101100110011100021011110112102110?00?0[0 2]1020?1211121111101001121100101102[0 1][2 3]001[1 2]110120120[0 1]01[0 1]121000002001011001101000111021?10021100120111111111111?0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Callicebus</w:t>
      </w:r>
      <w:r w:rsidRPr="00E22A82">
        <w:rPr>
          <w:rFonts w:ascii="Times New Roman" w:hAnsi="Times New Roman" w:cs="Times New Roman"/>
        </w:rPr>
        <w:tab/>
        <w:t>1001011110001?01000020010000022?02102201200001?100020121?2300?011????02?0021110000121113110022212111000010301011001110011011021001001000000210001001101[1 2]10000121?00?0200000001010010?102200110033100021011110112102110?00?001020?1211120112101011021100??110[1 2][0 1]22?11110120??0??201210000020010110011010??1210110?0021100120111111111111?0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Neosaimiri</w:t>
      </w:r>
      <w:r w:rsidRPr="00E22A82">
        <w:rPr>
          <w:rFonts w:ascii="Times New Roman" w:hAnsi="Times New Roman" w:cs="Times New Roman"/>
        </w:rPr>
        <w:tab/>
        <w:t>10001110000?1?0??000?0010000022?121122012000010001010012?2302?010????02?0010110000121[1 2]2311002221212[0 1]01111132101???111?00001101100210100010120110100100211000011?000?1200000[0 1]0002011001011002100111000200???????????????????????????????????????????????????????????????????????????????????????????????????????????????????????????????0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Dolichocebus</w:t>
      </w:r>
      <w:r w:rsidRPr="00E22A82">
        <w:rPr>
          <w:rFonts w:ascii="Times New Roman" w:hAnsi="Times New Roman" w:cs="Times New Roman"/>
        </w:rPr>
        <w:tab/>
        <w:t>1?????000?0011?120002??10000122?120112112011010002000002??301??1?????00??02011000012022?111012?12?11011111?010?1000?1000000111100?0010000?0201101001101[0 1]2000011?000?021000011111011001011001100331000200?0???????????????????02??????????????1???????????????????????????????????????????????????0???0????????????????????11???????????0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Branisella</w:t>
      </w:r>
      <w:r w:rsidRPr="00E22A82">
        <w:rPr>
          <w:rFonts w:ascii="Times New Roman" w:hAnsi="Times New Roman" w:cs="Times New Roman"/>
        </w:rPr>
        <w:tab/>
        <w:t>110111?1?00?0?01?00??0010000022?021012112000011101010001?2200?111????110001111000012222210001101212000101130101???????????????00000?10001??201101000001110000000000?[0 1]20000000002012001011001000131000100?????????????????????????????????????1???????????1?????????????????????????????????????????????????????????????????????????????0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Myanmarpithecus</w:t>
      </w:r>
      <w:r w:rsidRPr="00E22A82">
        <w:rPr>
          <w:rFonts w:ascii="Times New Roman" w:hAnsi="Times New Roman" w:cs="Times New Roman"/>
        </w:rPr>
        <w:tab/>
        <w:t>???????????????1?0??2001001?2????2?00??1??1?01??01??[1 2]?????????112????1101210110000122331?10001211121011[0 1]1100112?????????????????1?0?10?01??1110?00000002210111??010?01100?10??10100??1011101111111110100?????????????????????????????????????0?????1??????????????????????????????????????????????????????????????????????????????????11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Pondaungia</w:t>
      </w:r>
      <w:r w:rsidRPr="00E22A82">
        <w:rPr>
          <w:rFonts w:ascii="Times New Roman" w:hAnsi="Times New Roman" w:cs="Times New Roman"/>
        </w:rPr>
        <w:tab/>
        <w:t>1?0103?0?0????02?0??200100110211[1 2]2001100[1 2]01000010112101012[2 3][0 1]0111[0 1]0???1101211111011022[2 3][2 3]0[1 2]0001[1 2]2111[1 2][0 1]01[1 2]100[0 1 2]00021???22?0000010101101310000??101000000000121022?0?020?01100?12??10100??1011101111111110220???????????????????????????????????110?????1?????1???????????????????????????????????????11010001211??????????????????????????11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Siamopithecus</w:t>
      </w:r>
      <w:r w:rsidRPr="00E22A82">
        <w:rPr>
          <w:rFonts w:ascii="Times New Roman" w:hAnsi="Times New Roman" w:cs="Times New Roman"/>
        </w:rPr>
        <w:tab/>
        <w:t>???????????????1?00020010011022?1?0?011010000101?1111001?23[1 2]21110????000112110000011222120001121212001200000002????????????1???1101?10?00??2[0 1]0000000001011122?0?030?00000?22?011000??10111012111111102[1 2]0?????????????????????????????????????0?????1??????????????????????????????????????????????????????????????????????????????????1[0 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Ganlea</w:t>
      </w:r>
      <w:r w:rsidRPr="00E22A82">
        <w:rPr>
          <w:rFonts w:ascii="Times New Roman" w:hAnsi="Times New Roman" w:cs="Times New Roman"/>
        </w:rPr>
        <w:tab/>
        <w:t>1??101?0100?0?02?00?2001001110101?0?011021210001?1111010223001?1?0???12??21111000012233??00011?11?21011110?0112??????????????????????????????????????0?2?10?210??10?0[0 1]100?10???0?00??101110?1?1?11?10210??????????????????????????????????????????????????????????????????????????????????????????????????????????????????????????????11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Bugtipithecus</w:t>
      </w:r>
      <w:r w:rsidRPr="00E22A82">
        <w:rPr>
          <w:rFonts w:ascii="Times New Roman" w:hAnsi="Times New Roman" w:cs="Times New Roman"/>
        </w:rPr>
        <w:tab/>
        <w:t>???????????????????????????1??2?0?0??11?10?10100?101?001???31?1?2????020101011?00??223?1?10?0?01111001111??1002?????????????????1?0?10?00??2010?0?00?0?21100012?010?02100?00??00?11001[0 1]11002200111110120??????????????????????????????????????????????????????????????????????????????????????????????????????????????????????????????0?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ind w:firstLine="180"/>
        <w:rPr>
          <w:rFonts w:ascii="Times New Roman" w:hAnsi="Times New Roman" w:cs="Times New Roman"/>
        </w:rPr>
      </w:pP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cnames</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{0 i1;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 i2;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 i3;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 i4;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 i5;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 i6;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 i7;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 i8;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 i9;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 i11;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 i12;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 i14;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 i15;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 i17;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 i19;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 c1;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 c2;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 c3;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 c4;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 c5;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 c6;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 ML18;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 ML19;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 p1;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 p2;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 p3;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 p4';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 p4";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 p5;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 p6;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 p7;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 p9';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 p11;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{33 p13;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{34 p14;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{35 p15;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{36 p16;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{37 p17;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{38 p18;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{39 p19;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{40 p20;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{41 p21;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{42 p22;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{43 p23;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{44 p24;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{45 p25;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{46 p26;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{47 p27;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{48 p28;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{49 p29;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{50 p30;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{51 p31;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{52 p33;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{53 p34;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{54 p36;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{55 p37;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{56 p40;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{57 p41;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{58 p42;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{59 p43;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{60 p44;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{61 p45;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{62 m4;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{63 m6;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{64 m7;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{65 m8;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{66 m9;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{67 m10;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{68 m8910;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{69 m11;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{70 m12;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{71 m13;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{72 m14;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{73 m15;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{74 m16;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{75 m17;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{76 m18;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{77 m19;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{78 m20;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{79 m21;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{80 m22;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{81 m23;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{82 m24;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{83 m25;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{84 m26;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{85 m27;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{86 m28;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{87 m29;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{88 m30;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{89 m31;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{90 m32;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{91 m33;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{92 m34;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{93 m35;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{94 m36;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{95 m37;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{96 m38;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{97 m39;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{98 m40;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{99 m41;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{100 m42;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{101 m43;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{102 m44;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{103 m45;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{104 m46;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{105 m47;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{106 m53;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{107 m55;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{108 m56;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{109 m57;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{110 ML88;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{111 I1;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{112 I2;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{113 I3;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{114 I4;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{115 I5;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{116 I6;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{117 I7;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{118 I10;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{119 I11;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{120 I12;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{121 I13;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{122 C1;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{123 C2;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{124 C3;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{125 C4;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{126 P1;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{127 P2;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{128 P3;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{129 P4;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{130 P5;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{131 P6;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{132 P7;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{133 P8;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{134 P9;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{135 P10;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{136 P11;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{137 P12;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{138 P13';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{139 P14;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{140 P15;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{141 P16;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{142 P17;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{143 P18;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{144 P19;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{145 P20;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{146 P21;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{147 ML126;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{148 ML127;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{149 M1;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{150 M2;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{151 M3;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{152 M4;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{153 M7';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{154 M9;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{155 M10;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{156 M11;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{157 M12';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{158 M13;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{159 M14;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{160 M15;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{161 M16;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{162 M17';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{163 M17";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{164 M20;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{165 M22;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{166 M24;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{167 M27;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{168 M28;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{169 M30;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{170 M31;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{171 M33;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{172 M34;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{173 M36;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{174 M37;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{175 M44;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{176 M46;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{177 ML147;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{178 ML148;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{179 ML149;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{180 ML150;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{181 ML151;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{182 ML152;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{183 ML153;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{184 ML154;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{185 ML155;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{186 ML156;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{187 ML157;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{188 ML158;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{189 ML159 transverse,_directed_toward_metaconule 'lateral, directed toward the lingual 'posterior^ncingulum''';</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{190 ML160 transverse,_directed_toward_metaconule_ 'lateral, directed toward the lingual 'posterior^ncingulum''';</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{191 ML161;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{192 ML162;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{193 ML163;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{194 ML164;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{195 ML165;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{196 ML166;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{197 ML168;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{198 ML169;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{199 MLN;</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{200 CR1;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{201 CR2;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{202 CR3;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{203 CR4;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{204 CR5;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{205 CR6;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{206 CR7;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{207 CR8;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{208 CR9;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{209 CR10;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{210 CR11;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{211 CR12;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{212 CR14;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{213 CR15;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{214 CR16;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{215 CR17;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{216 CR18;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{217 CR19;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{218 CR20;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{219 CR21;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{220 CR22;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{221 CR23;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{222 CR24;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{223 CR25;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{224 CR26;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{225 CR27;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{226 CR28;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{227 CR29;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{228 CR30;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{229 CR31;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{230 CR32;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{231 CR33;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{232 CR34;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{233 CR35;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{234 CR36;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{235 CR37;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{236 CR38;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{237 CR39;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{238 CR40;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{239 CR41;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{240 CR42;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{241 CR43;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{242 CR44;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{243 CR45;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{244 CR46;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{245 CR48;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{246 CR49;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{247 CR50;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{248 CR51;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{249 CR52;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{250 H1;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{251 H2;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{252 H3;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{253 H4;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{254 H5;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{255 H6;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{256 H7;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{257 H8;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{258 H9;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{259 H10';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{260 H10";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{261 H11;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{262 H12;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{263 H14;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{264 H15;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{265 H18;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{266 H19;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{267 W2;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{268 OP1;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{269 OP2;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{270 F1;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{271 F2;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{272 F3;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{273 F4;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{274 F5;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{275 F6;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{276 F7;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{277 F8;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{278 F9;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{279 F10;</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{280 F11;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{281 F12;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{282 T1';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{283 T1";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{284 T3;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{285 T4;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{286 T5;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{287 T6;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{288 T7;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{289 A1;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{290 A2';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{291 A4';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{292 A5';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{293 A6;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{294 A7;</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{295 A8;</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{296 A9;</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{297 GEB1;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{298 GEB2;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{299 GEB3;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{300 CA1;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{301 CA2;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{302 CA3;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{303 CA4;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{304 N1;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{305 N3;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{306 E1;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{307 E2;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{308 O1;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{309 O2;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{310 O3;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{311 O4;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{312 MT1;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{313 MT2;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{314 V1;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{315 V2;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{316 PLOC;</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{317 MOL1;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{318 MOL2;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{319 MOL4;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{320 PL1;</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{321 PL2;</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{322 PL3;</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{323 PL4;</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{324 PL5;</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{325 PL6;</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{326 M2_metaconule_deflected_lingually_on_the_postprotocrista absent present;</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{327 _M1/2_hypometacrista_direction transverse,_directed_toward_the_protocone lingually,_directed_toward_the_distolingual_cusp;</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ccode</w:t>
      </w:r>
      <w:r w:rsidRPr="00E22A82">
        <w:rPr>
          <w:rFonts w:ascii="Times New Roman" w:hAnsi="Times New Roman" w:cs="Times New Roman"/>
        </w:rPr>
        <w:tab/>
        <w:t xml:space="preserve"> +  0 4.6 8.10 13.16 21 22 28.32 36 37 47.52 54.60 63 64 70 72.74 78 83.91 96.98 102.107 110 111 114.117 123 125 126 129 130 139 147.158 161 162 164.166 169.178 182.184 187 188 196.199 205 207 221 222 231 234 242 250 252 254 259.263 266 270 271 273.275 278 280 283 285 286 290 291 297.301 304 306 312 *;</w:t>
      </w:r>
    </w:p>
    <w:p w:rsidR="00982D65" w:rsidRPr="00E22A82" w:rsidRDefault="00982D65" w:rsidP="001B5194">
      <w:pPr>
        <w:pStyle w:val="Standard"/>
        <w:spacing w:line="480" w:lineRule="auto"/>
        <w:ind w:firstLine="180"/>
        <w:rPr>
          <w:rFonts w:ascii="Times New Roman" w:hAnsi="Times New Roman" w:cs="Times New Roman"/>
        </w:rPr>
      </w:pPr>
    </w:p>
    <w:p w:rsidR="00982D65" w:rsidRPr="00E22A82" w:rsidRDefault="00982D65" w:rsidP="001B5194">
      <w:pPr>
        <w:pStyle w:val="Standard"/>
        <w:spacing w:line="480" w:lineRule="auto"/>
        <w:ind w:firstLine="180"/>
        <w:rPr>
          <w:rFonts w:ascii="Times New Roman" w:hAnsi="Times New Roman" w:cs="Times New Roman"/>
        </w:rPr>
      </w:pP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proc /;</w:t>
      </w:r>
    </w:p>
    <w:p w:rsidR="00982D65" w:rsidRPr="00E22A82"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comments 0</w:t>
      </w:r>
    </w:p>
    <w:p w:rsidR="00982D65" w:rsidRDefault="00982D65" w:rsidP="001B5194">
      <w:pPr>
        <w:pStyle w:val="Standard"/>
        <w:spacing w:line="480" w:lineRule="auto"/>
        <w:ind w:firstLine="180"/>
        <w:rPr>
          <w:rFonts w:ascii="Times New Roman" w:hAnsi="Times New Roman" w:cs="Times New Roman"/>
        </w:rPr>
      </w:pPr>
      <w:r w:rsidRPr="00E22A82">
        <w:rPr>
          <w:rFonts w:ascii="Times New Roman" w:hAnsi="Times New Roman" w:cs="Times New Roman"/>
        </w:rPr>
        <w:t>;</w:t>
      </w:r>
    </w:p>
    <w:p w:rsidR="00982D65" w:rsidRDefault="00982D65" w:rsidP="001B5194">
      <w:pPr>
        <w:pStyle w:val="Standard"/>
        <w:spacing w:line="480" w:lineRule="auto"/>
        <w:ind w:firstLine="180"/>
        <w:rPr>
          <w:rFonts w:ascii="Times New Roman" w:hAnsi="Times New Roman" w:cs="Times New Roman"/>
        </w:rPr>
      </w:pPr>
    </w:p>
    <w:p w:rsidR="00982D65" w:rsidRDefault="00982D65" w:rsidP="001B5194">
      <w:pPr>
        <w:pStyle w:val="Standard"/>
        <w:spacing w:line="480" w:lineRule="auto"/>
        <w:ind w:firstLine="180"/>
        <w:rPr>
          <w:rFonts w:ascii="Times New Roman" w:hAnsi="Times New Roman" w:cs="Times New Roman"/>
        </w:rPr>
      </w:pPr>
    </w:p>
    <w:p w:rsidR="00982D65" w:rsidRDefault="00982D65" w:rsidP="001B5194">
      <w:pPr>
        <w:pStyle w:val="Standard"/>
        <w:spacing w:line="480" w:lineRule="auto"/>
        <w:ind w:firstLine="180"/>
        <w:rPr>
          <w:rFonts w:ascii="Times New Roman" w:hAnsi="Times New Roman" w:cs="Times New Roman"/>
        </w:rPr>
      </w:pPr>
    </w:p>
    <w:p w:rsidR="00982D65" w:rsidRDefault="00982D65" w:rsidP="001B5194">
      <w:pPr>
        <w:pStyle w:val="Standard"/>
        <w:spacing w:line="480" w:lineRule="auto"/>
        <w:ind w:firstLine="180"/>
        <w:rPr>
          <w:rFonts w:ascii="Times New Roman" w:hAnsi="Times New Roman" w:cs="Times New Roman"/>
        </w:rPr>
      </w:pPr>
    </w:p>
    <w:p w:rsidR="00982D65" w:rsidRDefault="00982D65" w:rsidP="001B5194">
      <w:pPr>
        <w:pStyle w:val="Standard"/>
        <w:spacing w:line="480" w:lineRule="auto"/>
        <w:ind w:firstLine="180"/>
        <w:rPr>
          <w:rFonts w:ascii="Times New Roman" w:hAnsi="Times New Roman" w:cs="Times New Roman"/>
        </w:rPr>
      </w:pPr>
    </w:p>
    <w:p w:rsidR="00982D65" w:rsidRPr="002E4777" w:rsidRDefault="00982D65" w:rsidP="001B5194">
      <w:pPr>
        <w:pStyle w:val="Standard"/>
        <w:spacing w:line="480" w:lineRule="auto"/>
        <w:ind w:firstLine="180"/>
        <w:rPr>
          <w:rFonts w:ascii="Times New Roman" w:hAnsi="Times New Roman" w:cs="Times New Roman"/>
          <w:b/>
        </w:rPr>
      </w:pPr>
      <w:r w:rsidRPr="002E4777">
        <w:rPr>
          <w:rFonts w:ascii="Times New Roman" w:hAnsi="Times New Roman" w:cs="Times New Roman"/>
          <w:b/>
        </w:rPr>
        <w:t>II-4b. Result</w:t>
      </w:r>
    </w:p>
    <w:p w:rsidR="00982D65" w:rsidRPr="002E4777" w:rsidRDefault="00982D65" w:rsidP="001B5194">
      <w:pPr>
        <w:pStyle w:val="Standard"/>
        <w:widowControl w:val="0"/>
        <w:spacing w:line="480" w:lineRule="auto"/>
        <w:rPr>
          <w:rFonts w:ascii="Times New Roman" w:hAnsi="Times New Roman" w:cs="Times New Roman"/>
        </w:rPr>
      </w:pPr>
    </w:p>
    <w:p w:rsidR="00982D65" w:rsidRDefault="00982D65" w:rsidP="001B5194">
      <w:pPr>
        <w:spacing w:line="480" w:lineRule="auto"/>
        <w:rPr>
          <w:rFonts w:ascii="Times New Roman" w:hAnsi="Times New Roman" w:cs="Times New Roman"/>
          <w:color w:val="000000"/>
          <w:kern w:val="24"/>
        </w:rPr>
      </w:pPr>
      <w:r>
        <w:rPr>
          <w:rFonts w:ascii="Times New Roman" w:hAnsi="Times New Roman" w:cs="Times New Roman"/>
          <w:bCs/>
        </w:rPr>
        <w:t xml:space="preserve">Impact of new data and interpretations regarding upper molar cusp homology in Amphipithecidae on early anthropoid relationships, </w:t>
      </w:r>
      <w:r w:rsidRPr="00FF2644">
        <w:rPr>
          <w:rFonts w:ascii="Times New Roman" w:hAnsi="Times New Roman" w:cs="Times New Roman"/>
          <w:color w:val="000000"/>
          <w:kern w:val="24"/>
        </w:rPr>
        <w:t xml:space="preserve">based </w:t>
      </w:r>
      <w:r>
        <w:rPr>
          <w:rFonts w:ascii="Times New Roman" w:hAnsi="Times New Roman" w:cs="Times New Roman"/>
          <w:color w:val="000000"/>
          <w:kern w:val="24"/>
        </w:rPr>
        <w:t xml:space="preserve">on </w:t>
      </w:r>
      <w:r w:rsidRPr="009B4185">
        <w:rPr>
          <w:rFonts w:ascii="Times New Roman" w:hAnsi="Times New Roman" w:cs="Times New Roman"/>
          <w:color w:val="000000"/>
          <w:kern w:val="24"/>
        </w:rPr>
        <w:t>an updated version of the Beard et al. (2009) matrix</w:t>
      </w:r>
      <w:r>
        <w:rPr>
          <w:rFonts w:ascii="Times New Roman" w:hAnsi="Times New Roman" w:cs="Times New Roman"/>
          <w:color w:val="000000"/>
          <w:kern w:val="24"/>
        </w:rPr>
        <w:t xml:space="preserve">, including </w:t>
      </w:r>
      <w:r w:rsidRPr="002613F6">
        <w:rPr>
          <w:rFonts w:ascii="Times New Roman" w:hAnsi="Times New Roman" w:cs="Times New Roman"/>
          <w:i/>
          <w:color w:val="000000"/>
          <w:kern w:val="24"/>
        </w:rPr>
        <w:t>Bugtipit</w:t>
      </w:r>
      <w:r>
        <w:rPr>
          <w:rFonts w:ascii="Times New Roman" w:hAnsi="Times New Roman" w:cs="Times New Roman"/>
          <w:i/>
          <w:color w:val="000000"/>
          <w:kern w:val="24"/>
        </w:rPr>
        <w:t>h</w:t>
      </w:r>
      <w:r w:rsidRPr="002613F6">
        <w:rPr>
          <w:rFonts w:ascii="Times New Roman" w:hAnsi="Times New Roman" w:cs="Times New Roman"/>
          <w:i/>
          <w:color w:val="000000"/>
          <w:kern w:val="24"/>
        </w:rPr>
        <w:t>ecus inexpectans</w:t>
      </w:r>
      <w:r>
        <w:rPr>
          <w:rFonts w:ascii="Times New Roman" w:hAnsi="Times New Roman" w:cs="Times New Roman"/>
          <w:i/>
          <w:color w:val="000000"/>
          <w:kern w:val="24"/>
        </w:rPr>
        <w:t>.</w:t>
      </w:r>
      <w:r>
        <w:rPr>
          <w:rFonts w:ascii="Times New Roman" w:hAnsi="Times New Roman" w:cs="Times New Roman"/>
          <w:bCs/>
        </w:rPr>
        <w:t xml:space="preserve"> </w:t>
      </w:r>
      <w:r w:rsidRPr="009B4185">
        <w:rPr>
          <w:rFonts w:ascii="Times New Roman" w:hAnsi="Times New Roman" w:cs="Times New Roman"/>
          <w:color w:val="000000"/>
          <w:kern w:val="24"/>
        </w:rPr>
        <w:t xml:space="preserve">Strict consensus of </w:t>
      </w:r>
      <w:r>
        <w:rPr>
          <w:rFonts w:ascii="Times New Roman" w:hAnsi="Times New Roman" w:cs="Times New Roman"/>
          <w:color w:val="000000"/>
          <w:kern w:val="24"/>
        </w:rPr>
        <w:t>two</w:t>
      </w:r>
      <w:r w:rsidRPr="009B4185">
        <w:rPr>
          <w:rFonts w:ascii="Times New Roman" w:hAnsi="Times New Roman" w:cs="Times New Roman"/>
          <w:color w:val="000000"/>
          <w:kern w:val="24"/>
        </w:rPr>
        <w:t xml:space="preserve"> equally parsimonious trees </w:t>
      </w:r>
      <w:r w:rsidRPr="00FF2644">
        <w:rPr>
          <w:rFonts w:ascii="Times New Roman" w:hAnsi="Times New Roman" w:cs="Times New Roman"/>
          <w:color w:val="000000"/>
          <w:kern w:val="24"/>
        </w:rPr>
        <w:t>derived from parsimony analysis</w:t>
      </w:r>
      <w:r>
        <w:rPr>
          <w:rFonts w:ascii="Times New Roman" w:hAnsi="Times New Roman" w:cs="Times New Roman"/>
          <w:color w:val="000000"/>
          <w:kern w:val="24"/>
        </w:rPr>
        <w:t>. Tree length = 1595, consistency index = 0.321</w:t>
      </w:r>
      <w:r w:rsidRPr="00FF2644">
        <w:rPr>
          <w:rFonts w:ascii="Times New Roman" w:hAnsi="Times New Roman" w:cs="Times New Roman"/>
          <w:color w:val="000000"/>
          <w:kern w:val="24"/>
        </w:rPr>
        <w:t>, retention index = 0.</w:t>
      </w:r>
      <w:r>
        <w:rPr>
          <w:rFonts w:ascii="Times New Roman" w:hAnsi="Times New Roman" w:cs="Times New Roman"/>
          <w:color w:val="000000"/>
          <w:kern w:val="24"/>
        </w:rPr>
        <w:t>548.</w:t>
      </w:r>
    </w:p>
    <w:p w:rsidR="00982D65" w:rsidRDefault="00982D65" w:rsidP="001B5194">
      <w:pPr>
        <w:spacing w:line="480" w:lineRule="auto"/>
        <w:rPr>
          <w:rFonts w:ascii="Times New Roman" w:hAnsi="Times New Roman" w:cs="Times New Roman"/>
          <w:color w:val="000000"/>
          <w:kern w:val="24"/>
        </w:rPr>
      </w:pPr>
    </w:p>
    <w:p w:rsidR="00982D65" w:rsidRDefault="00982D65" w:rsidP="001B5194">
      <w:pPr>
        <w:pStyle w:val="Standard"/>
        <w:widowControl w:val="0"/>
        <w:spacing w:line="480" w:lineRule="auto"/>
        <w:ind w:left="720"/>
        <w:rPr>
          <w:rFonts w:ascii="Times New Roman" w:hAnsi="Times New Roman" w:cs="Times New Roman"/>
        </w:rPr>
      </w:pPr>
      <w:r w:rsidRPr="001022C9">
        <w:rPr>
          <w:rFonts w:ascii="Times New Roman" w:hAnsi="Times New Roman" w:cs="Times New Roman"/>
          <w:noProof/>
        </w:rPr>
        <w:pict>
          <v:shape id="Picture 6" o:spid="_x0000_i1028" type="#_x0000_t75" style="width:276pt;height:402.75pt;visibility:visible">
            <v:imagedata r:id="rId10" o:title=""/>
          </v:shape>
        </w:pict>
      </w:r>
    </w:p>
    <w:p w:rsidR="00982D65" w:rsidRDefault="00982D65" w:rsidP="001B5194">
      <w:pPr>
        <w:pStyle w:val="Standard"/>
        <w:widowControl w:val="0"/>
        <w:spacing w:line="480" w:lineRule="auto"/>
        <w:outlineLvl w:val="0"/>
        <w:rPr>
          <w:rFonts w:ascii="Times New Roman" w:hAnsi="Times New Roman" w:cs="Times New Roman"/>
          <w:b/>
        </w:rPr>
      </w:pPr>
    </w:p>
    <w:p w:rsidR="00982D65" w:rsidRPr="00BA1B75" w:rsidRDefault="00982D65" w:rsidP="001B5194">
      <w:pPr>
        <w:pStyle w:val="Standard"/>
        <w:widowControl w:val="0"/>
        <w:spacing w:line="480" w:lineRule="auto"/>
        <w:outlineLvl w:val="0"/>
        <w:rPr>
          <w:b/>
        </w:rPr>
      </w:pPr>
      <w:r w:rsidRPr="00BA1B75">
        <w:rPr>
          <w:rFonts w:ascii="Times New Roman" w:hAnsi="Times New Roman" w:cs="Times New Roman"/>
          <w:b/>
        </w:rPr>
        <w:t>III. Phylogenetic analysis based on the data matrix published by Chaimanee et al. (2012)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 xml:space="preserve">This analysis is based on a data matrix used in Chaimanee et al. (2012), which originally included 28 taxa and 316 dental, cranial, and postcranial characters. Our revised data matrix was constructed by adding </w:t>
      </w:r>
      <w:r>
        <w:rPr>
          <w:rFonts w:ascii="Times New Roman" w:hAnsi="Times New Roman" w:cs="Times New Roman"/>
          <w:i/>
        </w:rPr>
        <w:t>Ganlea megacanina</w:t>
      </w:r>
      <w:r>
        <w:rPr>
          <w:rFonts w:ascii="Times New Roman" w:hAnsi="Times New Roman" w:cs="Times New Roman"/>
        </w:rPr>
        <w:t xml:space="preserve"> to the matrix previously established. The Paleogene strepsirrhine </w:t>
      </w:r>
      <w:r>
        <w:rPr>
          <w:rFonts w:ascii="Times New Roman" w:hAnsi="Times New Roman" w:cs="Times New Roman"/>
          <w:i/>
        </w:rPr>
        <w:t>Cantius</w:t>
      </w:r>
      <w:r>
        <w:rPr>
          <w:rFonts w:ascii="Times New Roman" w:hAnsi="Times New Roman" w:cs="Times New Roman"/>
        </w:rPr>
        <w:t xml:space="preserve"> served as an outgroup. The distolingual cusp on amphipithecid upper molars was rescored</w:t>
      </w:r>
      <w:r>
        <w:rPr>
          <w:rFonts w:ascii="Times New Roman" w:hAnsi="Times New Roman" w:cs="Times New Roman"/>
          <w:color w:val="000000"/>
        </w:rPr>
        <w:t xml:space="preserve"> following our identification of this cusp as a distolingually deflected metaconule.</w:t>
      </w:r>
      <w:r>
        <w:t xml:space="preserve"> </w:t>
      </w:r>
      <w:r>
        <w:rPr>
          <w:rFonts w:ascii="Times New Roman" w:hAnsi="Times New Roman" w:cs="Times New Roman"/>
          <w:color w:val="000000"/>
        </w:rPr>
        <w:t>Two characters have been added to the matrix (Ch. 317, 318).</w:t>
      </w:r>
      <w:r>
        <w:t xml:space="preserve"> </w:t>
      </w:r>
      <w:r>
        <w:rPr>
          <w:rFonts w:ascii="Times New Roman" w:hAnsi="Times New Roman" w:cs="Times New Roman"/>
        </w:rPr>
        <w:t>All of the selected characters are equally weighted. Multistate characters were considered as ordered if changes from one state to another required passing through intermediate states (Slowinski, 1993).</w:t>
      </w:r>
    </w:p>
    <w:p w:rsidR="00982D65" w:rsidRPr="002E4777" w:rsidRDefault="00982D65" w:rsidP="001B5194">
      <w:pPr>
        <w:pStyle w:val="Standard"/>
        <w:widowControl w:val="0"/>
        <w:spacing w:line="480" w:lineRule="auto"/>
        <w:rPr>
          <w:rFonts w:ascii="Times New Roman" w:hAnsi="Times New Roman" w:cs="Times New Roman"/>
          <w:b/>
        </w:rPr>
      </w:pPr>
    </w:p>
    <w:p w:rsidR="00982D65" w:rsidRPr="002E4777" w:rsidRDefault="00982D65" w:rsidP="001B5194">
      <w:pPr>
        <w:pStyle w:val="Standard"/>
        <w:widowControl w:val="0"/>
        <w:spacing w:line="480" w:lineRule="auto"/>
        <w:rPr>
          <w:rFonts w:ascii="Times New Roman" w:hAnsi="Times New Roman" w:cs="Times New Roman"/>
          <w:b/>
        </w:rPr>
      </w:pPr>
      <w:r w:rsidRPr="002E4777">
        <w:rPr>
          <w:rFonts w:ascii="Times New Roman" w:hAnsi="Times New Roman" w:cs="Times New Roman"/>
          <w:b/>
        </w:rPr>
        <w:t>III-1. List of characters</w:t>
      </w:r>
    </w:p>
    <w:p w:rsidR="00982D65" w:rsidRDefault="00982D65" w:rsidP="001B5194">
      <w:pPr>
        <w:pStyle w:val="Standard"/>
        <w:widowControl w:val="0"/>
        <w:spacing w:line="480" w:lineRule="auto"/>
        <w:rPr>
          <w:rFonts w:ascii="Times New Roman" w:hAnsi="Times New Roman" w:cs="Times New Roman"/>
          <w:b/>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Lower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Incisors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 i1*. Lower incisor number: 0 = three; 1 = two; 2 = one: I</w:t>
      </w:r>
      <w:r>
        <w:rPr>
          <w:rFonts w:ascii="Times New Roman" w:hAnsi="Times New Roman" w:cs="Times New Roman"/>
          <w:kern w:val="0"/>
          <w:sz w:val="16"/>
          <w:szCs w:val="16"/>
        </w:rPr>
        <w:t xml:space="preserve">1 </w:t>
      </w:r>
      <w:r>
        <w:rPr>
          <w:rFonts w:ascii="Times New Roman" w:hAnsi="Times New Roman" w:cs="Times New Roman"/>
          <w:kern w:val="0"/>
        </w:rPr>
        <w:t>present, I</w:t>
      </w:r>
      <w:r>
        <w:rPr>
          <w:rFonts w:ascii="Times New Roman" w:hAnsi="Times New Roman" w:cs="Times New Roman"/>
          <w:kern w:val="0"/>
          <w:sz w:val="16"/>
          <w:szCs w:val="16"/>
        </w:rPr>
        <w:t xml:space="preserve">2 </w:t>
      </w:r>
      <w:r>
        <w:rPr>
          <w:rFonts w:ascii="Times New Roman" w:hAnsi="Times New Roman" w:cs="Times New Roman"/>
          <w:kern w:val="0"/>
        </w:rPr>
        <w:t>absent; 3 = lower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incisors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 i2. Lower incisor occlusal arrangement: 0 = arcuate battery from lateral perspective (Ushaped arcade); 1 = cusp tips staggered (V-shaped arcade).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 i3. Lower incisor crown spacing: 0 = no spaces; 1 = spaces present between crowns.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 i4. I</w:t>
      </w:r>
      <w:r>
        <w:rPr>
          <w:rFonts w:ascii="Times New Roman" w:hAnsi="Times New Roman" w:cs="Times New Roman"/>
          <w:kern w:val="0"/>
          <w:sz w:val="16"/>
          <w:szCs w:val="16"/>
        </w:rPr>
        <w:t>2</w:t>
      </w:r>
      <w:r>
        <w:rPr>
          <w:rFonts w:ascii="Times New Roman" w:hAnsi="Times New Roman" w:cs="Times New Roman"/>
          <w:kern w:val="0"/>
        </w:rPr>
        <w:t>-C diastema: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 i5*. I</w:t>
      </w:r>
      <w:r>
        <w:rPr>
          <w:rFonts w:ascii="Times New Roman" w:hAnsi="Times New Roman" w:cs="Times New Roman"/>
          <w:kern w:val="0"/>
          <w:sz w:val="16"/>
          <w:szCs w:val="16"/>
        </w:rPr>
        <w:t xml:space="preserve">1-2 </w:t>
      </w:r>
      <w:r>
        <w:rPr>
          <w:rFonts w:ascii="Times New Roman" w:hAnsi="Times New Roman" w:cs="Times New Roman"/>
          <w:kern w:val="0"/>
        </w:rPr>
        <w:t>size (ratio of I</w:t>
      </w:r>
      <w:r>
        <w:rPr>
          <w:rFonts w:ascii="Times New Roman" w:hAnsi="Times New Roman" w:cs="Times New Roman"/>
          <w:kern w:val="0"/>
          <w:sz w:val="16"/>
          <w:szCs w:val="16"/>
        </w:rPr>
        <w:t xml:space="preserve">1-2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very small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0.69); 1 = moderate sized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0.70,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1.07); 2 = large (&gt; 1.07).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6. i6*.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proportions (ratio of I</w:t>
      </w:r>
      <w:r>
        <w:rPr>
          <w:rFonts w:ascii="Times New Roman" w:hAnsi="Times New Roman" w:cs="Times New Roman"/>
          <w:kern w:val="0"/>
          <w:sz w:val="16"/>
          <w:szCs w:val="16"/>
        </w:rPr>
        <w:t xml:space="preserve">1 </w:t>
      </w:r>
      <w:r>
        <w:rPr>
          <w:rFonts w:ascii="Times New Roman" w:hAnsi="Times New Roman" w:cs="Times New Roman"/>
          <w:kern w:val="0"/>
        </w:rPr>
        <w:t>area to I</w:t>
      </w:r>
      <w:r>
        <w:rPr>
          <w:rFonts w:ascii="Times New Roman" w:hAnsi="Times New Roman" w:cs="Times New Roman"/>
          <w:kern w:val="0"/>
          <w:sz w:val="16"/>
          <w:szCs w:val="16"/>
        </w:rPr>
        <w:t xml:space="preserve">2 </w:t>
      </w:r>
      <w:r>
        <w:rPr>
          <w:rFonts w:ascii="Times New Roman" w:hAnsi="Times New Roman" w:cs="Times New Roman"/>
          <w:kern w:val="0"/>
        </w:rPr>
        <w:t>area): 0 = I</w:t>
      </w:r>
      <w:r>
        <w:rPr>
          <w:rFonts w:ascii="Times New Roman" w:hAnsi="Times New Roman" w:cs="Times New Roman"/>
          <w:kern w:val="0"/>
          <w:sz w:val="16"/>
          <w:szCs w:val="16"/>
        </w:rPr>
        <w:t xml:space="preserve">1 </w:t>
      </w:r>
      <w:r>
        <w:rPr>
          <w:rFonts w:ascii="Times New Roman" w:hAnsi="Times New Roman" w:cs="Times New Roman"/>
          <w:kern w:val="0"/>
        </w:rPr>
        <w:t>much smaller than I2 (&lt; 0.65); 1 = I</w:t>
      </w:r>
      <w:r>
        <w:rPr>
          <w:rFonts w:ascii="Times New Roman" w:hAnsi="Times New Roman" w:cs="Times New Roman"/>
          <w:kern w:val="0"/>
          <w:sz w:val="16"/>
          <w:szCs w:val="16"/>
        </w:rPr>
        <w:t xml:space="preserve">1 </w:t>
      </w:r>
      <w:r>
        <w:rPr>
          <w:rFonts w:ascii="Times New Roman" w:hAnsi="Times New Roman" w:cs="Times New Roman"/>
          <w:kern w:val="0"/>
        </w:rPr>
        <w:t>smaller than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0.65, &lt; 0.82); 2 = I</w:t>
      </w:r>
      <w:r>
        <w:rPr>
          <w:rFonts w:ascii="Times New Roman" w:hAnsi="Times New Roman" w:cs="Times New Roman"/>
          <w:kern w:val="0"/>
          <w:sz w:val="16"/>
          <w:szCs w:val="16"/>
        </w:rPr>
        <w:t xml:space="preserve">1 </w:t>
      </w:r>
      <w:r>
        <w:rPr>
          <w:rFonts w:ascii="Times New Roman" w:hAnsi="Times New Roman" w:cs="Times New Roman"/>
          <w:kern w:val="0"/>
        </w:rPr>
        <w:t>almost as large as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0.83, &lt; 1.00); 3 = I</w:t>
      </w:r>
      <w:r>
        <w:rPr>
          <w:rFonts w:ascii="Times New Roman" w:hAnsi="Times New Roman" w:cs="Times New Roman"/>
          <w:kern w:val="0"/>
          <w:sz w:val="16"/>
          <w:szCs w:val="16"/>
        </w:rPr>
        <w:t xml:space="preserve">1 </w:t>
      </w:r>
      <w:r>
        <w:rPr>
          <w:rFonts w:ascii="Times New Roman" w:hAnsi="Times New Roman" w:cs="Times New Roman"/>
          <w:kern w:val="0"/>
        </w:rPr>
        <w:t>&gt; I</w:t>
      </w:r>
      <w:r>
        <w:rPr>
          <w:rFonts w:ascii="Times New Roman" w:hAnsi="Times New Roman" w:cs="Times New Roman"/>
          <w:kern w:val="0"/>
          <w:sz w:val="16"/>
          <w:szCs w:val="16"/>
        </w:rPr>
        <w:t>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1.01, &lt; 1.25); 4 = I</w:t>
      </w:r>
      <w:r>
        <w:rPr>
          <w:rFonts w:ascii="Times New Roman" w:hAnsi="Times New Roman" w:cs="Times New Roman"/>
          <w:kern w:val="0"/>
          <w:sz w:val="16"/>
          <w:szCs w:val="16"/>
        </w:rPr>
        <w:t xml:space="preserve">1 </w:t>
      </w:r>
      <w:r>
        <w:rPr>
          <w:rFonts w:ascii="Times New Roman" w:hAnsi="Times New Roman" w:cs="Times New Roman"/>
          <w:kern w:val="0"/>
        </w:rPr>
        <w:t>&gt;&gt; I</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 i7*. I</w:t>
      </w:r>
      <w:r>
        <w:rPr>
          <w:rFonts w:ascii="Times New Roman" w:hAnsi="Times New Roman" w:cs="Times New Roman"/>
          <w:kern w:val="0"/>
          <w:sz w:val="16"/>
          <w:szCs w:val="16"/>
        </w:rPr>
        <w:t xml:space="preserve">1 </w:t>
      </w:r>
      <w:r>
        <w:rPr>
          <w:rFonts w:ascii="Times New Roman" w:hAnsi="Times New Roman" w:cs="Times New Roman"/>
          <w:kern w:val="0"/>
        </w:rPr>
        <w:t>crown width (spatulate incisors only): 0 = considerably wider (m-d) than root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(spatulate): 1 = narrow at apex, wider than root; 2 = ‘styliform’ (crown apex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approximately the same width as the cervical margin).</w:t>
      </w:r>
    </w:p>
    <w:p w:rsidR="00982D65" w:rsidRPr="00C976CD" w:rsidRDefault="00982D65" w:rsidP="001B5194">
      <w:pPr>
        <w:suppressAutoHyphens w:val="0"/>
        <w:autoSpaceDE w:val="0"/>
        <w:adjustRightInd w:val="0"/>
        <w:spacing w:line="480" w:lineRule="auto"/>
        <w:textAlignment w:val="auto"/>
        <w:rPr>
          <w:rFonts w:ascii="åÉ(›ˇøDº " w:hAnsi="åÉ(›ˇøDº " w:cs="åÉ(›ˇøDº "/>
          <w:kern w:val="0"/>
        </w:rPr>
      </w:pPr>
      <w:r>
        <w:rPr>
          <w:rFonts w:ascii="Times New Roman" w:hAnsi="Times New Roman" w:cs="Times New Roman"/>
          <w:kern w:val="0"/>
        </w:rPr>
        <w:t>8. i8. I</w:t>
      </w:r>
      <w:r>
        <w:rPr>
          <w:rFonts w:ascii="Times New Roman" w:hAnsi="Times New Roman" w:cs="Times New Roman"/>
          <w:kern w:val="0"/>
          <w:sz w:val="16"/>
          <w:szCs w:val="16"/>
        </w:rPr>
        <w:t xml:space="preserve">2 </w:t>
      </w:r>
      <w:r>
        <w:rPr>
          <w:rFonts w:ascii="Times New Roman" w:hAnsi="Times New Roman" w:cs="Times New Roman"/>
          <w:kern w:val="0"/>
        </w:rPr>
        <w:t>crown cross-sectional shape (ratio of m-d length to b-l breadth): 0 = rounded oval (</w:t>
      </w:r>
      <w:r>
        <w:rPr>
          <w:rFonts w:ascii="åÉ(›ˇøDº " w:hAnsi="åÉ(›ˇøDº " w:cs="åÉ(›ˇøDº " w:hint="eastAsia"/>
          <w:kern w:val="0"/>
        </w:rPr>
        <w:t>≥</w:t>
      </w:r>
      <w:r>
        <w:rPr>
          <w:rFonts w:ascii="Times New Roman" w:hAnsi="Times New Roman" w:cs="Times New Roman"/>
          <w:kern w:val="0"/>
        </w:rPr>
        <w:t>0.64); 1 = mesiodistally compressed (&lt; 0.64).</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 i9*. Lower incisors crown height (crown heights judged from cementoenamel junction to crown tip on the buccal surface): 0 = low crowned; 1 = moderately high crowned;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high crowned.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 i11*. Lower incisor roots: 0 = erect or vertical; 1 = slightly procumbent;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 i12*. Lower incisor crowns: 0 = erect or vertical; 1 = procumbent; 2 = very procu</w:t>
      </w:r>
      <w:r>
        <w:rPr>
          <w:rFonts w:ascii="Times New Roman" w:hAnsi="Times New Roman" w:cs="Times New Roman"/>
          <w:kern w:val="0"/>
        </w:rPr>
        <w:t>m</w:t>
      </w:r>
      <w:r>
        <w:rPr>
          <w:rFonts w:ascii="Times New Roman" w:hAnsi="Times New Roman" w:cs="Times New Roman"/>
          <w:kern w:val="0"/>
        </w:rPr>
        <w:t>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 i14. I</w:t>
      </w:r>
      <w:r>
        <w:rPr>
          <w:rFonts w:ascii="Times New Roman" w:hAnsi="Times New Roman" w:cs="Times New Roman"/>
          <w:kern w:val="0"/>
          <w:sz w:val="16"/>
          <w:szCs w:val="16"/>
        </w:rPr>
        <w:t xml:space="preserve">1 </w:t>
      </w:r>
      <w:r>
        <w:rPr>
          <w:rFonts w:ascii="Times New Roman" w:hAnsi="Times New Roman" w:cs="Times New Roman"/>
          <w:kern w:val="0"/>
        </w:rPr>
        <w:t>crown shape: 0 = spatulate; 1 = lanceolate, pointed.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 i15. I</w:t>
      </w:r>
      <w:r>
        <w:rPr>
          <w:rFonts w:ascii="Times New Roman" w:hAnsi="Times New Roman" w:cs="Times New Roman"/>
          <w:kern w:val="0"/>
          <w:sz w:val="16"/>
          <w:szCs w:val="16"/>
        </w:rPr>
        <w:t xml:space="preserve">2 </w:t>
      </w:r>
      <w:r>
        <w:rPr>
          <w:rFonts w:ascii="Times New Roman" w:hAnsi="Times New Roman" w:cs="Times New Roman"/>
          <w:kern w:val="0"/>
        </w:rPr>
        <w:t>heel development (a lingual swelling at the base of crown): 0 = heel absent;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heel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 i17*. Lower first incisor lingual cingulum: 0 = absent to weak; 1 = strong but inco</w:t>
      </w:r>
      <w:r>
        <w:rPr>
          <w:rFonts w:ascii="Times New Roman" w:hAnsi="Times New Roman" w:cs="Times New Roman"/>
          <w:kern w:val="0"/>
        </w:rPr>
        <w:t>m</w:t>
      </w:r>
      <w:r>
        <w:rPr>
          <w:rFonts w:ascii="Times New Roman" w:hAnsi="Times New Roman" w:cs="Times New Roman"/>
          <w:kern w:val="0"/>
        </w:rPr>
        <w:t>plete; 2 = strong and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 i19*. Relative size of I</w:t>
      </w:r>
      <w:r>
        <w:rPr>
          <w:rFonts w:ascii="Times New Roman" w:hAnsi="Times New Roman" w:cs="Times New Roman"/>
          <w:kern w:val="0"/>
          <w:sz w:val="16"/>
          <w:szCs w:val="16"/>
        </w:rPr>
        <w:t xml:space="preserve">1 </w:t>
      </w:r>
      <w:r>
        <w:rPr>
          <w:rFonts w:ascii="Times New Roman" w:hAnsi="Times New Roman" w:cs="Times New Roman"/>
          <w:kern w:val="0"/>
        </w:rPr>
        <w:t>to M</w:t>
      </w:r>
      <w:r>
        <w:rPr>
          <w:rFonts w:ascii="Times New Roman" w:hAnsi="Times New Roman" w:cs="Times New Roman"/>
          <w:kern w:val="0"/>
          <w:sz w:val="16"/>
          <w:szCs w:val="16"/>
        </w:rPr>
        <w:t xml:space="preserve">1 </w:t>
      </w:r>
      <w:r>
        <w:rPr>
          <w:rFonts w:ascii="Times New Roman" w:hAnsi="Times New Roman" w:cs="Times New Roman"/>
          <w:kern w:val="0"/>
        </w:rPr>
        <w:t>(based on occlusal areas): 0 = I</w:t>
      </w:r>
      <w:r>
        <w:rPr>
          <w:rFonts w:ascii="Times New Roman" w:hAnsi="Times New Roman" w:cs="Times New Roman"/>
          <w:kern w:val="0"/>
          <w:sz w:val="16"/>
          <w:szCs w:val="16"/>
        </w:rPr>
        <w:t xml:space="preserve">1 </w:t>
      </w:r>
      <w:r>
        <w:rPr>
          <w:rFonts w:ascii="Times New Roman" w:hAnsi="Times New Roman" w:cs="Times New Roman"/>
          <w:kern w:val="0"/>
        </w:rPr>
        <w:t>very small (I</w:t>
      </w:r>
      <w:r>
        <w:rPr>
          <w:rFonts w:ascii="Times New Roman" w:hAnsi="Times New Roman" w:cs="Times New Roman"/>
          <w:kern w:val="0"/>
          <w:sz w:val="16"/>
          <w:szCs w:val="16"/>
        </w:rPr>
        <w:t xml:space="preserve">1 </w:t>
      </w:r>
      <w:r>
        <w:rPr>
          <w:rFonts w:ascii="Times New Roman" w:hAnsi="Times New Roman" w:cs="Times New Roman"/>
          <w:kern w:val="0"/>
        </w:rPr>
        <w:t>&lt;&lt; M</w:t>
      </w:r>
      <w:r>
        <w:rPr>
          <w:rFonts w:ascii="Times New Roman" w:hAnsi="Times New Roman" w:cs="Times New Roman"/>
          <w:kern w:val="0"/>
          <w:sz w:val="16"/>
          <w:szCs w:val="16"/>
        </w:rPr>
        <w:t>1</w:t>
      </w:r>
      <w:r>
        <w:rPr>
          <w:rFonts w:ascii="Times New Roman" w:hAnsi="Times New Roman" w:cs="Times New Roman"/>
          <w:kern w:val="0"/>
        </w:rPr>
        <w:t>); 1 = moderately enlarged (I</w:t>
      </w:r>
      <w:r>
        <w:rPr>
          <w:rFonts w:ascii="Times New Roman" w:hAnsi="Times New Roman" w:cs="Times New Roman"/>
          <w:kern w:val="0"/>
          <w:sz w:val="16"/>
          <w:szCs w:val="16"/>
        </w:rPr>
        <w:t xml:space="preserve">1 </w:t>
      </w:r>
      <w:r>
        <w:rPr>
          <w:rFonts w:ascii="Times New Roman" w:hAnsi="Times New Roman" w:cs="Times New Roman"/>
          <w:kern w:val="0"/>
        </w:rPr>
        <w:t>&lt; or = M</w:t>
      </w:r>
      <w:r>
        <w:rPr>
          <w:rFonts w:ascii="Times New Roman" w:hAnsi="Times New Roman" w:cs="Times New Roman"/>
          <w:kern w:val="0"/>
          <w:sz w:val="16"/>
          <w:szCs w:val="16"/>
        </w:rPr>
        <w:t>1</w:t>
      </w:r>
      <w:r>
        <w:rPr>
          <w:rFonts w:ascii="Times New Roman" w:hAnsi="Times New Roman" w:cs="Times New Roman"/>
          <w:kern w:val="0"/>
        </w:rPr>
        <w:t>); 2 = grossly enlarged (I</w:t>
      </w:r>
      <w:r>
        <w:rPr>
          <w:rFonts w:ascii="Times New Roman" w:hAnsi="Times New Roman" w:cs="Times New Roman"/>
          <w:kern w:val="0"/>
          <w:sz w:val="16"/>
          <w:szCs w:val="16"/>
        </w:rPr>
        <w:t xml:space="preserve">1 </w:t>
      </w:r>
      <w:r>
        <w:rPr>
          <w:rFonts w:ascii="Times New Roman" w:hAnsi="Times New Roman" w:cs="Times New Roman"/>
          <w:kern w:val="0"/>
        </w:rPr>
        <w:t>&gt; M</w:t>
      </w:r>
      <w:r>
        <w:rPr>
          <w:rFonts w:ascii="Times New Roman" w:hAnsi="Times New Roman" w:cs="Times New Roman"/>
          <w:kern w:val="0"/>
          <w:sz w:val="16"/>
          <w:szCs w:val="16"/>
        </w:rPr>
        <w:t>1</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Canines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 c1*. Female C</w:t>
      </w:r>
      <w:r>
        <w:rPr>
          <w:rFonts w:ascii="Times New Roman" w:hAnsi="Times New Roman" w:cs="Times New Roman"/>
          <w:kern w:val="0"/>
          <w:sz w:val="16"/>
          <w:szCs w:val="16"/>
        </w:rPr>
        <w:t xml:space="preserve">1 </w:t>
      </w:r>
      <w:r>
        <w:rPr>
          <w:rFonts w:ascii="Times New Roman" w:hAnsi="Times New Roman" w:cs="Times New Roman"/>
          <w:kern w:val="0"/>
        </w:rPr>
        <w:t>cross-sectional area relative to molar cross sectional area: 0 = very small (C</w:t>
      </w:r>
      <w:r>
        <w:rPr>
          <w:rFonts w:ascii="Times New Roman" w:hAnsi="Times New Roman" w:cs="Times New Roman"/>
          <w:kern w:val="0"/>
          <w:sz w:val="16"/>
          <w:szCs w:val="16"/>
        </w:rPr>
        <w:t>1</w:t>
      </w:r>
      <w:r>
        <w:rPr>
          <w:rFonts w:ascii="Times New Roman" w:hAnsi="Times New Roman" w:cs="Times New Roman"/>
          <w:kern w:val="0"/>
        </w:rPr>
        <w:t>/M</w:t>
      </w:r>
      <w:r>
        <w:rPr>
          <w:rFonts w:ascii="Times New Roman" w:hAnsi="Times New Roman" w:cs="Times New Roman"/>
          <w:kern w:val="0"/>
          <w:sz w:val="16"/>
          <w:szCs w:val="16"/>
        </w:rPr>
        <w:t xml:space="preserve">1 </w:t>
      </w:r>
      <w:r>
        <w:rPr>
          <w:rFonts w:ascii="Times New Roman" w:hAnsi="Times New Roman" w:cs="Times New Roman"/>
          <w:kern w:val="0"/>
        </w:rPr>
        <w:t>&lt; 0.40); 1 = moderate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0.4, &lt; 0.80); 2 =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0.80,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very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 c2*. C</w:t>
      </w:r>
      <w:r>
        <w:rPr>
          <w:rFonts w:ascii="Times New Roman" w:hAnsi="Times New Roman" w:cs="Times New Roman"/>
          <w:kern w:val="0"/>
          <w:sz w:val="16"/>
          <w:szCs w:val="16"/>
        </w:rPr>
        <w:t>1</w:t>
      </w:r>
      <w:r>
        <w:rPr>
          <w:rFonts w:ascii="Times New Roman" w:hAnsi="Times New Roman" w:cs="Times New Roman"/>
          <w:kern w:val="0"/>
        </w:rPr>
        <w:t>/</w:t>
      </w:r>
      <w:r>
        <w:rPr>
          <w:rFonts w:ascii="Times New Roman" w:hAnsi="Times New Roman" w:cs="Times New Roman"/>
          <w:kern w:val="0"/>
          <w:sz w:val="16"/>
          <w:szCs w:val="16"/>
        </w:rPr>
        <w:t xml:space="preserve">1 </w:t>
      </w:r>
      <w:r>
        <w:rPr>
          <w:rFonts w:ascii="Times New Roman" w:hAnsi="Times New Roman" w:cs="Times New Roman"/>
          <w:kern w:val="0"/>
        </w:rPr>
        <w:t>dimorphism (square root of male C</w:t>
      </w:r>
      <w:r>
        <w:rPr>
          <w:rFonts w:ascii="Times New Roman" w:hAnsi="Times New Roman" w:cs="Times New Roman"/>
          <w:kern w:val="0"/>
          <w:sz w:val="16"/>
          <w:szCs w:val="16"/>
        </w:rPr>
        <w:t xml:space="preserve">1 </w:t>
      </w:r>
      <w:r>
        <w:rPr>
          <w:rFonts w:ascii="Times New Roman" w:hAnsi="Times New Roman" w:cs="Times New Roman"/>
          <w:kern w:val="0"/>
        </w:rPr>
        <w:t>area/square root of female C</w:t>
      </w:r>
      <w:r>
        <w:rPr>
          <w:rFonts w:ascii="Times New Roman" w:hAnsi="Times New Roman" w:cs="Times New Roman"/>
          <w:kern w:val="0"/>
          <w:sz w:val="16"/>
          <w:szCs w:val="16"/>
        </w:rPr>
        <w:t xml:space="preserve">1 </w:t>
      </w:r>
      <w:r>
        <w:rPr>
          <w:rFonts w:ascii="Times New Roman" w:hAnsi="Times New Roman" w:cs="Times New Roman"/>
          <w:kern w:val="0"/>
        </w:rPr>
        <w:t>area): 0 = low (&lt; 1.07); 1 = moderate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1.07, &lt; 1.17); 2 = high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 c3. C</w:t>
      </w:r>
      <w:r>
        <w:rPr>
          <w:rFonts w:ascii="Times New Roman" w:hAnsi="Times New Roman" w:cs="Times New Roman"/>
          <w:kern w:val="0"/>
          <w:sz w:val="16"/>
          <w:szCs w:val="16"/>
        </w:rPr>
        <w:t xml:space="preserve">1 </w:t>
      </w:r>
      <w:r>
        <w:rPr>
          <w:rFonts w:ascii="Times New Roman" w:hAnsi="Times New Roman" w:cs="Times New Roman"/>
          <w:kern w:val="0"/>
        </w:rPr>
        <w:t>cross-sectional shape: 0 = rounded oval; 1 = mesiodistally compressed;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buccolingually compressed.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 c4. C</w:t>
      </w:r>
      <w:r>
        <w:rPr>
          <w:rFonts w:ascii="Times New Roman" w:hAnsi="Times New Roman" w:cs="Times New Roman"/>
          <w:kern w:val="0"/>
          <w:sz w:val="16"/>
          <w:szCs w:val="16"/>
        </w:rPr>
        <w:t xml:space="preserve">1 </w:t>
      </w:r>
      <w:r>
        <w:rPr>
          <w:rFonts w:ascii="Times New Roman" w:hAnsi="Times New Roman" w:cs="Times New Roman"/>
          <w:kern w:val="0"/>
        </w:rPr>
        <w:t>lingual crest development: 0 = rounded; 1 = sharp.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20. c5. Canine paracristid (not scored if species has canine incorporated into a tooth comb): 0 = oblique to occlusal plane; 1 = nearly horizontal to occlusal plane; 2 = forms part of cropping mechanism with I</w:t>
      </w:r>
      <w:r>
        <w:rPr>
          <w:rFonts w:ascii="Times New Roman" w:hAnsi="Times New Roman" w:cs="Times New Roman"/>
          <w:kern w:val="0"/>
          <w:sz w:val="16"/>
          <w:szCs w:val="16"/>
        </w:rPr>
        <w:t>1-2.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 c6. Canine height (females): 0 = low, squat; 1 = narrow, short; 2 = tall, at or above tooth 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 ML18*. Lower canine crown: 0 = erect or vertical; 1 = procumbent; 2 = very pr</w:t>
      </w:r>
      <w:r>
        <w:rPr>
          <w:rFonts w:ascii="Times New Roman" w:hAnsi="Times New Roman" w:cs="Times New Roman"/>
          <w:kern w:val="0"/>
        </w:rPr>
        <w:t>o</w:t>
      </w:r>
      <w:r>
        <w:rPr>
          <w:rFonts w:ascii="Times New Roman" w:hAnsi="Times New Roman" w:cs="Times New Roman"/>
          <w:kern w:val="0"/>
        </w:rPr>
        <w:t>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 ML19*. Lower canine root: 0 = erect or vertical; 1 = slightly procumbent;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procumbent.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Premolars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 p1. P</w:t>
      </w:r>
      <w:r>
        <w:rPr>
          <w:rFonts w:ascii="Times New Roman" w:hAnsi="Times New Roman" w:cs="Times New Roman"/>
          <w:kern w:val="0"/>
          <w:sz w:val="16"/>
          <w:szCs w:val="16"/>
        </w:rPr>
        <w:t xml:space="preserve">1 </w:t>
      </w:r>
      <w:r>
        <w:rPr>
          <w:rFonts w:ascii="Times New Roman" w:hAnsi="Times New Roman" w:cs="Times New Roman"/>
          <w:kern w:val="0"/>
        </w:rPr>
        <w:t>/</w:t>
      </w:r>
      <w:r>
        <w:rPr>
          <w:rFonts w:ascii="Times New Roman" w:hAnsi="Times New Roman" w:cs="Times New Roman"/>
          <w:kern w:val="0"/>
          <w:sz w:val="16"/>
          <w:szCs w:val="16"/>
        </w:rPr>
        <w:t>1</w:t>
      </w:r>
      <w:r>
        <w:rPr>
          <w:rFonts w:ascii="Times New Roman" w:hAnsi="Times New Roman" w:cs="Times New Roman"/>
          <w:kern w:val="0"/>
        </w:rPr>
        <w: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 p2. P</w:t>
      </w:r>
      <w:r>
        <w:rPr>
          <w:rFonts w:ascii="Times New Roman" w:hAnsi="Times New Roman" w:cs="Times New Roman"/>
          <w:kern w:val="0"/>
          <w:sz w:val="16"/>
          <w:szCs w:val="16"/>
        </w:rPr>
        <w:t>2</w:t>
      </w:r>
      <w:r>
        <w:rPr>
          <w:rFonts w:ascii="Times New Roman" w:hAnsi="Times New Roman" w:cs="Times New Roman"/>
          <w:kern w:val="0"/>
        </w:rPr>
        <w: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 p3. P</w:t>
      </w:r>
      <w:r>
        <w:rPr>
          <w:rFonts w:ascii="Times New Roman" w:hAnsi="Times New Roman" w:cs="Times New Roman"/>
          <w:kern w:val="0"/>
          <w:sz w:val="16"/>
          <w:szCs w:val="16"/>
        </w:rPr>
        <w:t xml:space="preserve">2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 p4’. P</w:t>
      </w:r>
      <w:r>
        <w:rPr>
          <w:rFonts w:ascii="Times New Roman" w:hAnsi="Times New Roman" w:cs="Times New Roman"/>
          <w:kern w:val="0"/>
          <w:sz w:val="16"/>
          <w:szCs w:val="16"/>
        </w:rPr>
        <w:t xml:space="preserve">3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 p4”. P</w:t>
      </w:r>
      <w:r>
        <w:rPr>
          <w:rFonts w:ascii="Times New Roman" w:hAnsi="Times New Roman" w:cs="Times New Roman"/>
          <w:kern w:val="0"/>
          <w:sz w:val="16"/>
          <w:szCs w:val="16"/>
        </w:rPr>
        <w:t xml:space="preserve">4 </w:t>
      </w:r>
      <w:r>
        <w:rPr>
          <w:rFonts w:ascii="Times New Roman" w:hAnsi="Times New Roman" w:cs="Times New Roman"/>
          <w:kern w:val="0"/>
        </w:rPr>
        <w:t>roots: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 p5*. Premolar crowding (overlapping of crowns): 0 = no crowding; 1 = slightly crowded; 2 = very crowded—mesial root positioned buccal to distal root.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 p6*. P</w:t>
      </w:r>
      <w:r>
        <w:rPr>
          <w:rFonts w:ascii="Times New Roman" w:hAnsi="Times New Roman" w:cs="Times New Roman"/>
          <w:kern w:val="0"/>
          <w:sz w:val="16"/>
          <w:szCs w:val="16"/>
        </w:rPr>
        <w:t xml:space="preserve">3 </w:t>
      </w:r>
      <w:r>
        <w:rPr>
          <w:rFonts w:ascii="Times New Roman" w:hAnsi="Times New Roman" w:cs="Times New Roman"/>
          <w:kern w:val="0"/>
        </w:rPr>
        <w:t>paraconid: 0 = large; 1 = small; 2 = absent or extremely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 p7*. P</w:t>
      </w:r>
      <w:r>
        <w:rPr>
          <w:rFonts w:ascii="Times New Roman" w:hAnsi="Times New Roman" w:cs="Times New Roman"/>
          <w:kern w:val="0"/>
          <w:sz w:val="16"/>
          <w:szCs w:val="16"/>
        </w:rPr>
        <w:t xml:space="preserve">4 </w:t>
      </w:r>
      <w:r>
        <w:rPr>
          <w:rFonts w:ascii="Times New Roman" w:hAnsi="Times New Roman" w:cs="Times New Roman"/>
          <w:kern w:val="0"/>
        </w:rPr>
        <w:t>paraconid: 0 = large; 1 = small; 2 = absent or extremely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32. p9’’. P4 paraconid position (mesiodistally): 0 = widely spaced from the metaconid ; 1 = twinned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33. p11*. P</w:t>
      </w:r>
      <w:r>
        <w:rPr>
          <w:rFonts w:ascii="Times New Roman" w:hAnsi="Times New Roman" w:cs="Times New Roman"/>
          <w:kern w:val="0"/>
          <w:sz w:val="16"/>
          <w:szCs w:val="16"/>
        </w:rPr>
        <w:t xml:space="preserve">3-4 </w:t>
      </w:r>
      <w:r>
        <w:rPr>
          <w:rFonts w:ascii="Times New Roman" w:hAnsi="Times New Roman" w:cs="Times New Roman"/>
          <w:kern w:val="0"/>
        </w:rPr>
        <w:t>cristid obliqua: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34. p13. P</w:t>
      </w:r>
      <w:r>
        <w:rPr>
          <w:rFonts w:ascii="Times New Roman" w:hAnsi="Times New Roman" w:cs="Times New Roman"/>
          <w:kern w:val="0"/>
          <w:sz w:val="16"/>
          <w:szCs w:val="16"/>
        </w:rPr>
        <w:t xml:space="preserve">2 </w:t>
      </w:r>
      <w:r>
        <w:rPr>
          <w:rFonts w:ascii="Times New Roman" w:hAnsi="Times New Roman" w:cs="Times New Roman"/>
          <w:kern w:val="0"/>
        </w:rPr>
        <w:t>protoconid height and shape: 0 = slender, projects above protoconids of P</w:t>
      </w:r>
      <w:r>
        <w:rPr>
          <w:rFonts w:ascii="Times New Roman" w:hAnsi="Times New Roman" w:cs="Times New Roman"/>
          <w:kern w:val="0"/>
          <w:sz w:val="16"/>
          <w:szCs w:val="16"/>
        </w:rPr>
        <w:t>3-4</w:t>
      </w:r>
      <w:r>
        <w:rPr>
          <w:rFonts w:ascii="Times New Roman" w:hAnsi="Times New Roman" w:cs="Times New Roman"/>
          <w:kern w:val="0"/>
        </w:rPr>
        <w:t>; 1 = massive, projects above protoconids of P</w:t>
      </w:r>
      <w:r>
        <w:rPr>
          <w:rFonts w:ascii="Times New Roman" w:hAnsi="Times New Roman" w:cs="Times New Roman"/>
          <w:kern w:val="0"/>
          <w:sz w:val="16"/>
          <w:szCs w:val="16"/>
        </w:rPr>
        <w:t>3-4</w:t>
      </w:r>
      <w:r>
        <w:rPr>
          <w:rFonts w:ascii="Times New Roman" w:hAnsi="Times New Roman" w:cs="Times New Roman"/>
          <w:kern w:val="0"/>
        </w:rPr>
        <w:t>; 2 = not projecting, in line with P</w:t>
      </w:r>
      <w:r>
        <w:rPr>
          <w:rFonts w:ascii="Times New Roman" w:hAnsi="Times New Roman" w:cs="Times New Roman"/>
          <w:kern w:val="0"/>
          <w:sz w:val="16"/>
          <w:szCs w:val="16"/>
        </w:rPr>
        <w:t>3</w:t>
      </w:r>
      <w:r>
        <w:rPr>
          <w:rFonts w:ascii="Times New Roman" w:hAnsi="Times New Roman" w:cs="Times New Roman"/>
          <w:kern w:val="0"/>
        </w:rPr>
        <w:t>; 3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extremely short, shorter than P</w:t>
      </w:r>
      <w:r>
        <w:rPr>
          <w:rFonts w:ascii="Times New Roman" w:hAnsi="Times New Roman" w:cs="Times New Roman"/>
          <w:kern w:val="0"/>
          <w:sz w:val="16"/>
          <w:szCs w:val="16"/>
        </w:rPr>
        <w:t>3</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35. p14. P</w:t>
      </w:r>
      <w:r>
        <w:rPr>
          <w:rFonts w:ascii="Times New Roman" w:hAnsi="Times New Roman" w:cs="Times New Roman"/>
          <w:kern w:val="0"/>
          <w:sz w:val="16"/>
          <w:szCs w:val="16"/>
        </w:rPr>
        <w:t xml:space="preserve">4 </w:t>
      </w:r>
      <w:r>
        <w:rPr>
          <w:rFonts w:ascii="Times New Roman" w:hAnsi="Times New Roman" w:cs="Times New Roman"/>
          <w:kern w:val="0"/>
        </w:rPr>
        <w:t>metaconid position: 0 = close to protoconid; 1 = widely spaced from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36. p15. P</w:t>
      </w:r>
      <w:r>
        <w:rPr>
          <w:rFonts w:ascii="Times New Roman" w:hAnsi="Times New Roman" w:cs="Times New Roman"/>
          <w:kern w:val="0"/>
          <w:sz w:val="16"/>
          <w:szCs w:val="16"/>
        </w:rPr>
        <w:t xml:space="preserve">2 </w:t>
      </w:r>
      <w:r>
        <w:rPr>
          <w:rFonts w:ascii="Times New Roman" w:hAnsi="Times New Roman" w:cs="Times New Roman"/>
          <w:kern w:val="0"/>
        </w:rPr>
        <w:t>metaconid size: 0 = absent or trace; 1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37. p16*. P</w:t>
      </w:r>
      <w:r>
        <w:rPr>
          <w:rFonts w:ascii="Times New Roman" w:hAnsi="Times New Roman" w:cs="Times New Roman"/>
          <w:kern w:val="0"/>
          <w:sz w:val="16"/>
          <w:szCs w:val="16"/>
        </w:rPr>
        <w:t xml:space="preserve">3 </w:t>
      </w:r>
      <w:r>
        <w:rPr>
          <w:rFonts w:ascii="Times New Roman" w:hAnsi="Times New Roman" w:cs="Times New Roman"/>
          <w:kern w:val="0"/>
        </w:rPr>
        <w:t>metaconid size: 0 = absent or trace; 1 = small; 2 = large (as big as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38. p17*. P</w:t>
      </w:r>
      <w:r>
        <w:rPr>
          <w:rFonts w:ascii="Times New Roman" w:hAnsi="Times New Roman" w:cs="Times New Roman"/>
          <w:kern w:val="0"/>
          <w:sz w:val="16"/>
          <w:szCs w:val="16"/>
        </w:rPr>
        <w:t xml:space="preserve">4 </w:t>
      </w:r>
      <w:r>
        <w:rPr>
          <w:rFonts w:ascii="Times New Roman" w:hAnsi="Times New Roman" w:cs="Times New Roman"/>
          <w:kern w:val="0"/>
        </w:rPr>
        <w:t>metaconid size: 0 = absent or trace; 1 = small; 2 = large (as big as protoc</w:t>
      </w:r>
      <w:r>
        <w:rPr>
          <w:rFonts w:ascii="Times New Roman" w:hAnsi="Times New Roman" w:cs="Times New Roman"/>
          <w:kern w:val="0"/>
        </w:rPr>
        <w:t>o</w:t>
      </w:r>
      <w:r>
        <w:rPr>
          <w:rFonts w:ascii="Times New Roman" w:hAnsi="Times New Roman" w:cs="Times New Roman"/>
          <w:kern w:val="0"/>
        </w:rPr>
        <w:t>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39. p18. P</w:t>
      </w:r>
      <w:r>
        <w:rPr>
          <w:rFonts w:ascii="Times New Roman" w:hAnsi="Times New Roman" w:cs="Times New Roman"/>
          <w:kern w:val="0"/>
          <w:sz w:val="16"/>
          <w:szCs w:val="16"/>
        </w:rPr>
        <w:t xml:space="preserve">4 </w:t>
      </w:r>
      <w:r>
        <w:rPr>
          <w:rFonts w:ascii="Times New Roman" w:hAnsi="Times New Roman" w:cs="Times New Roman"/>
          <w:kern w:val="0"/>
        </w:rPr>
        <w:t>trigonid—configuration of lingual wall : 0 = closed; 1 = open.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40. p19. P</w:t>
      </w:r>
      <w:r>
        <w:rPr>
          <w:rFonts w:ascii="Times New Roman" w:hAnsi="Times New Roman" w:cs="Times New Roman"/>
          <w:kern w:val="0"/>
          <w:sz w:val="16"/>
          <w:szCs w:val="16"/>
        </w:rPr>
        <w:t xml:space="preserve">3 </w:t>
      </w:r>
      <w:r>
        <w:rPr>
          <w:rFonts w:ascii="Times New Roman" w:hAnsi="Times New Roman" w:cs="Times New Roman"/>
          <w:kern w:val="0"/>
        </w:rPr>
        <w:t>entoconid and lingual talonid crest: 0 = absent; 1 = lingual talonid crest pr</w:t>
      </w:r>
      <w:r>
        <w:rPr>
          <w:rFonts w:ascii="Times New Roman" w:hAnsi="Times New Roman" w:cs="Times New Roman"/>
          <w:kern w:val="0"/>
        </w:rPr>
        <w:t>e</w:t>
      </w:r>
      <w:r>
        <w:rPr>
          <w:rFonts w:ascii="Times New Roman" w:hAnsi="Times New Roman" w:cs="Times New Roman"/>
          <w:kern w:val="0"/>
        </w:rPr>
        <w:t>sent but an entoconid does not stand out above it; 2 = entoconid forms a small discrete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41. p20. P</w:t>
      </w:r>
      <w:r>
        <w:rPr>
          <w:rFonts w:ascii="Times New Roman" w:hAnsi="Times New Roman" w:cs="Times New Roman"/>
          <w:kern w:val="0"/>
          <w:sz w:val="16"/>
          <w:szCs w:val="16"/>
        </w:rPr>
        <w:t xml:space="preserve">4 </w:t>
      </w:r>
      <w:r>
        <w:rPr>
          <w:rFonts w:ascii="Times New Roman" w:hAnsi="Times New Roman" w:cs="Times New Roman"/>
          <w:kern w:val="0"/>
        </w:rPr>
        <w:t>entoconid and lingual talonid crest: 0 = absent; 1 = lingual talonid crest pr</w:t>
      </w:r>
      <w:r>
        <w:rPr>
          <w:rFonts w:ascii="Times New Roman" w:hAnsi="Times New Roman" w:cs="Times New Roman"/>
          <w:kern w:val="0"/>
        </w:rPr>
        <w:t>e</w:t>
      </w:r>
      <w:r>
        <w:rPr>
          <w:rFonts w:ascii="Times New Roman" w:hAnsi="Times New Roman" w:cs="Times New Roman"/>
          <w:kern w:val="0"/>
        </w:rPr>
        <w:t>sent but an entoconid does not stand out above it; 2 = entoconid forms a small discrete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42. p21. P</w:t>
      </w:r>
      <w:r>
        <w:rPr>
          <w:rFonts w:ascii="Times New Roman" w:hAnsi="Times New Roman" w:cs="Times New Roman"/>
          <w:kern w:val="0"/>
          <w:sz w:val="16"/>
          <w:szCs w:val="16"/>
        </w:rPr>
        <w:t xml:space="preserve">4 </w:t>
      </w:r>
      <w:r>
        <w:rPr>
          <w:rFonts w:ascii="Times New Roman" w:hAnsi="Times New Roman" w:cs="Times New Roman"/>
          <w:kern w:val="0"/>
        </w:rPr>
        <w:t>lateral and medial protocristid: 0 = continuous between metaconid and prot</w:t>
      </w:r>
      <w:r>
        <w:rPr>
          <w:rFonts w:ascii="Times New Roman" w:hAnsi="Times New Roman" w:cs="Times New Roman"/>
          <w:kern w:val="0"/>
        </w:rPr>
        <w:t>o</w:t>
      </w:r>
      <w:r>
        <w:rPr>
          <w:rFonts w:ascii="Times New Roman" w:hAnsi="Times New Roman" w:cs="Times New Roman"/>
          <w:kern w:val="0"/>
        </w:rPr>
        <w:t>conid; 1 = discontinuous between metaconid and protoconid.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43. p22. P</w:t>
      </w:r>
      <w:r>
        <w:rPr>
          <w:rFonts w:ascii="Times New Roman" w:hAnsi="Times New Roman" w:cs="Times New Roman"/>
          <w:kern w:val="0"/>
          <w:sz w:val="16"/>
          <w:szCs w:val="16"/>
        </w:rPr>
        <w:t xml:space="preserve">3 </w:t>
      </w:r>
      <w:r>
        <w:rPr>
          <w:rFonts w:ascii="Times New Roman" w:hAnsi="Times New Roman" w:cs="Times New Roman"/>
          <w:kern w:val="0"/>
        </w:rPr>
        <w:t>lateral protocristid orientation: 0 = transversely oriented; 1 = distolingually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oriented;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44. p23. P</w:t>
      </w:r>
      <w:r>
        <w:rPr>
          <w:rFonts w:ascii="Times New Roman" w:hAnsi="Times New Roman" w:cs="Times New Roman"/>
          <w:kern w:val="0"/>
          <w:sz w:val="16"/>
          <w:szCs w:val="16"/>
        </w:rPr>
        <w:t xml:space="preserve">4 </w:t>
      </w:r>
      <w:r>
        <w:rPr>
          <w:rFonts w:ascii="Times New Roman" w:hAnsi="Times New Roman" w:cs="Times New Roman"/>
          <w:kern w:val="0"/>
        </w:rPr>
        <w:t>lateral protocristid orientation: 0 = transversely oriented; 1 = distolingually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oriented.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45. p24. P</w:t>
      </w:r>
      <w:r>
        <w:rPr>
          <w:rFonts w:ascii="Times New Roman" w:hAnsi="Times New Roman" w:cs="Times New Roman"/>
          <w:kern w:val="0"/>
          <w:sz w:val="16"/>
          <w:szCs w:val="16"/>
        </w:rPr>
        <w:t xml:space="preserve">3-4 </w:t>
      </w:r>
      <w:r>
        <w:rPr>
          <w:rFonts w:ascii="Times New Roman" w:hAnsi="Times New Roman" w:cs="Times New Roman"/>
          <w:kern w:val="0"/>
        </w:rPr>
        <w:t>posterior trigonid wall: 0 = complete [taxa without metaconids are assigned this character state]; 1 = deeply notched.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46. p25. P</w:t>
      </w:r>
      <w:r>
        <w:rPr>
          <w:rFonts w:ascii="Times New Roman" w:hAnsi="Times New Roman" w:cs="Times New Roman"/>
          <w:kern w:val="0"/>
          <w:sz w:val="16"/>
          <w:szCs w:val="16"/>
        </w:rPr>
        <w:t xml:space="preserve">3-4 </w:t>
      </w:r>
      <w:r>
        <w:rPr>
          <w:rFonts w:ascii="Times New Roman" w:hAnsi="Times New Roman" w:cs="Times New Roman"/>
          <w:kern w:val="0"/>
        </w:rPr>
        <w:t>hypoconid size: 0 = large; 1 = small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47. p26. P</w:t>
      </w:r>
      <w:r>
        <w:rPr>
          <w:rFonts w:ascii="Times New Roman" w:hAnsi="Times New Roman" w:cs="Times New Roman"/>
          <w:kern w:val="0"/>
          <w:sz w:val="16"/>
          <w:szCs w:val="16"/>
        </w:rPr>
        <w:t xml:space="preserve">3-4 </w:t>
      </w:r>
      <w:r>
        <w:rPr>
          <w:rFonts w:ascii="Times New Roman" w:hAnsi="Times New Roman" w:cs="Times New Roman"/>
          <w:kern w:val="0"/>
        </w:rPr>
        <w:t>hypoconid (or distal terminus of oblique cristid) position: 0 =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distal to metaconid, or between protoconid and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48. p27*. P</w:t>
      </w:r>
      <w:r>
        <w:rPr>
          <w:rFonts w:ascii="Times New Roman" w:hAnsi="Times New Roman" w:cs="Times New Roman"/>
          <w:kern w:val="0"/>
          <w:sz w:val="16"/>
          <w:szCs w:val="16"/>
        </w:rPr>
        <w:t xml:space="preserve">4 </w:t>
      </w:r>
      <w:r>
        <w:rPr>
          <w:rFonts w:ascii="Times New Roman" w:hAnsi="Times New Roman" w:cs="Times New Roman"/>
          <w:kern w:val="0"/>
        </w:rPr>
        <w:t>hypocristid shearing development: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49. p28*. P</w:t>
      </w:r>
      <w:r>
        <w:rPr>
          <w:rFonts w:ascii="Times New Roman" w:hAnsi="Times New Roman" w:cs="Times New Roman"/>
          <w:kern w:val="0"/>
          <w:sz w:val="16"/>
          <w:szCs w:val="16"/>
        </w:rPr>
        <w:t xml:space="preserve">2 </w:t>
      </w:r>
      <w:r>
        <w:rPr>
          <w:rFonts w:ascii="Times New Roman" w:hAnsi="Times New Roman" w:cs="Times New Roman"/>
          <w:kern w:val="0"/>
        </w:rPr>
        <w:t>buccal cingulum development: 0 = absent; 1 = incomplete, broken at prot</w:t>
      </w:r>
      <w:r>
        <w:rPr>
          <w:rFonts w:ascii="Times New Roman" w:hAnsi="Times New Roman" w:cs="Times New Roman"/>
          <w:kern w:val="0"/>
        </w:rPr>
        <w:t>o</w:t>
      </w:r>
      <w:r>
        <w:rPr>
          <w:rFonts w:ascii="Times New Roman" w:hAnsi="Times New Roman" w:cs="Times New Roman"/>
          <w:kern w:val="0"/>
        </w:rPr>
        <w:t>conid and hypoconid; 2 =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50. p29*. Lower premolar inflation: 0 = not basally inflated; 1 = slightly basally inflated; 2 = very basally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51. p30*. P</w:t>
      </w:r>
      <w:r>
        <w:rPr>
          <w:rFonts w:ascii="Times New Roman" w:hAnsi="Times New Roman" w:cs="Times New Roman"/>
          <w:kern w:val="0"/>
          <w:sz w:val="16"/>
          <w:szCs w:val="16"/>
        </w:rPr>
        <w:t xml:space="preserve">4 </w:t>
      </w:r>
      <w:r>
        <w:rPr>
          <w:rFonts w:ascii="Times New Roman" w:hAnsi="Times New Roman" w:cs="Times New Roman"/>
          <w:kern w:val="0"/>
        </w:rPr>
        <w:t>exodaenodonty: 0 = not exodaenodont; 1 = slightly exodaenodont; 2 =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exodaenodont.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52. p31*. P</w:t>
      </w:r>
      <w:r>
        <w:rPr>
          <w:rFonts w:ascii="Times New Roman" w:hAnsi="Times New Roman" w:cs="Times New Roman"/>
          <w:kern w:val="0"/>
          <w:sz w:val="16"/>
          <w:szCs w:val="16"/>
        </w:rPr>
        <w:t xml:space="preserve">4 </w:t>
      </w:r>
      <w:r>
        <w:rPr>
          <w:rFonts w:ascii="Times New Roman" w:hAnsi="Times New Roman" w:cs="Times New Roman"/>
          <w:kern w:val="0"/>
        </w:rPr>
        <w:t>talonid length (ratio of midline m-d length of trigonid to m-d length of tal</w:t>
      </w:r>
      <w:r>
        <w:rPr>
          <w:rFonts w:ascii="Times New Roman" w:hAnsi="Times New Roman" w:cs="Times New Roman"/>
          <w:kern w:val="0"/>
        </w:rPr>
        <w:t>o</w:t>
      </w:r>
      <w:r>
        <w:rPr>
          <w:rFonts w:ascii="Times New Roman" w:hAnsi="Times New Roman" w:cs="Times New Roman"/>
          <w:kern w:val="0"/>
        </w:rPr>
        <w:t xml:space="preserve">nid): 0 = extremely short or non-existent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1.61); 1 = short (much shorter than trigonid)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 xml:space="preserve">1.27, &lt; 1.61); 2 = equal or slightly shorter in length to trigonid (tri:tal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0.92, &lt; 1.27); 3 = talonid longer than trigonid (tri:tal &lt; 0.91).</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53. p33*. Premolar orientation: 0 = crown bases vertical in lateral perspective; 1 = slightly oblique; 2 = strongly oblique, projecting medial over the anterior.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54. p34. P</w:t>
      </w:r>
      <w:r>
        <w:rPr>
          <w:rFonts w:ascii="Times New Roman" w:hAnsi="Times New Roman" w:cs="Times New Roman"/>
          <w:kern w:val="0"/>
          <w:sz w:val="16"/>
          <w:szCs w:val="16"/>
        </w:rPr>
        <w:t xml:space="preserve">4 </w:t>
      </w:r>
      <w:r>
        <w:rPr>
          <w:rFonts w:ascii="Times New Roman" w:hAnsi="Times New Roman" w:cs="Times New Roman"/>
          <w:kern w:val="0"/>
        </w:rPr>
        <w:t>anterobuccal cingulum development: 0 = absent or trace;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55. p36*. P</w:t>
      </w:r>
      <w:r>
        <w:rPr>
          <w:rFonts w:ascii="Times New Roman" w:hAnsi="Times New Roman" w:cs="Times New Roman"/>
          <w:kern w:val="0"/>
          <w:sz w:val="16"/>
          <w:szCs w:val="16"/>
        </w:rPr>
        <w:t xml:space="preserve">4 </w:t>
      </w:r>
      <w:r>
        <w:rPr>
          <w:rFonts w:ascii="Times New Roman" w:hAnsi="Times New Roman" w:cs="Times New Roman"/>
          <w:kern w:val="0"/>
        </w:rPr>
        <w:t>postprotoconid ridge: 0 = weak or absent; 1 = moderate;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56. p37*. P</w:t>
      </w:r>
      <w:r>
        <w:rPr>
          <w:rFonts w:ascii="Times New Roman" w:hAnsi="Times New Roman" w:cs="Times New Roman"/>
          <w:kern w:val="0"/>
          <w:sz w:val="16"/>
          <w:szCs w:val="16"/>
        </w:rPr>
        <w:t xml:space="preserve">4 </w:t>
      </w:r>
      <w:r>
        <w:rPr>
          <w:rFonts w:ascii="Times New Roman" w:hAnsi="Times New Roman" w:cs="Times New Roman"/>
          <w:kern w:val="0"/>
        </w:rPr>
        <w:t>postmetaconid ridge: 0 = weak or absent; 1 = moderate;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57. p40*. P</w:t>
      </w:r>
      <w:r>
        <w:rPr>
          <w:rFonts w:ascii="Times New Roman" w:hAnsi="Times New Roman" w:cs="Times New Roman"/>
          <w:kern w:val="0"/>
          <w:sz w:val="16"/>
          <w:szCs w:val="16"/>
        </w:rPr>
        <w:t xml:space="preserve">4 </w:t>
      </w:r>
      <w:r>
        <w:rPr>
          <w:rFonts w:ascii="Times New Roman" w:hAnsi="Times New Roman" w:cs="Times New Roman"/>
          <w:kern w:val="0"/>
        </w:rPr>
        <w:t>paraconid height: 0 = low; 1 = moderate; 2 = high (nearly as high as prot</w:t>
      </w:r>
      <w:r>
        <w:rPr>
          <w:rFonts w:ascii="Times New Roman" w:hAnsi="Times New Roman" w:cs="Times New Roman"/>
          <w:kern w:val="0"/>
        </w:rPr>
        <w:t>o</w:t>
      </w:r>
      <w:r>
        <w:rPr>
          <w:rFonts w:ascii="Times New Roman" w:hAnsi="Times New Roman" w:cs="Times New Roman"/>
          <w:kern w:val="0"/>
        </w:rPr>
        <w:t>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58. p41*. P</w:t>
      </w:r>
      <w:r>
        <w:rPr>
          <w:rFonts w:ascii="Times New Roman" w:hAnsi="Times New Roman" w:cs="Times New Roman"/>
          <w:kern w:val="0"/>
          <w:sz w:val="16"/>
          <w:szCs w:val="16"/>
        </w:rPr>
        <w:t xml:space="preserve">3-4 </w:t>
      </w:r>
      <w:r>
        <w:rPr>
          <w:rFonts w:ascii="Times New Roman" w:hAnsi="Times New Roman" w:cs="Times New Roman"/>
          <w:kern w:val="0"/>
        </w:rPr>
        <w:t>protoconid height: 0 = P</w:t>
      </w:r>
      <w:r>
        <w:rPr>
          <w:rFonts w:ascii="Times New Roman" w:hAnsi="Times New Roman" w:cs="Times New Roman"/>
          <w:kern w:val="0"/>
          <w:sz w:val="16"/>
          <w:szCs w:val="16"/>
        </w:rPr>
        <w:t xml:space="preserve">3 </w:t>
      </w:r>
      <w:r>
        <w:rPr>
          <w:rFonts w:ascii="Times New Roman" w:hAnsi="Times New Roman" w:cs="Times New Roman"/>
          <w:kern w:val="0"/>
        </w:rPr>
        <w:t>much lower than P</w:t>
      </w:r>
      <w:r>
        <w:rPr>
          <w:rFonts w:ascii="Times New Roman" w:hAnsi="Times New Roman" w:cs="Times New Roman"/>
          <w:kern w:val="0"/>
          <w:sz w:val="16"/>
          <w:szCs w:val="16"/>
        </w:rPr>
        <w:t>4</w:t>
      </w:r>
      <w:r>
        <w:rPr>
          <w:rFonts w:ascii="Times New Roman" w:hAnsi="Times New Roman" w:cs="Times New Roman"/>
          <w:kern w:val="0"/>
        </w:rPr>
        <w:t>; 1 = P</w:t>
      </w:r>
      <w:r>
        <w:rPr>
          <w:rFonts w:ascii="Times New Roman" w:hAnsi="Times New Roman" w:cs="Times New Roman"/>
          <w:kern w:val="0"/>
          <w:sz w:val="16"/>
          <w:szCs w:val="16"/>
        </w:rPr>
        <w:t xml:space="preserve">3 </w:t>
      </w:r>
      <w:r>
        <w:rPr>
          <w:rFonts w:ascii="Times New Roman" w:hAnsi="Times New Roman" w:cs="Times New Roman"/>
          <w:kern w:val="0"/>
        </w:rPr>
        <w:t>slightly lower than P</w:t>
      </w:r>
      <w:r>
        <w:rPr>
          <w:rFonts w:ascii="Times New Roman" w:hAnsi="Times New Roman" w:cs="Times New Roman"/>
          <w:kern w:val="0"/>
          <w:sz w:val="16"/>
          <w:szCs w:val="16"/>
        </w:rPr>
        <w:t>4</w:t>
      </w:r>
      <w:r>
        <w:rPr>
          <w:rFonts w:ascii="Times New Roman" w:hAnsi="Times New Roman" w:cs="Times New Roman"/>
          <w:kern w:val="0"/>
        </w:rPr>
        <w:t>; 2 = P</w:t>
      </w:r>
      <w:r>
        <w:rPr>
          <w:rFonts w:ascii="Times New Roman" w:hAnsi="Times New Roman" w:cs="Times New Roman"/>
          <w:kern w:val="0"/>
          <w:sz w:val="16"/>
          <w:szCs w:val="16"/>
        </w:rPr>
        <w:t xml:space="preserve">3 </w:t>
      </w:r>
      <w:r>
        <w:rPr>
          <w:rFonts w:ascii="Times New Roman" w:hAnsi="Times New Roman" w:cs="Times New Roman"/>
          <w:kern w:val="0"/>
        </w:rPr>
        <w:t>equal in height to P</w:t>
      </w:r>
      <w:r>
        <w:rPr>
          <w:rFonts w:ascii="Times New Roman" w:hAnsi="Times New Roman" w:cs="Times New Roman"/>
          <w:kern w:val="0"/>
          <w:sz w:val="16"/>
          <w:szCs w:val="16"/>
        </w:rPr>
        <w:t>4</w:t>
      </w:r>
      <w:r>
        <w:rPr>
          <w:rFonts w:ascii="Times New Roman" w:hAnsi="Times New Roman" w:cs="Times New Roman"/>
          <w:kern w:val="0"/>
        </w:rPr>
        <w:t>; 3 = P</w:t>
      </w:r>
      <w:r>
        <w:rPr>
          <w:rFonts w:ascii="Times New Roman" w:hAnsi="Times New Roman" w:cs="Times New Roman"/>
          <w:kern w:val="0"/>
          <w:sz w:val="16"/>
          <w:szCs w:val="16"/>
        </w:rPr>
        <w:t xml:space="preserve">3 </w:t>
      </w:r>
      <w:r>
        <w:rPr>
          <w:rFonts w:ascii="Times New Roman" w:hAnsi="Times New Roman" w:cs="Times New Roman"/>
          <w:kern w:val="0"/>
        </w:rPr>
        <w:t>higher than P</w:t>
      </w:r>
      <w:r>
        <w:rPr>
          <w:rFonts w:ascii="Times New Roman" w:hAnsi="Times New Roman" w:cs="Times New Roman"/>
          <w:kern w:val="0"/>
          <w:sz w:val="16"/>
          <w:szCs w:val="16"/>
        </w:rPr>
        <w:t>4</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59. p42*. P</w:t>
      </w:r>
      <w:r>
        <w:rPr>
          <w:rFonts w:ascii="Times New Roman" w:hAnsi="Times New Roman" w:cs="Times New Roman"/>
          <w:kern w:val="0"/>
          <w:sz w:val="16"/>
          <w:szCs w:val="16"/>
        </w:rPr>
        <w:t xml:space="preserve">3 </w:t>
      </w:r>
      <w:r>
        <w:rPr>
          <w:rFonts w:ascii="Times New Roman" w:hAnsi="Times New Roman" w:cs="Times New Roman"/>
          <w:kern w:val="0"/>
        </w:rPr>
        <w:t>to P</w:t>
      </w:r>
      <w:r>
        <w:rPr>
          <w:rFonts w:ascii="Times New Roman" w:hAnsi="Times New Roman" w:cs="Times New Roman"/>
          <w:kern w:val="0"/>
          <w:sz w:val="16"/>
          <w:szCs w:val="16"/>
        </w:rPr>
        <w:t xml:space="preserve">4 </w:t>
      </w:r>
      <w:r>
        <w:rPr>
          <w:rFonts w:ascii="Times New Roman" w:hAnsi="Times New Roman" w:cs="Times New Roman"/>
          <w:kern w:val="0"/>
        </w:rPr>
        <w:t xml:space="preserve">area: 0 = 0.45-0.59; 1 = 0.60-0.69; 2 = 0.70-0.79; 3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0.80.</w:t>
      </w:r>
    </w:p>
    <w:p w:rsidR="00982D65" w:rsidRDefault="00982D65" w:rsidP="001B5194">
      <w:pPr>
        <w:suppressAutoHyphens w:val="0"/>
        <w:autoSpaceDE w:val="0"/>
        <w:adjustRightInd w:val="0"/>
        <w:spacing w:line="480" w:lineRule="auto"/>
        <w:textAlignment w:val="auto"/>
        <w:rPr>
          <w:rFonts w:ascii="åÉ(›ˇøDº " w:hAnsi="åÉ(›ˇøDº " w:cs="åÉ(›ˇøDº "/>
          <w:kern w:val="0"/>
        </w:rPr>
      </w:pPr>
      <w:r>
        <w:rPr>
          <w:rFonts w:ascii="Times New Roman" w:hAnsi="Times New Roman" w:cs="Times New Roman"/>
          <w:kern w:val="0"/>
        </w:rPr>
        <w:t>60. p43*. P</w:t>
      </w:r>
      <w:r>
        <w:rPr>
          <w:rFonts w:ascii="Times New Roman" w:hAnsi="Times New Roman" w:cs="Times New Roman"/>
          <w:kern w:val="0"/>
          <w:sz w:val="16"/>
          <w:szCs w:val="16"/>
        </w:rPr>
        <w:t xml:space="preserve">4 </w:t>
      </w:r>
      <w:r>
        <w:rPr>
          <w:rFonts w:ascii="Times New Roman" w:hAnsi="Times New Roman" w:cs="Times New Roman"/>
          <w:kern w:val="0"/>
        </w:rPr>
        <w:t>m-d L/ b-l W: 0 = (&lt; 0.95); 1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0.96, &lt; 1.14); 2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1.15, &lt; 1.20); 3 = (</w:t>
      </w:r>
      <w:r>
        <w:rPr>
          <w:rFonts w:ascii="åÉ(›ˇøDº " w:hAnsi="åÉ(›ˇøDº " w:cs="åÉ(›ˇøDº " w:hint="eastAsia"/>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1.21, &lt; 1.35; 4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1.36, &lt; 1.46); 5 = (&gt; 1.47).</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61. p44*. Ratio of P</w:t>
      </w:r>
      <w:r>
        <w:rPr>
          <w:rFonts w:ascii="Times New Roman" w:hAnsi="Times New Roman" w:cs="Times New Roman"/>
          <w:kern w:val="0"/>
          <w:sz w:val="16"/>
          <w:szCs w:val="16"/>
        </w:rPr>
        <w:t xml:space="preserve">4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(&lt; 0.62); 1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0.63, &lt; 0.72); 2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0.73, &lt; 0.82); 3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0.83, &lt; 0.92); 4 =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0.93, &lt; 1.02); 5 = (&gt; 1.03).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62. p45. P</w:t>
      </w:r>
      <w:r>
        <w:rPr>
          <w:rFonts w:ascii="Times New Roman" w:hAnsi="Times New Roman" w:cs="Times New Roman"/>
          <w:kern w:val="0"/>
          <w:sz w:val="16"/>
          <w:szCs w:val="16"/>
        </w:rPr>
        <w:t xml:space="preserve">3-4 </w:t>
      </w:r>
      <w:r>
        <w:rPr>
          <w:rFonts w:ascii="Times New Roman" w:hAnsi="Times New Roman" w:cs="Times New Roman"/>
          <w:kern w:val="0"/>
        </w:rPr>
        <w:t>root orientation: 0 = P</w:t>
      </w:r>
      <w:r>
        <w:rPr>
          <w:rFonts w:ascii="Times New Roman" w:hAnsi="Times New Roman" w:cs="Times New Roman"/>
          <w:kern w:val="0"/>
          <w:sz w:val="16"/>
          <w:szCs w:val="16"/>
        </w:rPr>
        <w:t xml:space="preserve">3-4 </w:t>
      </w:r>
      <w:r>
        <w:rPr>
          <w:rFonts w:ascii="Times New Roman" w:hAnsi="Times New Roman" w:cs="Times New Roman"/>
          <w:kern w:val="0"/>
        </w:rPr>
        <w:t>roots aligned mesiodistally; 1 = P</w:t>
      </w:r>
      <w:r>
        <w:rPr>
          <w:rFonts w:ascii="Times New Roman" w:hAnsi="Times New Roman" w:cs="Times New Roman"/>
          <w:kern w:val="0"/>
          <w:sz w:val="16"/>
          <w:szCs w:val="16"/>
        </w:rPr>
        <w:t xml:space="preserve">3 </w:t>
      </w:r>
      <w:r>
        <w:rPr>
          <w:rFonts w:ascii="Times New Roman" w:hAnsi="Times New Roman" w:cs="Times New Roman"/>
          <w:kern w:val="0"/>
        </w:rPr>
        <w:t>root shifted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laterally, P</w:t>
      </w:r>
      <w:r>
        <w:rPr>
          <w:rFonts w:ascii="Times New Roman" w:hAnsi="Times New Roman" w:cs="Times New Roman"/>
          <w:kern w:val="0"/>
          <w:sz w:val="16"/>
          <w:szCs w:val="16"/>
        </w:rPr>
        <w:t xml:space="preserve">4 </w:t>
      </w:r>
      <w:r>
        <w:rPr>
          <w:rFonts w:ascii="Times New Roman" w:hAnsi="Times New Roman" w:cs="Times New Roman"/>
          <w:kern w:val="0"/>
        </w:rPr>
        <w:t>mesial root aligned mesiodistally; 2 = P</w:t>
      </w:r>
      <w:r>
        <w:rPr>
          <w:rFonts w:ascii="Times New Roman" w:hAnsi="Times New Roman" w:cs="Times New Roman"/>
          <w:kern w:val="0"/>
          <w:sz w:val="16"/>
          <w:szCs w:val="16"/>
        </w:rPr>
        <w:t xml:space="preserve">3 </w:t>
      </w:r>
      <w:r>
        <w:rPr>
          <w:rFonts w:ascii="Times New Roman" w:hAnsi="Times New Roman" w:cs="Times New Roman"/>
          <w:kern w:val="0"/>
        </w:rPr>
        <w:t>roots aligned mesiodistally, P</w:t>
      </w:r>
      <w:r>
        <w:rPr>
          <w:rFonts w:ascii="Times New Roman" w:hAnsi="Times New Roman" w:cs="Times New Roman"/>
          <w:kern w:val="0"/>
          <w:sz w:val="16"/>
          <w:szCs w:val="16"/>
        </w:rPr>
        <w:t>4</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mesial root shifted laterally. [Scored as missing if roots are single].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63. m4. M</w:t>
      </w:r>
      <w:r>
        <w:rPr>
          <w:rFonts w:ascii="Times New Roman" w:hAnsi="Times New Roman" w:cs="Times New Roman"/>
          <w:kern w:val="0"/>
          <w:sz w:val="16"/>
          <w:szCs w:val="16"/>
        </w:rPr>
        <w:t xml:space="preserve">3 </w:t>
      </w:r>
      <w:r>
        <w:rPr>
          <w:rFonts w:ascii="Times New Roman" w:hAnsi="Times New Roman" w:cs="Times New Roman"/>
          <w:kern w:val="0"/>
        </w:rPr>
        <w:t>root number: 0 = one; 1 = two.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64. m6*. M</w:t>
      </w:r>
      <w:r>
        <w:rPr>
          <w:rFonts w:ascii="Times New Roman" w:hAnsi="Times New Roman" w:cs="Times New Roman"/>
          <w:kern w:val="0"/>
          <w:sz w:val="16"/>
          <w:szCs w:val="16"/>
        </w:rPr>
        <w:t xml:space="preserve">2 </w:t>
      </w:r>
      <w:r>
        <w:rPr>
          <w:rFonts w:ascii="Times New Roman" w:hAnsi="Times New Roman" w:cs="Times New Roman"/>
          <w:kern w:val="0"/>
        </w:rPr>
        <w:t>trigonid width (ratio of buccolingual breadths of trigonid and talonid): 0 = much wider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1.11); 1 = widths similar (&lt; 1.11, &gt; 0.90); 2 = much narrower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65. m7*. M</w:t>
      </w:r>
      <w:r>
        <w:rPr>
          <w:rFonts w:ascii="Times New Roman" w:hAnsi="Times New Roman" w:cs="Times New Roman"/>
          <w:kern w:val="0"/>
          <w:sz w:val="16"/>
          <w:szCs w:val="16"/>
        </w:rPr>
        <w:t xml:space="preserve">3 </w:t>
      </w:r>
      <w:r>
        <w:rPr>
          <w:rFonts w:ascii="Times New Roman" w:hAnsi="Times New Roman" w:cs="Times New Roman"/>
          <w:kern w:val="0"/>
        </w:rPr>
        <w:t>trigonid width (based on relative buccolingual breadths): 0 = much wider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1 = trigonid and talonid widths similar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1.20-1.05); 2 = trigonid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narrower than talonid (&lt; 1.05).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66. m8’. M</w:t>
      </w:r>
      <w:r>
        <w:rPr>
          <w:rFonts w:ascii="Times New Roman" w:hAnsi="Times New Roman" w:cs="Times New Roman"/>
          <w:kern w:val="0"/>
          <w:sz w:val="16"/>
          <w:szCs w:val="16"/>
        </w:rPr>
        <w:t xml:space="preserve">1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67. m9’. M</w:t>
      </w:r>
      <w:r>
        <w:rPr>
          <w:rFonts w:ascii="Times New Roman" w:hAnsi="Times New Roman" w:cs="Times New Roman"/>
          <w:kern w:val="0"/>
          <w:sz w:val="16"/>
          <w:szCs w:val="16"/>
        </w:rPr>
        <w:t xml:space="preserve">2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68. m10. M</w:t>
      </w:r>
      <w:r>
        <w:rPr>
          <w:rFonts w:ascii="Times New Roman" w:hAnsi="Times New Roman" w:cs="Times New Roman"/>
          <w:kern w:val="0"/>
          <w:sz w:val="16"/>
          <w:szCs w:val="16"/>
        </w:rPr>
        <w:t xml:space="preserve">3 </w:t>
      </w:r>
      <w:r>
        <w:rPr>
          <w:rFonts w:ascii="Times New Roman" w:hAnsi="Times New Roman" w:cs="Times New Roman"/>
          <w:kern w:val="0"/>
        </w:rPr>
        <w:t>paraconid position: 0 = mesiolingual, between protoconid and metaconid; 1 = mesial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69. m8-9-10’. M</w:t>
      </w:r>
      <w:r>
        <w:rPr>
          <w:rFonts w:ascii="Times New Roman" w:hAnsi="Times New Roman" w:cs="Times New Roman"/>
          <w:kern w:val="0"/>
          <w:sz w:val="16"/>
          <w:szCs w:val="16"/>
        </w:rPr>
        <w:t xml:space="preserve">2-3 </w:t>
      </w:r>
      <w:r>
        <w:rPr>
          <w:rFonts w:ascii="Times New Roman" w:hAnsi="Times New Roman" w:cs="Times New Roman"/>
          <w:kern w:val="0"/>
        </w:rPr>
        <w:t>paraconid location: 0 = widely spaced from the metaconid; 1 = twinned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70. m11. M</w:t>
      </w:r>
      <w:r>
        <w:rPr>
          <w:rFonts w:ascii="Times New Roman" w:hAnsi="Times New Roman" w:cs="Times New Roman"/>
          <w:kern w:val="0"/>
          <w:sz w:val="16"/>
          <w:szCs w:val="16"/>
        </w:rPr>
        <w:t xml:space="preserve">1 </w:t>
      </w:r>
      <w:r>
        <w:rPr>
          <w:rFonts w:ascii="Times New Roman" w:hAnsi="Times New Roman" w:cs="Times New Roman"/>
          <w:kern w:val="0"/>
        </w:rPr>
        <w:t>parastylid (= premetacristid):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71. m12*. Molar metastylids (postmetacristids): 0 = absent; 1 = small; 2 = large.</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72. m13. M</w:t>
      </w:r>
      <w:r>
        <w:rPr>
          <w:rFonts w:ascii="Times New Roman" w:hAnsi="Times New Roman" w:cs="Times New Roman"/>
          <w:kern w:val="0"/>
          <w:sz w:val="16"/>
          <w:szCs w:val="16"/>
        </w:rPr>
        <w:t xml:space="preserve">3 </w:t>
      </w:r>
      <w:r>
        <w:rPr>
          <w:rFonts w:ascii="Times New Roman" w:hAnsi="Times New Roman" w:cs="Times New Roman"/>
          <w:kern w:val="0"/>
        </w:rPr>
        <w:t>hypoconulid: 0 = single; 1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73. m14*. M</w:t>
      </w:r>
      <w:r>
        <w:rPr>
          <w:rFonts w:ascii="Times New Roman" w:hAnsi="Times New Roman" w:cs="Times New Roman"/>
          <w:kern w:val="0"/>
          <w:sz w:val="16"/>
          <w:szCs w:val="16"/>
        </w:rPr>
        <w:t xml:space="preserve">3 </w:t>
      </w:r>
      <w:r>
        <w:rPr>
          <w:rFonts w:ascii="Times New Roman" w:hAnsi="Times New Roman" w:cs="Times New Roman"/>
          <w:kern w:val="0"/>
        </w:rPr>
        <w:t>heel: 0 = absent; 1 = narrower than talonid; 2 = approximately equal in width to talonid.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74. m15*. Molar enamel surface: 0 = smooth; 1 = slightly crenulated; 2 = highly cren</w:t>
      </w:r>
      <w:r>
        <w:rPr>
          <w:rFonts w:ascii="Times New Roman" w:hAnsi="Times New Roman" w:cs="Times New Roman"/>
          <w:kern w:val="0"/>
        </w:rPr>
        <w:t>u</w:t>
      </w:r>
      <w:r>
        <w:rPr>
          <w:rFonts w:ascii="Times New Roman" w:hAnsi="Times New Roman" w:cs="Times New Roman"/>
          <w:kern w:val="0"/>
        </w:rPr>
        <w:t>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75. m16*. M</w:t>
      </w:r>
      <w:r>
        <w:rPr>
          <w:rFonts w:ascii="Times New Roman" w:hAnsi="Times New Roman" w:cs="Times New Roman"/>
          <w:kern w:val="0"/>
          <w:sz w:val="16"/>
          <w:szCs w:val="16"/>
        </w:rPr>
        <w:t xml:space="preserve">1 </w:t>
      </w:r>
      <w:r>
        <w:rPr>
          <w:rFonts w:ascii="Times New Roman" w:hAnsi="Times New Roman" w:cs="Times New Roman"/>
          <w:kern w:val="0"/>
        </w:rPr>
        <w:t>trigonid height (ratio of trigonid height to talonid height measured on the buccal aspect of the crown): 0 = higher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1.20); 1 = slightly higher than talonid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1.10, &lt; 1.20); 2 = trigonid and talonid of similar height (&lt; 1.10).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76. m17. M</w:t>
      </w:r>
      <w:r>
        <w:rPr>
          <w:rFonts w:ascii="Times New Roman" w:hAnsi="Times New Roman" w:cs="Times New Roman"/>
          <w:kern w:val="0"/>
          <w:sz w:val="16"/>
          <w:szCs w:val="16"/>
        </w:rPr>
        <w:t xml:space="preserve">1-2 </w:t>
      </w:r>
      <w:r>
        <w:rPr>
          <w:rFonts w:ascii="Times New Roman" w:hAnsi="Times New Roman" w:cs="Times New Roman"/>
          <w:kern w:val="0"/>
        </w:rPr>
        <w:t>cusp relief: 0 = moderate to high; 1 = low.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77. m18. M</w:t>
      </w:r>
      <w:r>
        <w:rPr>
          <w:rFonts w:ascii="Times New Roman" w:hAnsi="Times New Roman" w:cs="Times New Roman"/>
          <w:kern w:val="0"/>
          <w:sz w:val="16"/>
          <w:szCs w:val="16"/>
        </w:rPr>
        <w:t xml:space="preserve">1 </w:t>
      </w:r>
      <w:r>
        <w:rPr>
          <w:rFonts w:ascii="Times New Roman" w:hAnsi="Times New Roman" w:cs="Times New Roman"/>
          <w:kern w:val="0"/>
        </w:rPr>
        <w:t>trigonid lingual configuration: 0 = open; 1 = closed.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78. m19. M</w:t>
      </w:r>
      <w:r>
        <w:rPr>
          <w:rFonts w:ascii="Times New Roman" w:hAnsi="Times New Roman" w:cs="Times New Roman"/>
          <w:kern w:val="0"/>
          <w:sz w:val="16"/>
          <w:szCs w:val="16"/>
        </w:rPr>
        <w:t xml:space="preserve">1 </w:t>
      </w:r>
      <w:r>
        <w:rPr>
          <w:rFonts w:ascii="Times New Roman" w:hAnsi="Times New Roman" w:cs="Times New Roman"/>
          <w:kern w:val="0"/>
        </w:rPr>
        <w:t>metaconid position: 0 = transversely aligned—lingual to protoconid; 1 = slightly distolingual to protoconid.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79. m20*. M</w:t>
      </w:r>
      <w:r>
        <w:rPr>
          <w:rFonts w:ascii="Times New Roman" w:hAnsi="Times New Roman" w:cs="Times New Roman"/>
          <w:kern w:val="0"/>
          <w:sz w:val="16"/>
          <w:szCs w:val="16"/>
        </w:rPr>
        <w:t xml:space="preserve">2 </w:t>
      </w:r>
      <w:r>
        <w:rPr>
          <w:rFonts w:ascii="Times New Roman" w:hAnsi="Times New Roman" w:cs="Times New Roman"/>
          <w:kern w:val="0"/>
        </w:rPr>
        <w:t>paraconid development: 0 = absent;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80. m21. M</w:t>
      </w:r>
      <w:r>
        <w:rPr>
          <w:rFonts w:ascii="Times New Roman" w:hAnsi="Times New Roman" w:cs="Times New Roman"/>
          <w:kern w:val="0"/>
          <w:sz w:val="16"/>
          <w:szCs w:val="16"/>
        </w:rPr>
        <w:t xml:space="preserve">1-2 </w:t>
      </w:r>
      <w:r>
        <w:rPr>
          <w:rFonts w:ascii="Times New Roman" w:hAnsi="Times New Roman" w:cs="Times New Roman"/>
          <w:kern w:val="0"/>
        </w:rPr>
        <w:t>lateral protocristid orientation: 0 = runs toward metaconid; 1 = runs toward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hypoflexid.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81. m22. M</w:t>
      </w:r>
      <w:r>
        <w:rPr>
          <w:rFonts w:ascii="Times New Roman" w:hAnsi="Times New Roman" w:cs="Times New Roman"/>
          <w:kern w:val="0"/>
          <w:sz w:val="16"/>
          <w:szCs w:val="16"/>
        </w:rPr>
        <w:t xml:space="preserve">1 </w:t>
      </w:r>
      <w:r>
        <w:rPr>
          <w:rFonts w:ascii="Times New Roman" w:hAnsi="Times New Roman" w:cs="Times New Roman"/>
          <w:kern w:val="0"/>
        </w:rPr>
        <w:t>distal trigonid wall: 0 = complete; 1 = deeply notched by protoc</w:t>
      </w:r>
      <w:r>
        <w:rPr>
          <w:rFonts w:ascii="Times New Roman" w:hAnsi="Times New Roman" w:cs="Times New Roman"/>
          <w:kern w:val="0"/>
        </w:rPr>
        <w:t>o</w:t>
      </w:r>
      <w:r>
        <w:rPr>
          <w:rFonts w:ascii="Times New Roman" w:hAnsi="Times New Roman" w:cs="Times New Roman"/>
          <w:kern w:val="0"/>
        </w:rPr>
        <w:t>nid/metaconid sulcus; 2 = medial and lateral protocristid do not meet but no sulcus is visible.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82. m23. M</w:t>
      </w:r>
      <w:r>
        <w:rPr>
          <w:rFonts w:ascii="Times New Roman" w:hAnsi="Times New Roman" w:cs="Times New Roman"/>
          <w:kern w:val="0"/>
          <w:sz w:val="16"/>
          <w:szCs w:val="16"/>
        </w:rPr>
        <w:t xml:space="preserve">2 </w:t>
      </w:r>
      <w:r>
        <w:rPr>
          <w:rFonts w:ascii="Times New Roman" w:hAnsi="Times New Roman" w:cs="Times New Roman"/>
          <w:kern w:val="0"/>
        </w:rPr>
        <w:t>distal trigonid wall: 0 = complete; 1 = deeply notched by protoconid/ met</w:t>
      </w:r>
      <w:r>
        <w:rPr>
          <w:rFonts w:ascii="Times New Roman" w:hAnsi="Times New Roman" w:cs="Times New Roman"/>
          <w:kern w:val="0"/>
        </w:rPr>
        <w:t>a</w:t>
      </w:r>
      <w:r>
        <w:rPr>
          <w:rFonts w:ascii="Times New Roman" w:hAnsi="Times New Roman" w:cs="Times New Roman"/>
          <w:kern w:val="0"/>
        </w:rPr>
        <w:t>conid sulcus; 2 = medial and lateral protocristid do not meet but no sulcus is visible.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83. m24. M</w:t>
      </w:r>
      <w:r>
        <w:rPr>
          <w:rFonts w:ascii="Times New Roman" w:hAnsi="Times New Roman" w:cs="Times New Roman"/>
          <w:kern w:val="0"/>
          <w:sz w:val="16"/>
          <w:szCs w:val="16"/>
        </w:rPr>
        <w:t xml:space="preserve">1-3 </w:t>
      </w:r>
      <w:r>
        <w:rPr>
          <w:rFonts w:ascii="Times New Roman" w:hAnsi="Times New Roman" w:cs="Times New Roman"/>
          <w:kern w:val="0"/>
        </w:rPr>
        <w:t>wear facet X: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84. m25*. M</w:t>
      </w:r>
      <w:r>
        <w:rPr>
          <w:rFonts w:ascii="Times New Roman" w:hAnsi="Times New Roman" w:cs="Times New Roman"/>
          <w:kern w:val="0"/>
          <w:sz w:val="16"/>
          <w:szCs w:val="16"/>
        </w:rPr>
        <w:t xml:space="preserve">1-2 </w:t>
      </w:r>
      <w:r>
        <w:rPr>
          <w:rFonts w:ascii="Times New Roman" w:hAnsi="Times New Roman" w:cs="Times New Roman"/>
          <w:kern w:val="0"/>
        </w:rPr>
        <w:t>entoconid: 0 = barely stands out on lingual talonid marginal crest; 1 = a small discrete cusp; 2 = a large cusp.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85. m26*. M</w:t>
      </w:r>
      <w:r>
        <w:rPr>
          <w:rFonts w:ascii="Times New Roman" w:hAnsi="Times New Roman" w:cs="Times New Roman"/>
          <w:kern w:val="0"/>
          <w:sz w:val="16"/>
          <w:szCs w:val="16"/>
        </w:rPr>
        <w:t xml:space="preserve">1-2 </w:t>
      </w:r>
      <w:r>
        <w:rPr>
          <w:rFonts w:ascii="Times New Roman" w:hAnsi="Times New Roman" w:cs="Times New Roman"/>
          <w:kern w:val="0"/>
        </w:rPr>
        <w:t>postentoconid sulcus: 0 = prominent; 1 = faintly visible;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86. m27*. M</w:t>
      </w:r>
      <w:r>
        <w:rPr>
          <w:rFonts w:ascii="Times New Roman" w:hAnsi="Times New Roman" w:cs="Times New Roman"/>
          <w:kern w:val="0"/>
          <w:sz w:val="16"/>
          <w:szCs w:val="16"/>
        </w:rPr>
        <w:t xml:space="preserve">1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87. m28*. M</w:t>
      </w:r>
      <w:r>
        <w:rPr>
          <w:rFonts w:ascii="Times New Roman" w:hAnsi="Times New Roman" w:cs="Times New Roman"/>
          <w:kern w:val="0"/>
          <w:sz w:val="16"/>
          <w:szCs w:val="16"/>
        </w:rPr>
        <w:t xml:space="preserve">2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88. m29*. M</w:t>
      </w:r>
      <w:r>
        <w:rPr>
          <w:rFonts w:ascii="Times New Roman" w:hAnsi="Times New Roman" w:cs="Times New Roman"/>
          <w:kern w:val="0"/>
          <w:sz w:val="16"/>
          <w:szCs w:val="16"/>
        </w:rPr>
        <w:t xml:space="preserve">3 </w:t>
      </w:r>
      <w:r>
        <w:rPr>
          <w:rFonts w:ascii="Times New Roman" w:hAnsi="Times New Roman" w:cs="Times New Roman"/>
          <w:kern w:val="0"/>
        </w:rPr>
        <w:t>hypoconulid size: 0 = large; 1 = moderate; 2 = small; 3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89. m30*. M</w:t>
      </w:r>
      <w:r>
        <w:rPr>
          <w:rFonts w:ascii="Times New Roman" w:hAnsi="Times New Roman" w:cs="Times New Roman"/>
          <w:kern w:val="0"/>
          <w:sz w:val="16"/>
          <w:szCs w:val="16"/>
        </w:rPr>
        <w:t xml:space="preserve">1-2 </w:t>
      </w:r>
      <w:r>
        <w:rPr>
          <w:rFonts w:ascii="Times New Roman" w:hAnsi="Times New Roman" w:cs="Times New Roman"/>
          <w:kern w:val="0"/>
        </w:rPr>
        <w:t>hypoconulid position: 0 = twinned to entoconid; 1 = near midline; 2 = slightly buccal to midline.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90. m31*. M</w:t>
      </w:r>
      <w:r>
        <w:rPr>
          <w:rFonts w:ascii="Times New Roman" w:hAnsi="Times New Roman" w:cs="Times New Roman"/>
          <w:kern w:val="0"/>
          <w:sz w:val="16"/>
          <w:szCs w:val="16"/>
        </w:rPr>
        <w:t xml:space="preserve">1-2 </w:t>
      </w:r>
      <w:r>
        <w:rPr>
          <w:rFonts w:ascii="Times New Roman" w:hAnsi="Times New Roman" w:cs="Times New Roman"/>
          <w:kern w:val="0"/>
        </w:rPr>
        <w:t>cristid obliqua development: 0 = weak (rounded); 1 = strong (trenchant); 2 = very strong (trenchant).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91. m32*. M</w:t>
      </w:r>
      <w:r>
        <w:rPr>
          <w:rFonts w:ascii="Times New Roman" w:hAnsi="Times New Roman" w:cs="Times New Roman"/>
          <w:kern w:val="0"/>
          <w:sz w:val="16"/>
          <w:szCs w:val="16"/>
        </w:rPr>
        <w:t xml:space="preserve">1 </w:t>
      </w:r>
      <w:r>
        <w:rPr>
          <w:rFonts w:ascii="Times New Roman" w:hAnsi="Times New Roman" w:cs="Times New Roman"/>
          <w:kern w:val="0"/>
        </w:rPr>
        <w:t>cristid obliqua orientation: 0 = reaches trigonid wall at a point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reaches trigonid wall at a point distolingual to protoconid; 2 = reaches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trigonid wall at a point distal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92. m33*. M</w:t>
      </w:r>
      <w:r>
        <w:rPr>
          <w:rFonts w:ascii="Times New Roman" w:hAnsi="Times New Roman" w:cs="Times New Roman"/>
          <w:kern w:val="0"/>
          <w:sz w:val="16"/>
          <w:szCs w:val="16"/>
        </w:rPr>
        <w:t xml:space="preserve">2 </w:t>
      </w:r>
      <w:r>
        <w:rPr>
          <w:rFonts w:ascii="Times New Roman" w:hAnsi="Times New Roman" w:cs="Times New Roman"/>
          <w:kern w:val="0"/>
        </w:rPr>
        <w:t>cristid obliqua orientation: 0 = reaches trigonid wall at a point distal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1 = reaches trigonid wall at a point distolingual to protoconid; 2 = reaches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trigonid wall at a point distal to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93. m34. M</w:t>
      </w:r>
      <w:r>
        <w:rPr>
          <w:rFonts w:ascii="Times New Roman" w:hAnsi="Times New Roman" w:cs="Times New Roman"/>
          <w:kern w:val="0"/>
          <w:sz w:val="16"/>
          <w:szCs w:val="16"/>
        </w:rPr>
        <w:t xml:space="preserve">1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94. m35. M</w:t>
      </w:r>
      <w:r>
        <w:rPr>
          <w:rFonts w:ascii="Times New Roman" w:hAnsi="Times New Roman" w:cs="Times New Roman"/>
          <w:kern w:val="0"/>
          <w:sz w:val="16"/>
          <w:szCs w:val="16"/>
        </w:rPr>
        <w:t xml:space="preserve">2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95. m36. M</w:t>
      </w:r>
      <w:r>
        <w:rPr>
          <w:rFonts w:ascii="Times New Roman" w:hAnsi="Times New Roman" w:cs="Times New Roman"/>
          <w:kern w:val="0"/>
          <w:sz w:val="16"/>
          <w:szCs w:val="16"/>
        </w:rPr>
        <w:t xml:space="preserve">3 </w:t>
      </w:r>
      <w:r>
        <w:rPr>
          <w:rFonts w:ascii="Times New Roman" w:hAnsi="Times New Roman" w:cs="Times New Roman"/>
          <w:kern w:val="0"/>
        </w:rPr>
        <w:t>cristid obliqua terminus: 0 = runs to base of trigonid; 1 = runs part way up the distal trigonid wall; 2 = connects with protoconid tip or protocristid; 3 = connects with metaconid.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96. m37. M</w:t>
      </w:r>
      <w:r>
        <w:rPr>
          <w:rFonts w:ascii="Times New Roman" w:hAnsi="Times New Roman" w:cs="Times New Roman"/>
          <w:kern w:val="0"/>
          <w:sz w:val="16"/>
          <w:szCs w:val="16"/>
        </w:rPr>
        <w:t xml:space="preserve">1-2 </w:t>
      </w:r>
      <w:r>
        <w:rPr>
          <w:rFonts w:ascii="Times New Roman" w:hAnsi="Times New Roman" w:cs="Times New Roman"/>
          <w:kern w:val="0"/>
        </w:rPr>
        <w:t>centroconid development: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97. m38*. M</w:t>
      </w:r>
      <w:r>
        <w:rPr>
          <w:rFonts w:ascii="Times New Roman" w:hAnsi="Times New Roman" w:cs="Times New Roman"/>
          <w:kern w:val="0"/>
          <w:sz w:val="16"/>
          <w:szCs w:val="16"/>
        </w:rPr>
        <w:t xml:space="preserve">1-2 </w:t>
      </w:r>
      <w:r>
        <w:rPr>
          <w:rFonts w:ascii="Times New Roman" w:hAnsi="Times New Roman" w:cs="Times New Roman"/>
          <w:kern w:val="0"/>
        </w:rPr>
        <w:t>hypocristid development: 0 = absent or seen only as a trace;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98. m39*. M</w:t>
      </w:r>
      <w:r>
        <w:rPr>
          <w:rFonts w:ascii="Times New Roman" w:hAnsi="Times New Roman" w:cs="Times New Roman"/>
          <w:kern w:val="0"/>
          <w:sz w:val="16"/>
          <w:szCs w:val="16"/>
        </w:rPr>
        <w:t xml:space="preserve">3 </w:t>
      </w:r>
      <w:r>
        <w:rPr>
          <w:rFonts w:ascii="Times New Roman" w:hAnsi="Times New Roman" w:cs="Times New Roman"/>
          <w:kern w:val="0"/>
        </w:rPr>
        <w:t>hypocristid development: 0 = absent or seen only as a trace;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99. m40*. Lingual configuration of M</w:t>
      </w:r>
      <w:r>
        <w:rPr>
          <w:rFonts w:ascii="Times New Roman" w:hAnsi="Times New Roman" w:cs="Times New Roman"/>
          <w:kern w:val="0"/>
          <w:sz w:val="16"/>
          <w:szCs w:val="16"/>
        </w:rPr>
        <w:t xml:space="preserve">1-2 </w:t>
      </w:r>
      <w:r>
        <w:rPr>
          <w:rFonts w:ascii="Times New Roman" w:hAnsi="Times New Roman" w:cs="Times New Roman"/>
          <w:kern w:val="0"/>
        </w:rPr>
        <w:t>talonid: 0 = open; 1 = notched lingually but not open; 2 = closed.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100. m41. M</w:t>
      </w:r>
      <w:r>
        <w:rPr>
          <w:rFonts w:ascii="Times New Roman" w:hAnsi="Times New Roman" w:cs="Times New Roman"/>
          <w:kern w:val="0"/>
          <w:sz w:val="16"/>
          <w:szCs w:val="16"/>
        </w:rPr>
        <w:t xml:space="preserve">1-2 </w:t>
      </w:r>
      <w:r>
        <w:rPr>
          <w:rFonts w:ascii="Times New Roman" w:hAnsi="Times New Roman" w:cs="Times New Roman"/>
          <w:kern w:val="0"/>
        </w:rPr>
        <w:t>distal fovea: 0 = absent; 1 = present (weak); 2 = present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101. m42. M</w:t>
      </w:r>
      <w:r>
        <w:rPr>
          <w:rFonts w:ascii="Times New Roman" w:hAnsi="Times New Roman" w:cs="Times New Roman"/>
          <w:kern w:val="0"/>
          <w:sz w:val="16"/>
          <w:szCs w:val="16"/>
        </w:rPr>
        <w:t xml:space="preserve">1-2 </w:t>
      </w:r>
      <w:r>
        <w:rPr>
          <w:rFonts w:ascii="Times New Roman" w:hAnsi="Times New Roman" w:cs="Times New Roman"/>
          <w:kern w:val="0"/>
        </w:rPr>
        <w:t>hypocristid configuration: 0 = simple; 1 = with accessory cusp close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102. m43. M</w:t>
      </w:r>
      <w:r>
        <w:rPr>
          <w:rFonts w:ascii="Times New Roman" w:hAnsi="Times New Roman" w:cs="Times New Roman"/>
          <w:kern w:val="0"/>
          <w:sz w:val="16"/>
          <w:szCs w:val="16"/>
        </w:rPr>
        <w:t xml:space="preserve">1-2 </w:t>
      </w:r>
      <w:r>
        <w:rPr>
          <w:rFonts w:ascii="Times New Roman" w:hAnsi="Times New Roman" w:cs="Times New Roman"/>
          <w:kern w:val="0"/>
        </w:rPr>
        <w:t>cristid obliqua: 0 = notched; 1 = straight.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103. m44*. Molar cusp inflation: 0 = cusps not inflated, marginally positioned; 1 = slightly inflated; 2 = very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104. m45*. M</w:t>
      </w:r>
      <w:r>
        <w:rPr>
          <w:rFonts w:ascii="Times New Roman" w:hAnsi="Times New Roman" w:cs="Times New Roman"/>
          <w:kern w:val="0"/>
          <w:sz w:val="16"/>
          <w:szCs w:val="16"/>
        </w:rPr>
        <w:t xml:space="preserve">1-2 </w:t>
      </w:r>
      <w:r>
        <w:rPr>
          <w:rFonts w:ascii="Times New Roman" w:hAnsi="Times New Roman" w:cs="Times New Roman"/>
          <w:kern w:val="0"/>
        </w:rPr>
        <w:t>buccal cingulum development: 0 = absent to trace; 1 = partial, broken at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protoconid and hypoconid; 2 =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105. m46*. M</w:t>
      </w:r>
      <w:r>
        <w:rPr>
          <w:rFonts w:ascii="Times New Roman" w:hAnsi="Times New Roman" w:cs="Times New Roman"/>
          <w:kern w:val="0"/>
          <w:sz w:val="16"/>
          <w:szCs w:val="16"/>
        </w:rPr>
        <w:t xml:space="preserve">1 </w:t>
      </w:r>
      <w:r>
        <w:rPr>
          <w:rFonts w:ascii="Times New Roman" w:hAnsi="Times New Roman" w:cs="Times New Roman"/>
          <w:kern w:val="0"/>
        </w:rPr>
        <w:t>hypoflexid depth: 0 = very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106. m47*. M</w:t>
      </w:r>
      <w:r>
        <w:rPr>
          <w:rFonts w:ascii="Times New Roman" w:hAnsi="Times New Roman" w:cs="Times New Roman"/>
          <w:kern w:val="0"/>
          <w:sz w:val="16"/>
          <w:szCs w:val="16"/>
        </w:rPr>
        <w:t xml:space="preserve">2 </w:t>
      </w:r>
      <w:r>
        <w:rPr>
          <w:rFonts w:ascii="Times New Roman" w:hAnsi="Times New Roman" w:cs="Times New Roman"/>
          <w:kern w:val="0"/>
        </w:rPr>
        <w:t>hypoflexid depth: 0 = very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107. m53*. Ratio of M</w:t>
      </w:r>
      <w:r>
        <w:rPr>
          <w:rFonts w:ascii="Times New Roman" w:hAnsi="Times New Roman" w:cs="Times New Roman"/>
          <w:kern w:val="0"/>
          <w:sz w:val="16"/>
          <w:szCs w:val="16"/>
        </w:rPr>
        <w:t xml:space="preserve">2 </w:t>
      </w:r>
      <w:r>
        <w:rPr>
          <w:rFonts w:ascii="Times New Roman" w:hAnsi="Times New Roman" w:cs="Times New Roman"/>
          <w:kern w:val="0"/>
        </w:rPr>
        <w:t>length to M</w:t>
      </w:r>
      <w:r>
        <w:rPr>
          <w:rFonts w:ascii="Times New Roman" w:hAnsi="Times New Roman" w:cs="Times New Roman"/>
          <w:kern w:val="0"/>
          <w:sz w:val="16"/>
          <w:szCs w:val="16"/>
        </w:rPr>
        <w:t xml:space="preserve">3 </w:t>
      </w:r>
      <w:r>
        <w:rPr>
          <w:rFonts w:ascii="Times New Roman" w:hAnsi="Times New Roman" w:cs="Times New Roman"/>
          <w:kern w:val="0"/>
        </w:rPr>
        <w:t>length: 0 = M</w:t>
      </w:r>
      <w:r>
        <w:rPr>
          <w:rFonts w:ascii="Times New Roman" w:hAnsi="Times New Roman" w:cs="Times New Roman"/>
          <w:kern w:val="0"/>
          <w:sz w:val="16"/>
          <w:szCs w:val="16"/>
        </w:rPr>
        <w:t xml:space="preserve">3 </w:t>
      </w:r>
      <w:r>
        <w:rPr>
          <w:rFonts w:ascii="Times New Roman" w:hAnsi="Times New Roman" w:cs="Times New Roman"/>
          <w:kern w:val="0"/>
        </w:rPr>
        <w:t>much longer than M</w:t>
      </w:r>
      <w:r>
        <w:rPr>
          <w:rFonts w:ascii="Times New Roman" w:hAnsi="Times New Roman" w:cs="Times New Roman"/>
          <w:kern w:val="0"/>
          <w:sz w:val="16"/>
          <w:szCs w:val="16"/>
        </w:rPr>
        <w:t xml:space="preserve">2 </w:t>
      </w:r>
      <w:r>
        <w:rPr>
          <w:rFonts w:ascii="Times New Roman" w:hAnsi="Times New Roman" w:cs="Times New Roman"/>
          <w:kern w:val="0"/>
        </w:rPr>
        <w:t>(0.71-0.80);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M</w:t>
      </w:r>
      <w:r>
        <w:rPr>
          <w:rFonts w:ascii="Times New Roman" w:hAnsi="Times New Roman" w:cs="Times New Roman"/>
          <w:kern w:val="0"/>
          <w:sz w:val="16"/>
          <w:szCs w:val="16"/>
        </w:rPr>
        <w:t xml:space="preserve">3 </w:t>
      </w:r>
      <w:r>
        <w:rPr>
          <w:rFonts w:ascii="Times New Roman" w:hAnsi="Times New Roman" w:cs="Times New Roman"/>
          <w:kern w:val="0"/>
        </w:rPr>
        <w:t>longer than M</w:t>
      </w:r>
      <w:r>
        <w:rPr>
          <w:rFonts w:ascii="Times New Roman" w:hAnsi="Times New Roman" w:cs="Times New Roman"/>
          <w:kern w:val="0"/>
          <w:sz w:val="16"/>
          <w:szCs w:val="16"/>
        </w:rPr>
        <w:t xml:space="preserve">2 </w:t>
      </w:r>
      <w:r>
        <w:rPr>
          <w:rFonts w:ascii="Times New Roman" w:hAnsi="Times New Roman" w:cs="Times New Roman"/>
          <w:kern w:val="0"/>
        </w:rPr>
        <w:t>(0.81-0.90); 2 = M</w:t>
      </w:r>
      <w:r>
        <w:rPr>
          <w:rFonts w:ascii="Times New Roman" w:hAnsi="Times New Roman" w:cs="Times New Roman"/>
          <w:kern w:val="0"/>
          <w:sz w:val="16"/>
          <w:szCs w:val="16"/>
        </w:rPr>
        <w:t xml:space="preserve">3 </w:t>
      </w:r>
      <w:r>
        <w:rPr>
          <w:rFonts w:ascii="Times New Roman" w:hAnsi="Times New Roman" w:cs="Times New Roman"/>
          <w:kern w:val="0"/>
        </w:rPr>
        <w:t>equal than M</w:t>
      </w:r>
      <w:r>
        <w:rPr>
          <w:rFonts w:ascii="Times New Roman" w:hAnsi="Times New Roman" w:cs="Times New Roman"/>
          <w:kern w:val="0"/>
          <w:sz w:val="16"/>
          <w:szCs w:val="16"/>
        </w:rPr>
        <w:t xml:space="preserve">2 </w:t>
      </w:r>
      <w:r>
        <w:rPr>
          <w:rFonts w:ascii="Times New Roman" w:hAnsi="Times New Roman" w:cs="Times New Roman"/>
          <w:kern w:val="0"/>
        </w:rPr>
        <w:t>(0.91-1.00); 3 = M</w:t>
      </w:r>
      <w:r>
        <w:rPr>
          <w:rFonts w:ascii="Times New Roman" w:hAnsi="Times New Roman" w:cs="Times New Roman"/>
          <w:kern w:val="0"/>
          <w:sz w:val="16"/>
          <w:szCs w:val="16"/>
        </w:rPr>
        <w:t xml:space="preserve">3 </w:t>
      </w:r>
      <w:r>
        <w:rPr>
          <w:rFonts w:ascii="Times New Roman" w:hAnsi="Times New Roman" w:cs="Times New Roman"/>
          <w:kern w:val="0"/>
        </w:rPr>
        <w:t>smaller than M</w:t>
      </w:r>
      <w:r>
        <w:rPr>
          <w:rFonts w:ascii="Times New Roman" w:hAnsi="Times New Roman" w:cs="Times New Roman"/>
          <w:kern w:val="0"/>
          <w:sz w:val="16"/>
          <w:szCs w:val="16"/>
        </w:rPr>
        <w:t>2</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(1.01-1.12); 4 = M</w:t>
      </w:r>
      <w:r>
        <w:rPr>
          <w:rFonts w:ascii="Times New Roman" w:hAnsi="Times New Roman" w:cs="Times New Roman"/>
          <w:kern w:val="0"/>
          <w:sz w:val="16"/>
          <w:szCs w:val="16"/>
        </w:rPr>
        <w:t xml:space="preserve">3 </w:t>
      </w:r>
      <w:r>
        <w:rPr>
          <w:rFonts w:ascii="Times New Roman" w:hAnsi="Times New Roman" w:cs="Times New Roman"/>
          <w:kern w:val="0"/>
        </w:rPr>
        <w:t>much smaller than 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1.13); 5 = if M</w:t>
      </w:r>
      <w:r>
        <w:rPr>
          <w:rFonts w:ascii="Times New Roman" w:hAnsi="Times New Roman" w:cs="Times New Roman"/>
          <w:kern w:val="0"/>
          <w:sz w:val="16"/>
          <w:szCs w:val="16"/>
        </w:rPr>
        <w:t xml:space="preserve">3 </w:t>
      </w:r>
      <w:r>
        <w:rPr>
          <w:rFonts w:ascii="Times New Roman" w:hAnsi="Times New Roman" w:cs="Times New Roman"/>
          <w:kern w:val="0"/>
        </w:rPr>
        <w:t>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108. m55*. M</w:t>
      </w:r>
      <w:r>
        <w:rPr>
          <w:rFonts w:ascii="Times New Roman" w:hAnsi="Times New Roman" w:cs="Times New Roman"/>
          <w:kern w:val="0"/>
          <w:sz w:val="16"/>
          <w:szCs w:val="16"/>
        </w:rPr>
        <w:t xml:space="preserve">1 </w:t>
      </w:r>
      <w:r>
        <w:rPr>
          <w:rFonts w:ascii="Times New Roman" w:hAnsi="Times New Roman" w:cs="Times New Roman"/>
          <w:kern w:val="0"/>
        </w:rPr>
        <w:t>mesiodistal length/buccolingual breadth: 0 = 1.0-1.15; 1 = 1.16-1.22;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1.23-1.32; 3 = &gt; 1.33.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109. m56. Convergence of buccal and lingual molar cusp walls: 0 = convergent;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vertically sided.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110. m57. M</w:t>
      </w:r>
      <w:r>
        <w:rPr>
          <w:rFonts w:ascii="Times New Roman" w:hAnsi="Times New Roman" w:cs="Times New Roman"/>
          <w:kern w:val="0"/>
          <w:sz w:val="16"/>
          <w:szCs w:val="16"/>
        </w:rPr>
        <w:t xml:space="preserve">1-2 </w:t>
      </w:r>
      <w:r>
        <w:rPr>
          <w:rFonts w:ascii="Times New Roman" w:hAnsi="Times New Roman" w:cs="Times New Roman"/>
          <w:kern w:val="0"/>
        </w:rPr>
        <w:t>entoconid position relative to hypoconid: 0 = transverse to hypoconid;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distal to hypoconid.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111. ML88*. M</w:t>
      </w:r>
      <w:r>
        <w:rPr>
          <w:rFonts w:ascii="Times New Roman" w:hAnsi="Times New Roman" w:cs="Times New Roman"/>
          <w:kern w:val="0"/>
          <w:sz w:val="16"/>
          <w:szCs w:val="16"/>
        </w:rPr>
        <w:t xml:space="preserve">1-3 </w:t>
      </w:r>
      <w:r>
        <w:rPr>
          <w:rFonts w:ascii="Times New Roman" w:hAnsi="Times New Roman" w:cs="Times New Roman"/>
          <w:kern w:val="0"/>
        </w:rPr>
        <w:t>Pre-entocristid: 0 = indistinct to absent; 1 = weakly developed (low); 2 = well-developed (strong and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Upper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Incisors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112. I1*.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interstitial contact: 0 = absent; teeth widely spaced; 1 = present as narrow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contact; 2 = I</w:t>
      </w:r>
      <w:r>
        <w:rPr>
          <w:rFonts w:ascii="Times New Roman" w:hAnsi="Times New Roman" w:cs="Times New Roman"/>
          <w:kern w:val="0"/>
          <w:sz w:val="16"/>
          <w:szCs w:val="16"/>
        </w:rPr>
        <w:t xml:space="preserve">2 </w:t>
      </w:r>
      <w:r>
        <w:rPr>
          <w:rFonts w:ascii="Times New Roman" w:hAnsi="Times New Roman" w:cs="Times New Roman"/>
          <w:kern w:val="0"/>
        </w:rPr>
        <w:t>tightly packed against I</w:t>
      </w:r>
      <w:r>
        <w:rPr>
          <w:rFonts w:ascii="Times New Roman" w:hAnsi="Times New Roman" w:cs="Times New Roman"/>
          <w:kern w:val="0"/>
          <w:sz w:val="16"/>
          <w:szCs w:val="16"/>
        </w:rPr>
        <w:t>1</w:t>
      </w:r>
      <w:r>
        <w:rPr>
          <w:rFonts w:ascii="Times New Roman" w:hAnsi="Times New Roman" w:cs="Times New Roman"/>
          <w:kern w:val="0"/>
        </w:rPr>
        <w:t>, I</w:t>
      </w:r>
      <w:r>
        <w:rPr>
          <w:rFonts w:ascii="Times New Roman" w:hAnsi="Times New Roman" w:cs="Times New Roman"/>
          <w:kern w:val="0"/>
          <w:sz w:val="16"/>
          <w:szCs w:val="16"/>
        </w:rPr>
        <w:t xml:space="preserve">1 </w:t>
      </w:r>
      <w:r>
        <w:rPr>
          <w:rFonts w:ascii="Times New Roman" w:hAnsi="Times New Roman" w:cs="Times New Roman"/>
          <w:kern w:val="0"/>
        </w:rPr>
        <w:t>preparacrista abbreviated.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113. I2.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1 </w:t>
      </w:r>
      <w:r>
        <w:rPr>
          <w:rFonts w:ascii="Times New Roman" w:hAnsi="Times New Roman" w:cs="Times New Roman"/>
          <w:kern w:val="0"/>
        </w:rPr>
        <w:t>interstitial contact: 0 = present; 1 = absent: a wide space occurs in the mi</w:t>
      </w:r>
      <w:r>
        <w:rPr>
          <w:rFonts w:ascii="Times New Roman" w:hAnsi="Times New Roman" w:cs="Times New Roman"/>
          <w:kern w:val="0"/>
        </w:rPr>
        <w:t>d</w:t>
      </w:r>
      <w:r>
        <w:rPr>
          <w:rFonts w:ascii="Times New Roman" w:hAnsi="Times New Roman" w:cs="Times New Roman"/>
          <w:kern w:val="0"/>
        </w:rPr>
        <w:t>line between these teeth.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114. I3. I</w:t>
      </w:r>
      <w:r>
        <w:rPr>
          <w:rFonts w:ascii="Times New Roman" w:hAnsi="Times New Roman" w:cs="Times New Roman"/>
          <w:kern w:val="0"/>
          <w:sz w:val="16"/>
          <w:szCs w:val="16"/>
        </w:rPr>
        <w:t>2</w:t>
      </w:r>
      <w:r>
        <w:rPr>
          <w:rFonts w:ascii="Times New Roman" w:hAnsi="Times New Roman" w:cs="Times New Roman"/>
          <w:kern w:val="0"/>
        </w:rPr>
        <w:t>-C diastema: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115. I4*. I</w:t>
      </w:r>
      <w:r>
        <w:rPr>
          <w:rFonts w:ascii="Times New Roman" w:hAnsi="Times New Roman" w:cs="Times New Roman"/>
          <w:kern w:val="0"/>
          <w:sz w:val="16"/>
          <w:szCs w:val="16"/>
        </w:rPr>
        <w:t xml:space="preserve">1 </w:t>
      </w:r>
      <w:r>
        <w:rPr>
          <w:rFonts w:ascii="Times New Roman" w:hAnsi="Times New Roman" w:cs="Times New Roman"/>
          <w:kern w:val="0"/>
        </w:rPr>
        <w:t>area:I</w:t>
      </w:r>
      <w:r>
        <w:rPr>
          <w:rFonts w:ascii="Times New Roman" w:hAnsi="Times New Roman" w:cs="Times New Roman"/>
          <w:kern w:val="0"/>
          <w:sz w:val="16"/>
          <w:szCs w:val="16"/>
        </w:rPr>
        <w:t xml:space="preserve">2 </w:t>
      </w:r>
      <w:r>
        <w:rPr>
          <w:rFonts w:ascii="Times New Roman" w:hAnsi="Times New Roman" w:cs="Times New Roman"/>
          <w:kern w:val="0"/>
        </w:rPr>
        <w:t>area: 0 = areas approximately equal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1.00); 1 = I</w:t>
      </w:r>
      <w:r>
        <w:rPr>
          <w:rFonts w:ascii="Times New Roman" w:hAnsi="Times New Roman" w:cs="Times New Roman"/>
          <w:kern w:val="0"/>
          <w:sz w:val="16"/>
          <w:szCs w:val="16"/>
        </w:rPr>
        <w:t xml:space="preserve">1 </w:t>
      </w:r>
      <w:r>
        <w:rPr>
          <w:rFonts w:ascii="Times New Roman" w:hAnsi="Times New Roman" w:cs="Times New Roman"/>
          <w:kern w:val="0"/>
        </w:rPr>
        <w:t>slightly larger than I</w:t>
      </w:r>
      <w:r>
        <w:rPr>
          <w:rFonts w:ascii="Times New Roman" w:hAnsi="Times New Roman" w:cs="Times New Roman"/>
          <w:kern w:val="0"/>
          <w:sz w:val="16"/>
          <w:szCs w:val="16"/>
        </w:rPr>
        <w:t xml:space="preserve">2 </w:t>
      </w:r>
      <w:r>
        <w:rPr>
          <w:rFonts w:ascii="Times New Roman" w:hAnsi="Times New Roman" w:cs="Times New Roman"/>
          <w:kern w:val="0"/>
        </w:rPr>
        <w:t>(&gt; 1.00, &lt; 1.40); 2 = I</w:t>
      </w:r>
      <w:r>
        <w:rPr>
          <w:rFonts w:ascii="Times New Roman" w:hAnsi="Times New Roman" w:cs="Times New Roman"/>
          <w:kern w:val="0"/>
          <w:sz w:val="16"/>
          <w:szCs w:val="16"/>
        </w:rPr>
        <w:t xml:space="preserve">1 </w:t>
      </w:r>
      <w:r>
        <w:rPr>
          <w:rFonts w:ascii="Times New Roman" w:hAnsi="Times New Roman" w:cs="Times New Roman"/>
          <w:kern w:val="0"/>
        </w:rPr>
        <w:t>much larger than I</w:t>
      </w:r>
      <w:r>
        <w:rPr>
          <w:rFonts w:ascii="Times New Roman" w:hAnsi="Times New Roman" w:cs="Times New Roman"/>
          <w:kern w:val="0"/>
          <w:sz w:val="16"/>
          <w:szCs w:val="16"/>
        </w:rPr>
        <w:t xml:space="preserve">2 </w:t>
      </w:r>
      <w:r>
        <w:rPr>
          <w:rFonts w:ascii="Times New Roman" w:hAnsi="Times New Roman" w:cs="Times New Roman"/>
          <w:kern w:val="0"/>
        </w:rPr>
        <w:t>(&gt; 1.40).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116. I5*. I</w:t>
      </w:r>
      <w:r>
        <w:rPr>
          <w:rFonts w:ascii="Times New Roman" w:hAnsi="Times New Roman" w:cs="Times New Roman"/>
          <w:kern w:val="0"/>
          <w:sz w:val="16"/>
          <w:szCs w:val="16"/>
        </w:rPr>
        <w:t xml:space="preserve">1 </w:t>
      </w:r>
      <w:r>
        <w:rPr>
          <w:rFonts w:ascii="Times New Roman" w:hAnsi="Times New Roman" w:cs="Times New Roman"/>
          <w:kern w:val="0"/>
        </w:rPr>
        <w:t>size (I</w:t>
      </w:r>
      <w:r>
        <w:rPr>
          <w:rFonts w:ascii="Times New Roman" w:hAnsi="Times New Roman" w:cs="Times New Roman"/>
          <w:kern w:val="0"/>
          <w:sz w:val="16"/>
          <w:szCs w:val="16"/>
        </w:rPr>
        <w:t xml:space="preserve">1 </w:t>
      </w:r>
      <w:r>
        <w:rPr>
          <w:rFonts w:ascii="Times New Roman" w:hAnsi="Times New Roman" w:cs="Times New Roman"/>
          <w:kern w:val="0"/>
        </w:rPr>
        <w:t>area: M</w:t>
      </w:r>
      <w:r>
        <w:rPr>
          <w:rFonts w:ascii="Times New Roman" w:hAnsi="Times New Roman" w:cs="Times New Roman"/>
          <w:kern w:val="0"/>
          <w:sz w:val="16"/>
          <w:szCs w:val="16"/>
        </w:rPr>
        <w:t xml:space="preserve">1 </w:t>
      </w:r>
      <w:r>
        <w:rPr>
          <w:rFonts w:ascii="Times New Roman" w:hAnsi="Times New Roman" w:cs="Times New Roman"/>
          <w:kern w:val="0"/>
        </w:rPr>
        <w:t>area): 0 = incisor small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0.50); 1 = incisor moderate (&gt; 0.50, &lt; 0.56); 2 = incisor large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0.56).</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117. I6*. I</w:t>
      </w:r>
      <w:r>
        <w:rPr>
          <w:rFonts w:ascii="Times New Roman" w:hAnsi="Times New Roman" w:cs="Times New Roman"/>
          <w:kern w:val="0"/>
          <w:sz w:val="16"/>
          <w:szCs w:val="16"/>
        </w:rPr>
        <w:t xml:space="preserve">1 </w:t>
      </w:r>
      <w:r>
        <w:rPr>
          <w:rFonts w:ascii="Times New Roman" w:hAnsi="Times New Roman" w:cs="Times New Roman"/>
          <w:kern w:val="0"/>
        </w:rPr>
        <w:t>occlusal shape (mesiodistal length/buccolingual breadth): 0 = rounded oval (&lt;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1.05); 1 = buccolingually compressed (&gt; 1.05, &lt; 1.30); 2 = extremely compressed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118. I7*. I</w:t>
      </w:r>
      <w:r>
        <w:rPr>
          <w:rFonts w:ascii="Times New Roman" w:hAnsi="Times New Roman" w:cs="Times New Roman"/>
          <w:kern w:val="0"/>
          <w:sz w:val="16"/>
          <w:szCs w:val="16"/>
        </w:rPr>
        <w:t xml:space="preserve">2 </w:t>
      </w:r>
      <w:r>
        <w:rPr>
          <w:rFonts w:ascii="Times New Roman" w:hAnsi="Times New Roman" w:cs="Times New Roman"/>
          <w:kern w:val="0"/>
        </w:rPr>
        <w:t>occlusal shape (mesiodistal length /buccolingual breadth): 0 = rounded oval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1.05); 1 = slightly buccolingually compressed (&gt; 1.05, &lt; 1.30); 2 = extremely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buccolingually compressed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119. I10. I</w:t>
      </w:r>
      <w:r>
        <w:rPr>
          <w:rFonts w:ascii="Times New Roman" w:hAnsi="Times New Roman" w:cs="Times New Roman"/>
          <w:kern w:val="0"/>
          <w:sz w:val="16"/>
          <w:szCs w:val="16"/>
        </w:rPr>
        <w:t xml:space="preserve">1 </w:t>
      </w:r>
      <w:r>
        <w:rPr>
          <w:rFonts w:ascii="Times New Roman" w:hAnsi="Times New Roman" w:cs="Times New Roman"/>
          <w:kern w:val="0"/>
        </w:rPr>
        <w:t>occlusal edge orientation (for spatulate incisors only; all others scored as ‘?’): 0 = occlusal edge orthogonal to long axis of root; 1 = occlusal edge wears at a steep angle to long axis of root; 2 = crown with pronounced mesial asymmetry (= mesial process) in unworn state.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120. I11. I</w:t>
      </w:r>
      <w:r>
        <w:rPr>
          <w:rFonts w:ascii="Times New Roman" w:hAnsi="Times New Roman" w:cs="Times New Roman"/>
          <w:kern w:val="0"/>
          <w:sz w:val="16"/>
          <w:szCs w:val="16"/>
        </w:rPr>
        <w:t xml:space="preserve">1-2 </w:t>
      </w:r>
      <w:r>
        <w:rPr>
          <w:rFonts w:ascii="Times New Roman" w:hAnsi="Times New Roman" w:cs="Times New Roman"/>
          <w:kern w:val="0"/>
        </w:rPr>
        <w:t>lingual cingulum: 0 = moderate, continuous;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121. I12. I</w:t>
      </w:r>
      <w:r>
        <w:rPr>
          <w:rFonts w:ascii="Times New Roman" w:hAnsi="Times New Roman" w:cs="Times New Roman"/>
          <w:kern w:val="0"/>
          <w:sz w:val="16"/>
          <w:szCs w:val="16"/>
        </w:rPr>
        <w:t xml:space="preserve">1 </w:t>
      </w:r>
      <w:r>
        <w:rPr>
          <w:rFonts w:ascii="Times New Roman" w:hAnsi="Times New Roman" w:cs="Times New Roman"/>
          <w:kern w:val="0"/>
        </w:rPr>
        <w:t>basal lingual cusp: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122. I13. I</w:t>
      </w:r>
      <w:r>
        <w:rPr>
          <w:rFonts w:ascii="Times New Roman" w:hAnsi="Times New Roman" w:cs="Times New Roman"/>
          <w:kern w:val="0"/>
          <w:sz w:val="16"/>
          <w:szCs w:val="16"/>
        </w:rPr>
        <w:t>1</w:t>
      </w:r>
      <w:r>
        <w:rPr>
          <w:rFonts w:ascii="Times New Roman" w:hAnsi="Times New Roman" w:cs="Times New Roman"/>
          <w:kern w:val="0"/>
        </w:rPr>
        <w:t>-I</w:t>
      </w:r>
      <w:r>
        <w:rPr>
          <w:rFonts w:ascii="Times New Roman" w:hAnsi="Times New Roman" w:cs="Times New Roman"/>
          <w:kern w:val="0"/>
          <w:sz w:val="16"/>
          <w:szCs w:val="16"/>
        </w:rPr>
        <w:t xml:space="preserve">2 </w:t>
      </w:r>
      <w:r>
        <w:rPr>
          <w:rFonts w:ascii="Times New Roman" w:hAnsi="Times New Roman" w:cs="Times New Roman"/>
          <w:kern w:val="0"/>
        </w:rPr>
        <w:t>buccal cingulum: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Canines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123. C1. C</w:t>
      </w:r>
      <w:r>
        <w:rPr>
          <w:rFonts w:ascii="Times New Roman" w:hAnsi="Times New Roman" w:cs="Times New Roman"/>
          <w:kern w:val="0"/>
          <w:sz w:val="16"/>
          <w:szCs w:val="16"/>
        </w:rPr>
        <w:t xml:space="preserve">1 </w:t>
      </w:r>
      <w:r>
        <w:rPr>
          <w:rFonts w:ascii="Times New Roman" w:hAnsi="Times New Roman" w:cs="Times New Roman"/>
          <w:kern w:val="0"/>
        </w:rPr>
        <w:t>cross-sectional shape: 0 = oval; 1 = rounded.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124. C2*. Upper canine occlusion: 0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1-2</w:t>
      </w:r>
      <w:r>
        <w:rPr>
          <w:rFonts w:ascii="Times New Roman" w:hAnsi="Times New Roman" w:cs="Times New Roman"/>
          <w:kern w:val="0"/>
        </w:rPr>
        <w:t>; 1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2</w:t>
      </w:r>
      <w:r>
        <w:rPr>
          <w:rFonts w:ascii="Times New Roman" w:hAnsi="Times New Roman" w:cs="Times New Roman"/>
          <w:kern w:val="0"/>
        </w:rPr>
        <w:t>;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sz w:val="16"/>
          <w:szCs w:val="16"/>
        </w:rPr>
      </w:pPr>
      <w:r>
        <w:rPr>
          <w:rFonts w:ascii="Times New Roman" w:hAnsi="Times New Roman" w:cs="Times New Roman"/>
          <w:kern w:val="0"/>
        </w:rPr>
        <w:t>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2-3</w:t>
      </w:r>
      <w:r>
        <w:rPr>
          <w:rFonts w:ascii="Times New Roman" w:hAnsi="Times New Roman" w:cs="Times New Roman"/>
          <w:kern w:val="0"/>
        </w:rPr>
        <w:t>; 3 = C</w:t>
      </w:r>
      <w:r>
        <w:rPr>
          <w:rFonts w:ascii="Times New Roman" w:hAnsi="Times New Roman" w:cs="Times New Roman"/>
          <w:kern w:val="0"/>
          <w:sz w:val="16"/>
          <w:szCs w:val="16"/>
        </w:rPr>
        <w:t xml:space="preserve">1 </w:t>
      </w:r>
      <w:r>
        <w:rPr>
          <w:rFonts w:ascii="Times New Roman" w:hAnsi="Times New Roman" w:cs="Times New Roman"/>
          <w:kern w:val="0"/>
        </w:rPr>
        <w:t>wears against P</w:t>
      </w:r>
      <w:r>
        <w:rPr>
          <w:rFonts w:ascii="Times New Roman" w:hAnsi="Times New Roman" w:cs="Times New Roman"/>
          <w:kern w:val="0"/>
          <w:sz w:val="16"/>
          <w:szCs w:val="16"/>
        </w:rPr>
        <w:t>3.</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125. C3. C</w:t>
      </w:r>
      <w:r>
        <w:rPr>
          <w:rFonts w:ascii="Times New Roman" w:hAnsi="Times New Roman" w:cs="Times New Roman"/>
          <w:kern w:val="0"/>
          <w:sz w:val="16"/>
          <w:szCs w:val="16"/>
        </w:rPr>
        <w:t xml:space="preserve">1 </w:t>
      </w:r>
      <w:r>
        <w:rPr>
          <w:rFonts w:ascii="Times New Roman" w:hAnsi="Times New Roman" w:cs="Times New Roman"/>
          <w:kern w:val="0"/>
        </w:rPr>
        <w:t>mesial groove (females): 0 = shallow or absent;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126. C4*. C</w:t>
      </w:r>
      <w:r>
        <w:rPr>
          <w:rFonts w:ascii="Times New Roman" w:hAnsi="Times New Roman" w:cs="Times New Roman"/>
          <w:kern w:val="0"/>
          <w:sz w:val="16"/>
          <w:szCs w:val="16"/>
        </w:rPr>
        <w:t xml:space="preserve">1 </w:t>
      </w:r>
      <w:r>
        <w:rPr>
          <w:rFonts w:ascii="Times New Roman" w:hAnsi="Times New Roman" w:cs="Times New Roman"/>
          <w:kern w:val="0"/>
        </w:rPr>
        <w:t>lingual cingulum: 0 = weak or absent; 1 = strong; 2 = very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Premolars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127. P1*. P</w:t>
      </w:r>
      <w:r>
        <w:rPr>
          <w:rFonts w:ascii="Times New Roman" w:hAnsi="Times New Roman" w:cs="Times New Roman"/>
          <w:kern w:val="0"/>
          <w:sz w:val="16"/>
          <w:szCs w:val="16"/>
        </w:rPr>
        <w:t xml:space="preserve">2 </w:t>
      </w:r>
      <w:r>
        <w:rPr>
          <w:rFonts w:ascii="Times New Roman" w:hAnsi="Times New Roman" w:cs="Times New Roman"/>
          <w:kern w:val="0"/>
        </w:rPr>
        <w:t>root number: 0 = one (if tooth is absent, taxon scored ‘0’); 1 = two;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128. P2. P</w:t>
      </w:r>
      <w:r>
        <w:rPr>
          <w:rFonts w:ascii="Times New Roman" w:hAnsi="Times New Roman" w:cs="Times New Roman"/>
          <w:kern w:val="0"/>
          <w:sz w:val="16"/>
          <w:szCs w:val="16"/>
        </w:rPr>
        <w:t xml:space="preserve">3 </w:t>
      </w:r>
      <w:r>
        <w:rPr>
          <w:rFonts w:ascii="Times New Roman" w:hAnsi="Times New Roman" w:cs="Times New Roman"/>
          <w:kern w:val="0"/>
        </w:rPr>
        <w:t>root number: 0 = two; 1 = 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129. P3. P</w:t>
      </w:r>
      <w:r>
        <w:rPr>
          <w:rFonts w:ascii="Times New Roman" w:hAnsi="Times New Roman" w:cs="Times New Roman"/>
          <w:kern w:val="0"/>
          <w:sz w:val="16"/>
          <w:szCs w:val="16"/>
        </w:rPr>
        <w:t xml:space="preserve">4 </w:t>
      </w:r>
      <w:r>
        <w:rPr>
          <w:rFonts w:ascii="Times New Roman" w:hAnsi="Times New Roman" w:cs="Times New Roman"/>
          <w:kern w:val="0"/>
        </w:rPr>
        <w:t>root number: 0 = two; 1 = three.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130. P4*. Ratio of P</w:t>
      </w:r>
      <w:r>
        <w:rPr>
          <w:rFonts w:ascii="Times New Roman" w:hAnsi="Times New Roman" w:cs="Times New Roman"/>
          <w:kern w:val="0"/>
          <w:sz w:val="16"/>
          <w:szCs w:val="16"/>
        </w:rPr>
        <w:t xml:space="preserve">2 </w:t>
      </w:r>
      <w:r>
        <w:rPr>
          <w:rFonts w:ascii="Times New Roman" w:hAnsi="Times New Roman" w:cs="Times New Roman"/>
          <w:kern w:val="0"/>
        </w:rPr>
        <w:t>area to P</w:t>
      </w:r>
      <w:r>
        <w:rPr>
          <w:rFonts w:ascii="Times New Roman" w:hAnsi="Times New Roman" w:cs="Times New Roman"/>
          <w:kern w:val="0"/>
          <w:sz w:val="16"/>
          <w:szCs w:val="16"/>
        </w:rPr>
        <w:t xml:space="preserve">3 </w:t>
      </w:r>
      <w:r>
        <w:rPr>
          <w:rFonts w:ascii="Times New Roman" w:hAnsi="Times New Roman" w:cs="Times New Roman"/>
          <w:kern w:val="0"/>
        </w:rPr>
        <w:t>area: 0 = P</w:t>
      </w:r>
      <w:r>
        <w:rPr>
          <w:rFonts w:ascii="Times New Roman" w:hAnsi="Times New Roman" w:cs="Times New Roman"/>
          <w:kern w:val="0"/>
          <w:sz w:val="16"/>
          <w:szCs w:val="16"/>
        </w:rPr>
        <w:t xml:space="preserve">2 </w:t>
      </w:r>
      <w:r>
        <w:rPr>
          <w:rFonts w:ascii="Times New Roman" w:hAnsi="Times New Roman" w:cs="Times New Roman"/>
          <w:kern w:val="0"/>
        </w:rPr>
        <w:t>much smaller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0.85) (if tooth is absent, taxon scored ‘0’); 1 = P</w:t>
      </w:r>
      <w:r>
        <w:rPr>
          <w:rFonts w:ascii="Times New Roman" w:hAnsi="Times New Roman" w:cs="Times New Roman"/>
          <w:kern w:val="0"/>
          <w:sz w:val="16"/>
          <w:szCs w:val="16"/>
        </w:rPr>
        <w:t xml:space="preserve">2 </w:t>
      </w:r>
      <w:r>
        <w:rPr>
          <w:rFonts w:ascii="Times New Roman" w:hAnsi="Times New Roman" w:cs="Times New Roman"/>
          <w:kern w:val="0"/>
        </w:rPr>
        <w:t>smaller (&gt; 0.85, &lt; 0.95); 2 = P</w:t>
      </w:r>
      <w:r>
        <w:rPr>
          <w:rFonts w:ascii="Times New Roman" w:hAnsi="Times New Roman" w:cs="Times New Roman"/>
          <w:kern w:val="0"/>
          <w:sz w:val="16"/>
          <w:szCs w:val="16"/>
        </w:rPr>
        <w:t xml:space="preserve">2 </w:t>
      </w:r>
      <w:r>
        <w:rPr>
          <w:rFonts w:ascii="Times New Roman" w:hAnsi="Times New Roman" w:cs="Times New Roman"/>
          <w:kern w:val="0"/>
        </w:rPr>
        <w:t>equal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0.95); 3 = clearly larger.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131. P5*. Ratio of P</w:t>
      </w:r>
      <w:r>
        <w:rPr>
          <w:rFonts w:ascii="Times New Roman" w:hAnsi="Times New Roman" w:cs="Times New Roman"/>
          <w:kern w:val="0"/>
          <w:sz w:val="16"/>
          <w:szCs w:val="16"/>
        </w:rPr>
        <w:t xml:space="preserve">4 </w:t>
      </w:r>
      <w:r>
        <w:rPr>
          <w:rFonts w:ascii="Times New Roman" w:hAnsi="Times New Roman" w:cs="Times New Roman"/>
          <w:kern w:val="0"/>
        </w:rPr>
        <w:t>area to M</w:t>
      </w:r>
      <w:r>
        <w:rPr>
          <w:rFonts w:ascii="Times New Roman" w:hAnsi="Times New Roman" w:cs="Times New Roman"/>
          <w:kern w:val="0"/>
          <w:sz w:val="16"/>
          <w:szCs w:val="16"/>
        </w:rPr>
        <w:t xml:space="preserve">1 </w:t>
      </w:r>
      <w:r>
        <w:rPr>
          <w:rFonts w:ascii="Times New Roman" w:hAnsi="Times New Roman" w:cs="Times New Roman"/>
          <w:kern w:val="0"/>
        </w:rPr>
        <w:t>area: 0 = P</w:t>
      </w:r>
      <w:r>
        <w:rPr>
          <w:rFonts w:ascii="Times New Roman" w:hAnsi="Times New Roman" w:cs="Times New Roman"/>
          <w:kern w:val="0"/>
          <w:sz w:val="16"/>
          <w:szCs w:val="16"/>
        </w:rPr>
        <w:t xml:space="preserve">4 </w:t>
      </w:r>
      <w:r>
        <w:rPr>
          <w:rFonts w:ascii="Times New Roman" w:hAnsi="Times New Roman" w:cs="Times New Roman"/>
          <w:kern w:val="0"/>
        </w:rPr>
        <w:t>&lt;&lt; M</w:t>
      </w:r>
      <w:r>
        <w:rPr>
          <w:rFonts w:ascii="Times New Roman" w:hAnsi="Times New Roman" w:cs="Times New Roman"/>
          <w:kern w:val="0"/>
          <w:sz w:val="16"/>
          <w:szCs w:val="16"/>
        </w:rPr>
        <w:t xml:space="preserve">1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0.66); 1 = P</w:t>
      </w:r>
      <w:r>
        <w:rPr>
          <w:rFonts w:ascii="Times New Roman" w:hAnsi="Times New Roman" w:cs="Times New Roman"/>
          <w:kern w:val="0"/>
          <w:sz w:val="16"/>
          <w:szCs w:val="16"/>
        </w:rPr>
        <w:t>4</w:t>
      </w:r>
      <w:r>
        <w:rPr>
          <w:rFonts w:ascii="Times New Roman" w:hAnsi="Times New Roman" w:cs="Times New Roman"/>
          <w:kern w:val="0"/>
        </w:rPr>
        <w:t>&lt; M</w:t>
      </w:r>
      <w:r>
        <w:rPr>
          <w:rFonts w:ascii="Times New Roman" w:hAnsi="Times New Roman" w:cs="Times New Roman"/>
          <w:kern w:val="0"/>
          <w:sz w:val="16"/>
          <w:szCs w:val="16"/>
        </w:rPr>
        <w:t xml:space="preserve">1 </w:t>
      </w:r>
      <w:r>
        <w:rPr>
          <w:rFonts w:ascii="Times New Roman" w:hAnsi="Times New Roman" w:cs="Times New Roman"/>
          <w:kern w:val="0"/>
        </w:rPr>
        <w:t xml:space="preserve">(&gt; 0.66,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0.76); 2 = P</w:t>
      </w:r>
      <w:r>
        <w:rPr>
          <w:rFonts w:ascii="Times New Roman" w:hAnsi="Times New Roman" w:cs="Times New Roman"/>
          <w:kern w:val="0"/>
          <w:sz w:val="16"/>
          <w:szCs w:val="16"/>
        </w:rPr>
        <w:t xml:space="preserve">4 </w:t>
      </w:r>
      <w:r>
        <w:rPr>
          <w:rFonts w:ascii="Times New Roman" w:hAnsi="Times New Roman" w:cs="Times New Roman"/>
          <w:kern w:val="0"/>
        </w:rPr>
        <w:t>= M</w:t>
      </w:r>
      <w:r>
        <w:rPr>
          <w:rFonts w:ascii="Times New Roman" w:hAnsi="Times New Roman" w:cs="Times New Roman"/>
          <w:kern w:val="0"/>
          <w:sz w:val="16"/>
          <w:szCs w:val="16"/>
        </w:rPr>
        <w:t xml:space="preserve">1 </w:t>
      </w:r>
      <w:r>
        <w:rPr>
          <w:rFonts w:ascii="Times New Roman" w:hAnsi="Times New Roman" w:cs="Times New Roman"/>
          <w:kern w:val="0"/>
        </w:rPr>
        <w:t>(0.77-1.05); 3 = P</w:t>
      </w:r>
      <w:r>
        <w:rPr>
          <w:rFonts w:ascii="Times New Roman" w:hAnsi="Times New Roman" w:cs="Times New Roman"/>
          <w:kern w:val="0"/>
          <w:sz w:val="16"/>
          <w:szCs w:val="16"/>
        </w:rPr>
        <w:t xml:space="preserve">4 </w:t>
      </w:r>
      <w:r>
        <w:rPr>
          <w:rFonts w:ascii="Times New Roman" w:hAnsi="Times New Roman" w:cs="Times New Roman"/>
          <w:kern w:val="0"/>
        </w:rPr>
        <w:t>&gt; M</w:t>
      </w:r>
      <w:r>
        <w:rPr>
          <w:rFonts w:ascii="Times New Roman" w:hAnsi="Times New Roman" w:cs="Times New Roman"/>
          <w:kern w:val="0"/>
          <w:sz w:val="16"/>
          <w:szCs w:val="16"/>
        </w:rPr>
        <w:t xml:space="preserve">1 </w:t>
      </w:r>
      <w:r>
        <w:rPr>
          <w:rFonts w:ascii="Times New Roman" w:hAnsi="Times New Roman" w:cs="Times New Roman"/>
          <w:kern w:val="0"/>
        </w:rPr>
        <w:t>(&gt; 1.06).</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132. P6. P</w:t>
      </w:r>
      <w:r>
        <w:rPr>
          <w:rFonts w:ascii="Times New Roman" w:hAnsi="Times New Roman" w:cs="Times New Roman"/>
          <w:kern w:val="0"/>
          <w:sz w:val="16"/>
          <w:szCs w:val="16"/>
        </w:rPr>
        <w:t xml:space="preserve">2 </w:t>
      </w:r>
      <w:r>
        <w:rPr>
          <w:rFonts w:ascii="Times New Roman" w:hAnsi="Times New Roman" w:cs="Times New Roman"/>
          <w:kern w:val="0"/>
        </w:rPr>
        <w:t>occlusal outline: 0 = triangular; 1 = suboval with the long axis b-l; 2 = suboval with the long axis m-d; 3 = round.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133. P7. P</w:t>
      </w:r>
      <w:r>
        <w:rPr>
          <w:rFonts w:ascii="Times New Roman" w:hAnsi="Times New Roman" w:cs="Times New Roman"/>
          <w:kern w:val="0"/>
          <w:sz w:val="16"/>
          <w:szCs w:val="16"/>
        </w:rPr>
        <w:t xml:space="preserve">4 </w:t>
      </w:r>
      <w:r>
        <w:rPr>
          <w:rFonts w:ascii="Times New Roman" w:hAnsi="Times New Roman" w:cs="Times New Roman"/>
          <w:kern w:val="0"/>
        </w:rPr>
        <w:t>occlusal outline: 0 = triangular; 1 = suboval; 2 = squared.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134. P8. P</w:t>
      </w:r>
      <w:r>
        <w:rPr>
          <w:rFonts w:ascii="Times New Roman" w:hAnsi="Times New Roman" w:cs="Times New Roman"/>
          <w:kern w:val="0"/>
          <w:sz w:val="16"/>
          <w:szCs w:val="16"/>
        </w:rPr>
        <w:t xml:space="preserve">3-4 </w:t>
      </w:r>
      <w:r>
        <w:rPr>
          <w:rFonts w:ascii="Times New Roman" w:hAnsi="Times New Roman" w:cs="Times New Roman"/>
          <w:kern w:val="0"/>
        </w:rPr>
        <w:t>trigon/talon proportions: 0 = trigon &gt; = talon; 1 = trigon &lt; talon.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135. P9. P</w:t>
      </w:r>
      <w:r>
        <w:rPr>
          <w:rFonts w:ascii="Times New Roman" w:hAnsi="Times New Roman" w:cs="Times New Roman"/>
          <w:kern w:val="0"/>
          <w:sz w:val="16"/>
          <w:szCs w:val="16"/>
        </w:rPr>
        <w:t xml:space="preserve">3 </w:t>
      </w:r>
      <w:r>
        <w:rPr>
          <w:rFonts w:ascii="Times New Roman" w:hAnsi="Times New Roman" w:cs="Times New Roman"/>
          <w:kern w:val="0"/>
        </w:rPr>
        <w:t>protocone: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136. P10. P</w:t>
      </w:r>
      <w:r>
        <w:rPr>
          <w:rFonts w:ascii="Times New Roman" w:hAnsi="Times New Roman" w:cs="Times New Roman"/>
          <w:kern w:val="0"/>
          <w:sz w:val="16"/>
          <w:szCs w:val="16"/>
        </w:rPr>
        <w:t xml:space="preserve">4 </w:t>
      </w:r>
      <w:r>
        <w:rPr>
          <w:rFonts w:ascii="Times New Roman" w:hAnsi="Times New Roman" w:cs="Times New Roman"/>
          <w:kern w:val="0"/>
        </w:rPr>
        <w:t>metacone: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137. P11. P</w:t>
      </w:r>
      <w:r>
        <w:rPr>
          <w:rFonts w:ascii="Times New Roman" w:hAnsi="Times New Roman" w:cs="Times New Roman"/>
          <w:kern w:val="0"/>
          <w:sz w:val="16"/>
          <w:szCs w:val="16"/>
        </w:rPr>
        <w:t xml:space="preserve">4 </w:t>
      </w:r>
      <w:r>
        <w:rPr>
          <w:rFonts w:ascii="Times New Roman" w:hAnsi="Times New Roman" w:cs="Times New Roman"/>
          <w:kern w:val="0"/>
        </w:rPr>
        <w:t>protocone: 0 = low relative to paracone; 1 = high relative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138. P12. P</w:t>
      </w:r>
      <w:r>
        <w:rPr>
          <w:rFonts w:ascii="Times New Roman" w:hAnsi="Times New Roman" w:cs="Times New Roman"/>
          <w:kern w:val="0"/>
          <w:sz w:val="16"/>
          <w:szCs w:val="16"/>
        </w:rPr>
        <w:t xml:space="preserve">2 </w:t>
      </w:r>
      <w:r>
        <w:rPr>
          <w:rFonts w:ascii="Times New Roman" w:hAnsi="Times New Roman" w:cs="Times New Roman"/>
          <w:kern w:val="0"/>
        </w:rPr>
        <w:t>protocone: 0 = present; 1 = absent (if tooth absent, taxon scored ‘1’).</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139. P13’. P</w:t>
      </w:r>
      <w:r>
        <w:rPr>
          <w:rFonts w:ascii="Times New Roman" w:hAnsi="Times New Roman" w:cs="Times New Roman"/>
          <w:kern w:val="0"/>
          <w:sz w:val="16"/>
          <w:szCs w:val="16"/>
        </w:rPr>
        <w:t xml:space="preserve">2 </w:t>
      </w:r>
      <w:r>
        <w:rPr>
          <w:rFonts w:ascii="Times New Roman" w:hAnsi="Times New Roman" w:cs="Times New Roman"/>
          <w:kern w:val="0"/>
        </w:rPr>
        <w:t>hypocone: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140. P14*. P</w:t>
      </w:r>
      <w:r>
        <w:rPr>
          <w:rFonts w:ascii="Times New Roman" w:hAnsi="Times New Roman" w:cs="Times New Roman"/>
          <w:kern w:val="0"/>
          <w:sz w:val="16"/>
          <w:szCs w:val="16"/>
        </w:rPr>
        <w:t xml:space="preserve">4 </w:t>
      </w:r>
      <w:r>
        <w:rPr>
          <w:rFonts w:ascii="Times New Roman" w:hAnsi="Times New Roman" w:cs="Times New Roman"/>
          <w:kern w:val="0"/>
        </w:rPr>
        <w:t>paraconule: 0 = large; 1 = small;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141. P15. P</w:t>
      </w:r>
      <w:r>
        <w:rPr>
          <w:rFonts w:ascii="Times New Roman" w:hAnsi="Times New Roman" w:cs="Times New Roman"/>
          <w:kern w:val="0"/>
          <w:sz w:val="16"/>
          <w:szCs w:val="16"/>
        </w:rPr>
        <w:t xml:space="preserve">3-4 </w:t>
      </w:r>
      <w:r>
        <w:rPr>
          <w:rFonts w:ascii="Times New Roman" w:hAnsi="Times New Roman" w:cs="Times New Roman"/>
          <w:kern w:val="0"/>
        </w:rPr>
        <w:t>parastyles: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142. P16. P</w:t>
      </w:r>
      <w:r>
        <w:rPr>
          <w:rFonts w:ascii="Times New Roman" w:hAnsi="Times New Roman" w:cs="Times New Roman"/>
          <w:kern w:val="0"/>
          <w:sz w:val="16"/>
          <w:szCs w:val="16"/>
        </w:rPr>
        <w:t xml:space="preserve">3-4 </w:t>
      </w:r>
      <w:r>
        <w:rPr>
          <w:rFonts w:ascii="Times New Roman" w:hAnsi="Times New Roman" w:cs="Times New Roman"/>
          <w:kern w:val="0"/>
        </w:rPr>
        <w:t>metastyles: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143. P17. P</w:t>
      </w:r>
      <w:r>
        <w:rPr>
          <w:rFonts w:ascii="Times New Roman" w:hAnsi="Times New Roman" w:cs="Times New Roman"/>
          <w:kern w:val="0"/>
          <w:sz w:val="16"/>
          <w:szCs w:val="16"/>
        </w:rPr>
        <w:t xml:space="preserve">3-4 </w:t>
      </w:r>
      <w:r>
        <w:rPr>
          <w:rFonts w:ascii="Times New Roman" w:hAnsi="Times New Roman" w:cs="Times New Roman"/>
          <w:kern w:val="0"/>
        </w:rPr>
        <w:t>postprotocrista: 0 =strong; 1 = weak, short.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144. P18. P</w:t>
      </w:r>
      <w:r>
        <w:rPr>
          <w:rFonts w:ascii="Times New Roman" w:hAnsi="Times New Roman" w:cs="Times New Roman"/>
          <w:kern w:val="0"/>
          <w:sz w:val="16"/>
          <w:szCs w:val="16"/>
        </w:rPr>
        <w:t xml:space="preserve">2-3 </w:t>
      </w:r>
      <w:r>
        <w:rPr>
          <w:rFonts w:ascii="Times New Roman" w:hAnsi="Times New Roman" w:cs="Times New Roman"/>
          <w:kern w:val="0"/>
        </w:rPr>
        <w:t>distal crown margin: 0 = smoothly rounded; 1 = waisted between buccal and lingual cusps.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145. P19. P</w:t>
      </w:r>
      <w:r>
        <w:rPr>
          <w:rFonts w:ascii="Times New Roman" w:hAnsi="Times New Roman" w:cs="Times New Roman"/>
          <w:kern w:val="0"/>
          <w:sz w:val="16"/>
          <w:szCs w:val="16"/>
        </w:rPr>
        <w:t xml:space="preserve">3-4 </w:t>
      </w:r>
      <w:r>
        <w:rPr>
          <w:rFonts w:ascii="Times New Roman" w:hAnsi="Times New Roman" w:cs="Times New Roman"/>
          <w:kern w:val="0"/>
        </w:rPr>
        <w:t>lingual cingulum: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146. P20. P</w:t>
      </w:r>
      <w:r>
        <w:rPr>
          <w:rFonts w:ascii="Times New Roman" w:hAnsi="Times New Roman" w:cs="Times New Roman"/>
          <w:kern w:val="0"/>
          <w:sz w:val="16"/>
          <w:szCs w:val="16"/>
        </w:rPr>
        <w:t xml:space="preserve">3 </w:t>
      </w:r>
      <w:r>
        <w:rPr>
          <w:rFonts w:ascii="Times New Roman" w:hAnsi="Times New Roman" w:cs="Times New Roman"/>
          <w:kern w:val="0"/>
        </w:rPr>
        <w:t>metacone: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147. P21. P</w:t>
      </w:r>
      <w:r>
        <w:rPr>
          <w:rFonts w:ascii="Times New Roman" w:hAnsi="Times New Roman" w:cs="Times New Roman"/>
          <w:kern w:val="0"/>
          <w:sz w:val="16"/>
          <w:szCs w:val="16"/>
        </w:rPr>
        <w:t xml:space="preserve">3-4 </w:t>
      </w:r>
      <w:r>
        <w:rPr>
          <w:rFonts w:ascii="Times New Roman" w:hAnsi="Times New Roman" w:cs="Times New Roman"/>
          <w:kern w:val="0"/>
        </w:rPr>
        <w:t>buccal cingulum development: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148. ML126*. P</w:t>
      </w:r>
      <w:r>
        <w:rPr>
          <w:rFonts w:ascii="Times New Roman" w:hAnsi="Times New Roman" w:cs="Times New Roman"/>
          <w:kern w:val="0"/>
          <w:sz w:val="16"/>
          <w:szCs w:val="16"/>
        </w:rPr>
        <w:t xml:space="preserve">4 </w:t>
      </w:r>
      <w:r>
        <w:rPr>
          <w:rFonts w:ascii="Times New Roman" w:hAnsi="Times New Roman" w:cs="Times New Roman"/>
          <w:kern w:val="0"/>
        </w:rPr>
        <w:t>hypocone: 0 = minute to absent; 1 = present but small;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149. ML127*. P</w:t>
      </w:r>
      <w:r>
        <w:rPr>
          <w:rFonts w:ascii="Times New Roman" w:hAnsi="Times New Roman" w:cs="Times New Roman"/>
          <w:kern w:val="0"/>
          <w:sz w:val="16"/>
          <w:szCs w:val="16"/>
        </w:rPr>
        <w:t xml:space="preserve">3 </w:t>
      </w:r>
      <w:r>
        <w:rPr>
          <w:rFonts w:ascii="Times New Roman" w:hAnsi="Times New Roman" w:cs="Times New Roman"/>
          <w:kern w:val="0"/>
        </w:rPr>
        <w:t>hypocone: 0 = minute to absent; 1 = present but small;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Molars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150. M1*. M</w:t>
      </w:r>
      <w:r>
        <w:rPr>
          <w:rFonts w:ascii="Times New Roman" w:hAnsi="Times New Roman" w:cs="Times New Roman"/>
          <w:kern w:val="0"/>
          <w:sz w:val="16"/>
          <w:szCs w:val="16"/>
        </w:rPr>
        <w:t xml:space="preserve">1-2 </w:t>
      </w:r>
      <w:r>
        <w:rPr>
          <w:rFonts w:ascii="Times New Roman" w:hAnsi="Times New Roman" w:cs="Times New Roman"/>
          <w:kern w:val="0"/>
        </w:rPr>
        <w:t>root number: 0 = three, three; 1 = three, two; 2 = two, two.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151. M2*. M</w:t>
      </w:r>
      <w:r>
        <w:rPr>
          <w:rFonts w:ascii="Times New Roman" w:hAnsi="Times New Roman" w:cs="Times New Roman"/>
          <w:kern w:val="0"/>
          <w:sz w:val="16"/>
          <w:szCs w:val="16"/>
        </w:rPr>
        <w:t xml:space="preserve">3 </w:t>
      </w:r>
      <w:r>
        <w:rPr>
          <w:rFonts w:ascii="Times New Roman" w:hAnsi="Times New Roman" w:cs="Times New Roman"/>
          <w:kern w:val="0"/>
        </w:rPr>
        <w:t>root number: 0 = three; 1 = two; 2 = 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152. M3*. M</w:t>
      </w:r>
      <w:r>
        <w:rPr>
          <w:rFonts w:ascii="Times New Roman" w:hAnsi="Times New Roman" w:cs="Times New Roman"/>
          <w:kern w:val="0"/>
          <w:sz w:val="16"/>
          <w:szCs w:val="16"/>
        </w:rPr>
        <w:t xml:space="preserve">2 </w:t>
      </w:r>
      <w:r>
        <w:rPr>
          <w:rFonts w:ascii="Times New Roman" w:hAnsi="Times New Roman" w:cs="Times New Roman"/>
          <w:kern w:val="0"/>
        </w:rPr>
        <w:t>shape (bl/md): 0 = very transverse (&gt; 1.65); 1 = transverse (&lt; 1.65, &gt; 1.30); 2= squared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153. M4*. Ratio of M</w:t>
      </w:r>
      <w:r>
        <w:rPr>
          <w:rFonts w:ascii="Times New Roman" w:hAnsi="Times New Roman" w:cs="Times New Roman"/>
          <w:kern w:val="0"/>
          <w:sz w:val="16"/>
          <w:szCs w:val="16"/>
        </w:rPr>
        <w:t xml:space="preserve">1 </w:t>
      </w:r>
      <w:r>
        <w:rPr>
          <w:rFonts w:ascii="Times New Roman" w:hAnsi="Times New Roman" w:cs="Times New Roman"/>
          <w:kern w:val="0"/>
        </w:rPr>
        <w:t>area to M</w:t>
      </w:r>
      <w:r>
        <w:rPr>
          <w:rFonts w:ascii="Times New Roman" w:hAnsi="Times New Roman" w:cs="Times New Roman"/>
          <w:kern w:val="0"/>
          <w:sz w:val="16"/>
          <w:szCs w:val="16"/>
        </w:rPr>
        <w:t xml:space="preserve">2 </w:t>
      </w:r>
      <w:r>
        <w:rPr>
          <w:rFonts w:ascii="Times New Roman" w:hAnsi="Times New Roman" w:cs="Times New Roman"/>
          <w:kern w:val="0"/>
        </w:rPr>
        <w:t>area: 0 = M</w:t>
      </w:r>
      <w:r>
        <w:rPr>
          <w:rFonts w:ascii="Times New Roman" w:hAnsi="Times New Roman" w:cs="Times New Roman"/>
          <w:kern w:val="0"/>
          <w:sz w:val="16"/>
          <w:szCs w:val="16"/>
        </w:rPr>
        <w:t xml:space="preserve">1 </w:t>
      </w:r>
      <w:r>
        <w:rPr>
          <w:rFonts w:ascii="Times New Roman" w:hAnsi="Times New Roman" w:cs="Times New Roman"/>
          <w:kern w:val="0"/>
        </w:rPr>
        <w:t>&gt;&gt; 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1.40); 1 = M</w:t>
      </w:r>
      <w:r>
        <w:rPr>
          <w:rFonts w:ascii="Times New Roman" w:hAnsi="Times New Roman" w:cs="Times New Roman"/>
          <w:kern w:val="0"/>
          <w:sz w:val="16"/>
          <w:szCs w:val="16"/>
        </w:rPr>
        <w:t xml:space="preserve">1 </w:t>
      </w:r>
      <w:r>
        <w:rPr>
          <w:rFonts w:ascii="Times New Roman" w:hAnsi="Times New Roman" w:cs="Times New Roman"/>
          <w:kern w:val="0"/>
        </w:rPr>
        <w:t>&gt; M</w:t>
      </w:r>
      <w:r>
        <w:rPr>
          <w:rFonts w:ascii="Times New Roman" w:hAnsi="Times New Roman" w:cs="Times New Roman"/>
          <w:kern w:val="0"/>
          <w:sz w:val="16"/>
          <w:szCs w:val="16"/>
        </w:rPr>
        <w:t xml:space="preserve">2 </w:t>
      </w:r>
      <w:r>
        <w:rPr>
          <w:rFonts w:ascii="Times New Roman" w:hAnsi="Times New Roman" w:cs="Times New Roman"/>
          <w:kern w:val="0"/>
        </w:rPr>
        <w:t>(&lt; 1.40,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 2 = M</w:t>
      </w:r>
      <w:r>
        <w:rPr>
          <w:rFonts w:ascii="Times New Roman" w:hAnsi="Times New Roman" w:cs="Times New Roman"/>
          <w:kern w:val="0"/>
          <w:sz w:val="16"/>
          <w:szCs w:val="16"/>
        </w:rPr>
        <w:t xml:space="preserve">1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M</w:t>
      </w:r>
      <w:r>
        <w:rPr>
          <w:rFonts w:ascii="Times New Roman" w:hAnsi="Times New Roman" w:cs="Times New Roman"/>
          <w:kern w:val="0"/>
          <w:sz w:val="16"/>
          <w:szCs w:val="16"/>
        </w:rPr>
        <w:t xml:space="preserve">2 </w:t>
      </w:r>
      <w:r>
        <w:rPr>
          <w:rFonts w:ascii="Times New Roman" w:hAnsi="Times New Roman" w:cs="Times New Roman"/>
          <w:kern w:val="0"/>
        </w:rPr>
        <w:t>(</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154. M7’*. M</w:t>
      </w:r>
      <w:r>
        <w:rPr>
          <w:rFonts w:ascii="Times New Roman" w:hAnsi="Times New Roman" w:cs="Times New Roman"/>
          <w:kern w:val="0"/>
          <w:sz w:val="16"/>
          <w:szCs w:val="16"/>
        </w:rPr>
        <w:t xml:space="preserve">1-2 </w:t>
      </w:r>
      <w:r>
        <w:rPr>
          <w:rFonts w:ascii="Times New Roman" w:hAnsi="Times New Roman" w:cs="Times New Roman"/>
          <w:kern w:val="0"/>
        </w:rPr>
        <w:t>metaconule: 0 = absent; 1 = single; 2 = double.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155. M9*. M</w:t>
      </w:r>
      <w:r>
        <w:rPr>
          <w:rFonts w:ascii="Times New Roman" w:hAnsi="Times New Roman" w:cs="Times New Roman"/>
          <w:kern w:val="0"/>
          <w:sz w:val="16"/>
          <w:szCs w:val="16"/>
        </w:rPr>
        <w:t xml:space="preserve">1-2 </w:t>
      </w:r>
      <w:r>
        <w:rPr>
          <w:rFonts w:ascii="Times New Roman" w:hAnsi="Times New Roman" w:cs="Times New Roman"/>
          <w:kern w:val="0"/>
        </w:rPr>
        <w:t>preprotoconule: 0 = absent; 1 = weak;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156. M10*. M</w:t>
      </w:r>
      <w:r>
        <w:rPr>
          <w:rFonts w:ascii="Times New Roman" w:hAnsi="Times New Roman" w:cs="Times New Roman"/>
          <w:kern w:val="0"/>
          <w:sz w:val="16"/>
          <w:szCs w:val="16"/>
        </w:rPr>
        <w:t xml:space="preserve">1 </w:t>
      </w:r>
      <w:r>
        <w:rPr>
          <w:rFonts w:ascii="Times New Roman" w:hAnsi="Times New Roman" w:cs="Times New Roman"/>
          <w:kern w:val="0"/>
        </w:rPr>
        <w:t>hypocone size: 0 = large; 1 = small; 2 = minute to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157. M11*. M</w:t>
      </w:r>
      <w:r>
        <w:rPr>
          <w:rFonts w:ascii="Times New Roman" w:hAnsi="Times New Roman" w:cs="Times New Roman"/>
          <w:kern w:val="0"/>
          <w:sz w:val="16"/>
          <w:szCs w:val="16"/>
        </w:rPr>
        <w:t xml:space="preserve">2 </w:t>
      </w:r>
      <w:r>
        <w:rPr>
          <w:rFonts w:ascii="Times New Roman" w:hAnsi="Times New Roman" w:cs="Times New Roman"/>
          <w:kern w:val="0"/>
        </w:rPr>
        <w:t>hypocone size: 0 = large; 1 = small; 2 = minute to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158. M12’*. M</w:t>
      </w:r>
      <w:r>
        <w:rPr>
          <w:rFonts w:ascii="Times New Roman" w:hAnsi="Times New Roman" w:cs="Times New Roman"/>
          <w:kern w:val="0"/>
          <w:sz w:val="16"/>
          <w:szCs w:val="16"/>
        </w:rPr>
        <w:t xml:space="preserve">1-2 </w:t>
      </w:r>
      <w:r>
        <w:rPr>
          <w:rFonts w:ascii="Times New Roman" w:hAnsi="Times New Roman" w:cs="Times New Roman"/>
          <w:kern w:val="0"/>
        </w:rPr>
        <w:t>hypocone position: 0 = distal, far lingual to protocone; 1 = distal, slightly lingual to protocone; 2 = distal, slightly buccal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159. M13*. M</w:t>
      </w:r>
      <w:r>
        <w:rPr>
          <w:rFonts w:ascii="Times New Roman" w:hAnsi="Times New Roman" w:cs="Times New Roman"/>
          <w:kern w:val="0"/>
          <w:sz w:val="16"/>
          <w:szCs w:val="16"/>
        </w:rPr>
        <w:t xml:space="preserve">1-2 </w:t>
      </w:r>
      <w:r>
        <w:rPr>
          <w:rFonts w:ascii="Times New Roman" w:hAnsi="Times New Roman" w:cs="Times New Roman"/>
          <w:kern w:val="0"/>
        </w:rPr>
        <w:t>prehypocrista development: 0 = absent; 1 = weak; 2 = strong, reaches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postprotocrista, encloses the talon 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160. M14. M</w:t>
      </w:r>
      <w:r>
        <w:rPr>
          <w:rFonts w:ascii="Times New Roman" w:hAnsi="Times New Roman" w:cs="Times New Roman"/>
          <w:kern w:val="0"/>
          <w:sz w:val="16"/>
          <w:szCs w:val="16"/>
        </w:rPr>
        <w:t xml:space="preserve">3 </w:t>
      </w:r>
      <w:r>
        <w:rPr>
          <w:rFonts w:ascii="Times New Roman" w:hAnsi="Times New Roman" w:cs="Times New Roman"/>
          <w:kern w:val="0"/>
        </w:rPr>
        <w:t>prehypocrista development: 0 = absent; 1 = strong, reaches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postprotocrista, encloses the talon lingually.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161. M15. M</w:t>
      </w:r>
      <w:r>
        <w:rPr>
          <w:rFonts w:ascii="Times New Roman" w:hAnsi="Times New Roman" w:cs="Times New Roman"/>
          <w:kern w:val="0"/>
          <w:sz w:val="16"/>
          <w:szCs w:val="16"/>
        </w:rPr>
        <w:t xml:space="preserve">1 </w:t>
      </w:r>
      <w:r>
        <w:rPr>
          <w:rFonts w:ascii="Times New Roman" w:hAnsi="Times New Roman" w:cs="Times New Roman"/>
          <w:kern w:val="0"/>
        </w:rPr>
        <w:t>or M</w:t>
      </w:r>
      <w:r>
        <w:rPr>
          <w:rFonts w:ascii="Times New Roman" w:hAnsi="Times New Roman" w:cs="Times New Roman"/>
          <w:kern w:val="0"/>
          <w:sz w:val="16"/>
          <w:szCs w:val="16"/>
        </w:rPr>
        <w:t xml:space="preserve">2 </w:t>
      </w:r>
      <w:r>
        <w:rPr>
          <w:rFonts w:ascii="Times New Roman" w:hAnsi="Times New Roman" w:cs="Times New Roman"/>
          <w:kern w:val="0"/>
        </w:rPr>
        <w:t>paraconule position: 0 = attached to preprotocrista; 1 = unattached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preprotocrista.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162. M16*. M</w:t>
      </w:r>
      <w:r>
        <w:rPr>
          <w:rFonts w:ascii="Times New Roman" w:hAnsi="Times New Roman" w:cs="Times New Roman"/>
          <w:kern w:val="0"/>
          <w:sz w:val="16"/>
          <w:szCs w:val="16"/>
        </w:rPr>
        <w:t xml:space="preserve">1-2 </w:t>
      </w:r>
      <w:r>
        <w:rPr>
          <w:rFonts w:ascii="Times New Roman" w:hAnsi="Times New Roman" w:cs="Times New Roman"/>
          <w:kern w:val="0"/>
        </w:rPr>
        <w:t>metaconule: 0 = absent to indistinct; 1 = small; 2 = moderate; 3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163. M17’*. M</w:t>
      </w:r>
      <w:r>
        <w:rPr>
          <w:rFonts w:ascii="Times New Roman" w:hAnsi="Times New Roman" w:cs="Times New Roman"/>
          <w:kern w:val="0"/>
          <w:sz w:val="16"/>
          <w:szCs w:val="16"/>
        </w:rPr>
        <w:t xml:space="preserve">1-2 </w:t>
      </w:r>
      <w:r>
        <w:rPr>
          <w:rFonts w:ascii="Times New Roman" w:hAnsi="Times New Roman" w:cs="Times New Roman"/>
          <w:kern w:val="0"/>
        </w:rPr>
        <w:t>mesostyle size: 0 = absent to indistinct;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164. M17”. M</w:t>
      </w:r>
      <w:r>
        <w:rPr>
          <w:rFonts w:ascii="Times New Roman" w:hAnsi="Times New Roman" w:cs="Times New Roman"/>
          <w:kern w:val="0"/>
          <w:sz w:val="16"/>
          <w:szCs w:val="16"/>
        </w:rPr>
        <w:t xml:space="preserve">1-2 </w:t>
      </w:r>
      <w:r>
        <w:rPr>
          <w:rFonts w:ascii="Times New Roman" w:hAnsi="Times New Roman" w:cs="Times New Roman"/>
          <w:kern w:val="0"/>
        </w:rPr>
        <w:t>mesostyle position: 0 = attached to ectocrista; 1 = present on buccal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cingulum.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165. M20*. P</w:t>
      </w:r>
      <w:r>
        <w:rPr>
          <w:rFonts w:ascii="Times New Roman" w:hAnsi="Times New Roman" w:cs="Times New Roman"/>
          <w:kern w:val="0"/>
          <w:sz w:val="16"/>
          <w:szCs w:val="16"/>
        </w:rPr>
        <w:t>4</w:t>
      </w:r>
      <w:r>
        <w:rPr>
          <w:rFonts w:ascii="Times New Roman" w:hAnsi="Times New Roman" w:cs="Times New Roman"/>
          <w:kern w:val="0"/>
        </w:rPr>
        <w:t>-M</w:t>
      </w:r>
      <w:r>
        <w:rPr>
          <w:rFonts w:ascii="Times New Roman" w:hAnsi="Times New Roman" w:cs="Times New Roman"/>
          <w:kern w:val="0"/>
          <w:sz w:val="16"/>
          <w:szCs w:val="16"/>
        </w:rPr>
        <w:t xml:space="preserve">1 </w:t>
      </w:r>
      <w:r>
        <w:rPr>
          <w:rFonts w:ascii="Times New Roman" w:hAnsi="Times New Roman" w:cs="Times New Roman"/>
          <w:kern w:val="0"/>
        </w:rPr>
        <w:t>pericone: 0 = absent;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166. M22*. M</w:t>
      </w:r>
      <w:r>
        <w:rPr>
          <w:rFonts w:ascii="Times New Roman" w:hAnsi="Times New Roman" w:cs="Times New Roman"/>
          <w:kern w:val="0"/>
          <w:sz w:val="16"/>
          <w:szCs w:val="16"/>
        </w:rPr>
        <w:t xml:space="preserve">1-3 </w:t>
      </w:r>
      <w:r>
        <w:rPr>
          <w:rFonts w:ascii="Times New Roman" w:hAnsi="Times New Roman" w:cs="Times New Roman"/>
          <w:kern w:val="0"/>
        </w:rPr>
        <w:t>lingual cingulum development: 0 = absent to indistinct; 1 = weak, br</w:t>
      </w:r>
      <w:r>
        <w:rPr>
          <w:rFonts w:ascii="Times New Roman" w:hAnsi="Times New Roman" w:cs="Times New Roman"/>
          <w:kern w:val="0"/>
        </w:rPr>
        <w:t>o</w:t>
      </w:r>
      <w:r>
        <w:rPr>
          <w:rFonts w:ascii="Times New Roman" w:hAnsi="Times New Roman" w:cs="Times New Roman"/>
          <w:kern w:val="0"/>
        </w:rPr>
        <w:t>ken; 2 = strong, complete.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167. M24*. M</w:t>
      </w:r>
      <w:r>
        <w:rPr>
          <w:rFonts w:ascii="Times New Roman" w:hAnsi="Times New Roman" w:cs="Times New Roman"/>
          <w:kern w:val="0"/>
          <w:sz w:val="16"/>
          <w:szCs w:val="16"/>
        </w:rPr>
        <w:t xml:space="preserve">1-2 </w:t>
      </w:r>
      <w:r>
        <w:rPr>
          <w:rFonts w:ascii="Times New Roman" w:hAnsi="Times New Roman" w:cs="Times New Roman"/>
          <w:kern w:val="0"/>
        </w:rPr>
        <w:t>buccal cingulum development: 0 = absent to indistinct; 1 = weak;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strong.</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168. M27. M</w:t>
      </w:r>
      <w:r>
        <w:rPr>
          <w:rFonts w:ascii="Times New Roman" w:hAnsi="Times New Roman" w:cs="Times New Roman"/>
          <w:kern w:val="0"/>
          <w:sz w:val="16"/>
          <w:szCs w:val="16"/>
        </w:rPr>
        <w:t xml:space="preserve">1-2 </w:t>
      </w:r>
      <w:r>
        <w:rPr>
          <w:rFonts w:ascii="Times New Roman" w:hAnsi="Times New Roman" w:cs="Times New Roman"/>
          <w:kern w:val="0"/>
        </w:rPr>
        <w:t>pre-metaconule cristae: 0 = absent or weak;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169. M28. M</w:t>
      </w:r>
      <w:r>
        <w:rPr>
          <w:rFonts w:ascii="Times New Roman" w:hAnsi="Times New Roman" w:cs="Times New Roman"/>
          <w:kern w:val="0"/>
          <w:sz w:val="16"/>
          <w:szCs w:val="16"/>
        </w:rPr>
        <w:t xml:space="preserve">1-2 </w:t>
      </w:r>
      <w:r>
        <w:rPr>
          <w:rFonts w:ascii="Times New Roman" w:hAnsi="Times New Roman" w:cs="Times New Roman"/>
          <w:kern w:val="0"/>
        </w:rPr>
        <w:t>post-metaconule cristae: 0 = absent or weak; 1 = strong</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170. M30*. M</w:t>
      </w:r>
      <w:r>
        <w:rPr>
          <w:rFonts w:ascii="Times New Roman" w:hAnsi="Times New Roman" w:cs="Times New Roman"/>
          <w:kern w:val="0"/>
          <w:sz w:val="16"/>
          <w:szCs w:val="16"/>
        </w:rPr>
        <w:t xml:space="preserve">3 </w:t>
      </w:r>
      <w:r>
        <w:rPr>
          <w:rFonts w:ascii="Times New Roman" w:hAnsi="Times New Roman" w:cs="Times New Roman"/>
          <w:kern w:val="0"/>
        </w:rPr>
        <w:t>paraconule: 0 = absent; 1 = small-moderate;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171. M31*. Molar protocone lingual inflation: 0 = not inflated; 1 = slightly inflated;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very inflated.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172. M33*. M</w:t>
      </w:r>
      <w:r>
        <w:rPr>
          <w:rFonts w:ascii="Times New Roman" w:hAnsi="Times New Roman" w:cs="Times New Roman"/>
          <w:kern w:val="0"/>
          <w:sz w:val="16"/>
          <w:szCs w:val="16"/>
        </w:rPr>
        <w:t xml:space="preserve">2 </w:t>
      </w:r>
      <w:r>
        <w:rPr>
          <w:rFonts w:ascii="Times New Roman" w:hAnsi="Times New Roman" w:cs="Times New Roman"/>
          <w:kern w:val="0"/>
        </w:rPr>
        <w:t>buccal expansion of paracone (specify which tooth): 0 = no expansion; 1 = slight expansion; 2 = considerable expansion.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173. M34*. M</w:t>
      </w:r>
      <w:r>
        <w:rPr>
          <w:rFonts w:ascii="Times New Roman" w:hAnsi="Times New Roman" w:cs="Times New Roman"/>
          <w:kern w:val="0"/>
          <w:sz w:val="16"/>
          <w:szCs w:val="16"/>
        </w:rPr>
        <w:t xml:space="preserve">3 </w:t>
      </w:r>
      <w:r>
        <w:rPr>
          <w:rFonts w:ascii="Times New Roman" w:hAnsi="Times New Roman" w:cs="Times New Roman"/>
          <w:kern w:val="0"/>
        </w:rPr>
        <w:t>metacone: 0 = absent or very small; 1 = moderate (but smaller than</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paracone; 2 = large (equal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174. M36*. M</w:t>
      </w:r>
      <w:r>
        <w:rPr>
          <w:rFonts w:ascii="Times New Roman" w:hAnsi="Times New Roman" w:cs="Times New Roman"/>
          <w:kern w:val="0"/>
          <w:sz w:val="16"/>
          <w:szCs w:val="16"/>
        </w:rPr>
        <w:t xml:space="preserve">3 </w:t>
      </w:r>
      <w:r>
        <w:rPr>
          <w:rFonts w:ascii="Times New Roman" w:hAnsi="Times New Roman" w:cs="Times New Roman"/>
          <w:kern w:val="0"/>
        </w:rPr>
        <w:t>hypocone: 0 = absent or very small; 1 = small;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175. M37*. M</w:t>
      </w:r>
      <w:r>
        <w:rPr>
          <w:rFonts w:ascii="Times New Roman" w:hAnsi="Times New Roman" w:cs="Times New Roman"/>
          <w:kern w:val="0"/>
          <w:sz w:val="16"/>
          <w:szCs w:val="16"/>
        </w:rPr>
        <w:t xml:space="preserve">1 </w:t>
      </w:r>
      <w:r>
        <w:rPr>
          <w:rFonts w:ascii="Times New Roman" w:hAnsi="Times New Roman" w:cs="Times New Roman"/>
          <w:kern w:val="0"/>
        </w:rPr>
        <w:t>paraconule size: 0 = absent; 1 = small-moderate (smaller than paracone); 2 = large (nearly as large as or larger than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176. M44*. M</w:t>
      </w:r>
      <w:r>
        <w:rPr>
          <w:rFonts w:ascii="Times New Roman" w:hAnsi="Times New Roman" w:cs="Times New Roman"/>
          <w:kern w:val="0"/>
          <w:sz w:val="16"/>
          <w:szCs w:val="16"/>
        </w:rPr>
        <w:t xml:space="preserve">1-3 </w:t>
      </w:r>
      <w:r>
        <w:rPr>
          <w:rFonts w:ascii="Times New Roman" w:hAnsi="Times New Roman" w:cs="Times New Roman"/>
          <w:kern w:val="0"/>
        </w:rPr>
        <w:t>anterior cingulum: 0 = strong, complete, long (connected to parastyle); 1 = strong, short; 2 = weak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177. M46*. M</w:t>
      </w:r>
      <w:r>
        <w:rPr>
          <w:rFonts w:ascii="Times New Roman" w:hAnsi="Times New Roman" w:cs="Times New Roman"/>
          <w:kern w:val="0"/>
          <w:sz w:val="16"/>
          <w:szCs w:val="16"/>
        </w:rPr>
        <w:t xml:space="preserve">3 </w:t>
      </w:r>
      <w:r>
        <w:rPr>
          <w:rFonts w:ascii="Times New Roman" w:hAnsi="Times New Roman" w:cs="Times New Roman"/>
          <w:kern w:val="0"/>
        </w:rPr>
        <w:t>size relative to M</w:t>
      </w:r>
      <w:r>
        <w:rPr>
          <w:rFonts w:ascii="Times New Roman" w:hAnsi="Times New Roman" w:cs="Times New Roman"/>
          <w:kern w:val="0"/>
          <w:sz w:val="16"/>
          <w:szCs w:val="16"/>
        </w:rPr>
        <w:t>1</w:t>
      </w:r>
      <w:r>
        <w:rPr>
          <w:rFonts w:ascii="Times New Roman" w:hAnsi="Times New Roman" w:cs="Times New Roman"/>
          <w:kern w:val="0"/>
        </w:rPr>
        <w:t>: 0 = very small (half the size of M</w:t>
      </w:r>
      <w:r>
        <w:rPr>
          <w:rFonts w:ascii="Times New Roman" w:hAnsi="Times New Roman" w:cs="Times New Roman"/>
          <w:kern w:val="0"/>
          <w:sz w:val="16"/>
          <w:szCs w:val="16"/>
        </w:rPr>
        <w:t xml:space="preserve">1 </w:t>
      </w:r>
      <w:r>
        <w:rPr>
          <w:rFonts w:ascii="Times New Roman" w:hAnsi="Times New Roman" w:cs="Times New Roman"/>
          <w:kern w:val="0"/>
        </w:rPr>
        <w:t>or less); 1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(two thirds); 2 = large (approximately as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178. ML147*. M</w:t>
      </w:r>
      <w:r>
        <w:rPr>
          <w:rFonts w:ascii="Times New Roman" w:hAnsi="Times New Roman" w:cs="Times New Roman"/>
          <w:kern w:val="0"/>
          <w:sz w:val="16"/>
          <w:szCs w:val="16"/>
        </w:rPr>
        <w:t xml:space="preserve">1-2 </w:t>
      </w:r>
      <w:r>
        <w:rPr>
          <w:rFonts w:ascii="Times New Roman" w:hAnsi="Times New Roman" w:cs="Times New Roman"/>
          <w:kern w:val="0"/>
        </w:rPr>
        <w:t>metastyle: 0 = indistinct to absent;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179. ML148*. M</w:t>
      </w:r>
      <w:r>
        <w:rPr>
          <w:rFonts w:ascii="Times New Roman" w:hAnsi="Times New Roman" w:cs="Times New Roman"/>
          <w:kern w:val="0"/>
          <w:sz w:val="16"/>
          <w:szCs w:val="16"/>
        </w:rPr>
        <w:t xml:space="preserve">1-2 </w:t>
      </w:r>
      <w:r>
        <w:rPr>
          <w:rFonts w:ascii="Times New Roman" w:hAnsi="Times New Roman" w:cs="Times New Roman"/>
          <w:kern w:val="0"/>
        </w:rPr>
        <w:t>parastyle: 0 = indistinct to absent; 1 = moderate;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180. ML149. M</w:t>
      </w:r>
      <w:r>
        <w:rPr>
          <w:rFonts w:ascii="Times New Roman" w:hAnsi="Times New Roman" w:cs="Times New Roman"/>
          <w:kern w:val="0"/>
          <w:sz w:val="16"/>
          <w:szCs w:val="16"/>
        </w:rPr>
        <w:t xml:space="preserve">1-2 </w:t>
      </w:r>
      <w:r>
        <w:rPr>
          <w:rFonts w:ascii="Times New Roman" w:hAnsi="Times New Roman" w:cs="Times New Roman"/>
          <w:kern w:val="0"/>
        </w:rPr>
        <w:t>parastyle position: 0 = mesial to paracone; 1 = mesiobuccal to par</w:t>
      </w:r>
      <w:r>
        <w:rPr>
          <w:rFonts w:ascii="Times New Roman" w:hAnsi="Times New Roman" w:cs="Times New Roman"/>
          <w:kern w:val="0"/>
        </w:rPr>
        <w:t>a</w:t>
      </w:r>
      <w:r>
        <w:rPr>
          <w:rFonts w:ascii="Times New Roman" w:hAnsi="Times New Roman" w:cs="Times New Roman"/>
          <w:kern w:val="0"/>
        </w:rPr>
        <w:t>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181. ML150. M</w:t>
      </w:r>
      <w:r>
        <w:rPr>
          <w:rFonts w:ascii="Times New Roman" w:hAnsi="Times New Roman" w:cs="Times New Roman"/>
          <w:kern w:val="0"/>
          <w:sz w:val="16"/>
          <w:szCs w:val="16"/>
        </w:rPr>
        <w:t xml:space="preserve">1-2 </w:t>
      </w:r>
      <w:r>
        <w:rPr>
          <w:rFonts w:ascii="Times New Roman" w:hAnsi="Times New Roman" w:cs="Times New Roman"/>
          <w:kern w:val="0"/>
        </w:rPr>
        <w:t>metastyle position: 0 = distal to metacone; 1 = distobuccal to met</w:t>
      </w:r>
      <w:r>
        <w:rPr>
          <w:rFonts w:ascii="Times New Roman" w:hAnsi="Times New Roman" w:cs="Times New Roman"/>
          <w:kern w:val="0"/>
        </w:rPr>
        <w:t>a</w:t>
      </w:r>
      <w:r>
        <w:rPr>
          <w:rFonts w:ascii="Times New Roman" w:hAnsi="Times New Roman" w:cs="Times New Roman"/>
          <w:kern w:val="0"/>
        </w:rPr>
        <w:t>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182. ML151. M</w:t>
      </w:r>
      <w:r>
        <w:rPr>
          <w:rFonts w:ascii="Times New Roman" w:hAnsi="Times New Roman" w:cs="Times New Roman"/>
          <w:kern w:val="0"/>
          <w:sz w:val="16"/>
          <w:szCs w:val="16"/>
        </w:rPr>
        <w:t xml:space="preserve">1-3 </w:t>
      </w:r>
      <w:r>
        <w:rPr>
          <w:rFonts w:ascii="Times New Roman" w:hAnsi="Times New Roman" w:cs="Times New Roman"/>
          <w:kern w:val="0"/>
        </w:rPr>
        <w:t>posterior cingulum: 0 = moderate, does not reach the metastyle;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connected to metastyle.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183. ML152*. M</w:t>
      </w:r>
      <w:r>
        <w:rPr>
          <w:rFonts w:ascii="Times New Roman" w:hAnsi="Times New Roman" w:cs="Times New Roman"/>
          <w:kern w:val="0"/>
          <w:sz w:val="16"/>
          <w:szCs w:val="16"/>
        </w:rPr>
        <w:t xml:space="preserve">1-3 </w:t>
      </w:r>
      <w:r>
        <w:rPr>
          <w:rFonts w:ascii="Times New Roman" w:hAnsi="Times New Roman" w:cs="Times New Roman"/>
          <w:kern w:val="0"/>
        </w:rPr>
        <w:t>posterior margin (waisted between buccal and lingual cusps):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indistinct to absent; 1 = present but shallow; 2 = present,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184. ML153*. M</w:t>
      </w:r>
      <w:r>
        <w:rPr>
          <w:rFonts w:ascii="Times New Roman" w:hAnsi="Times New Roman" w:cs="Times New Roman"/>
          <w:kern w:val="0"/>
          <w:sz w:val="16"/>
          <w:szCs w:val="16"/>
        </w:rPr>
        <w:t xml:space="preserve">1-2 </w:t>
      </w:r>
      <w:r>
        <w:rPr>
          <w:rFonts w:ascii="Times New Roman" w:hAnsi="Times New Roman" w:cs="Times New Roman"/>
          <w:kern w:val="0"/>
        </w:rPr>
        <w:t>postparacrista: 0 = indistinct to absent; 1 = weakly developed; 2 = well developed (but well-marked notch between postparacrista and premetacrista); 3 = strongly elevated (weak notch between postparacrista and premetacrista).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185. ML154*. M</w:t>
      </w:r>
      <w:r>
        <w:rPr>
          <w:rFonts w:ascii="Times New Roman" w:hAnsi="Times New Roman" w:cs="Times New Roman"/>
          <w:kern w:val="0"/>
          <w:sz w:val="16"/>
          <w:szCs w:val="16"/>
        </w:rPr>
        <w:t xml:space="preserve">1-2 </w:t>
      </w:r>
      <w:r>
        <w:rPr>
          <w:rFonts w:ascii="Times New Roman" w:hAnsi="Times New Roman" w:cs="Times New Roman"/>
          <w:kern w:val="0"/>
        </w:rPr>
        <w:t>premetacrista: 0 = indistinct to absent; 1 = weakly developed; 2 = well developed (but well-marked notch between premetacrista and postparacrista); 3 = strongly elevated (weak notch between premetacrista and postparacrista).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186. ML155. M</w:t>
      </w:r>
      <w:r>
        <w:rPr>
          <w:rFonts w:ascii="Times New Roman" w:hAnsi="Times New Roman" w:cs="Times New Roman"/>
          <w:kern w:val="0"/>
          <w:sz w:val="16"/>
          <w:szCs w:val="16"/>
        </w:rPr>
        <w:t xml:space="preserve">1-3 </w:t>
      </w:r>
      <w:r>
        <w:rPr>
          <w:rFonts w:ascii="Times New Roman" w:hAnsi="Times New Roman" w:cs="Times New Roman"/>
          <w:kern w:val="0"/>
        </w:rPr>
        <w:t>protocone arrangement: 0 = normal position; 1 = oblique.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187. ML156. M</w:t>
      </w:r>
      <w:r>
        <w:rPr>
          <w:rFonts w:ascii="Times New Roman" w:hAnsi="Times New Roman" w:cs="Times New Roman"/>
          <w:kern w:val="0"/>
          <w:sz w:val="16"/>
          <w:szCs w:val="16"/>
        </w:rPr>
        <w:t xml:space="preserve">1-2 </w:t>
      </w:r>
      <w:r>
        <w:rPr>
          <w:rFonts w:ascii="Times New Roman" w:hAnsi="Times New Roman" w:cs="Times New Roman"/>
          <w:kern w:val="0"/>
        </w:rPr>
        <w:t>postprotocrista development: 0 = strong; 1 = tiny.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188. ML157*. M</w:t>
      </w:r>
      <w:r>
        <w:rPr>
          <w:rFonts w:ascii="Times New Roman" w:hAnsi="Times New Roman" w:cs="Times New Roman"/>
          <w:kern w:val="0"/>
          <w:sz w:val="16"/>
          <w:szCs w:val="16"/>
        </w:rPr>
        <w:t xml:space="preserve">1 </w:t>
      </w:r>
      <w:r>
        <w:rPr>
          <w:rFonts w:ascii="Times New Roman" w:hAnsi="Times New Roman" w:cs="Times New Roman"/>
          <w:kern w:val="0"/>
        </w:rPr>
        <w:t>postprotocrista length: 0 = indistinct to absent; 1 = short; 2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189. ML158*. M</w:t>
      </w:r>
      <w:r>
        <w:rPr>
          <w:rFonts w:ascii="Times New Roman" w:hAnsi="Times New Roman" w:cs="Times New Roman"/>
          <w:kern w:val="0"/>
          <w:sz w:val="16"/>
          <w:szCs w:val="16"/>
        </w:rPr>
        <w:t xml:space="preserve">2 </w:t>
      </w:r>
      <w:r>
        <w:rPr>
          <w:rFonts w:ascii="Times New Roman" w:hAnsi="Times New Roman" w:cs="Times New Roman"/>
          <w:kern w:val="0"/>
        </w:rPr>
        <w:t>postprotocrista length: 0 = indistinct to absent; 1 = short; 2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190. ML159. M</w:t>
      </w:r>
      <w:r>
        <w:rPr>
          <w:rFonts w:ascii="Times New Roman" w:hAnsi="Times New Roman" w:cs="Times New Roman"/>
          <w:kern w:val="0"/>
          <w:sz w:val="16"/>
          <w:szCs w:val="16"/>
        </w:rPr>
        <w:t xml:space="preserve">1 </w:t>
      </w:r>
      <w:r>
        <w:rPr>
          <w:rFonts w:ascii="Times New Roman" w:hAnsi="Times New Roman" w:cs="Times New Roman"/>
          <w:kern w:val="0"/>
        </w:rPr>
        <w:t>postprotocrista direction: 0 = transverse, directed toward metaconule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virtual metaconule emplacement); 1 = lateral, directed toward the lingual posterior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cingulum (post-protocone fold-like).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191. ML160. M</w:t>
      </w:r>
      <w:r>
        <w:rPr>
          <w:rFonts w:ascii="Times New Roman" w:hAnsi="Times New Roman" w:cs="Times New Roman"/>
          <w:kern w:val="0"/>
          <w:sz w:val="16"/>
          <w:szCs w:val="16"/>
        </w:rPr>
        <w:t xml:space="preserve">2 </w:t>
      </w:r>
      <w:r>
        <w:rPr>
          <w:rFonts w:ascii="Times New Roman" w:hAnsi="Times New Roman" w:cs="Times New Roman"/>
          <w:kern w:val="0"/>
        </w:rPr>
        <w:t>postprotocrista direction: 0 = transverse, directed toward metaconule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virtual metaconule emplacement); 1 = lateral, directed toward lingual posterior cingulum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(post-protocone fold-like).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192. ML161. M</w:t>
      </w:r>
      <w:r>
        <w:rPr>
          <w:rFonts w:ascii="Times New Roman" w:hAnsi="Times New Roman" w:cs="Times New Roman"/>
          <w:kern w:val="0"/>
          <w:sz w:val="16"/>
          <w:szCs w:val="16"/>
        </w:rPr>
        <w:t xml:space="preserve">1 </w:t>
      </w:r>
      <w:r>
        <w:rPr>
          <w:rFonts w:ascii="Times New Roman" w:hAnsi="Times New Roman" w:cs="Times New Roman"/>
          <w:kern w:val="0"/>
        </w:rPr>
        <w:t>postprotocrista terminus: 0 = runs to base of metacone (with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hypometacrista); 1 = runs to metaconule (at the level of the small or virtual metaconule); 2 = runs to posterior cingulum; 3 = limited at a point distal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193. ML162. M</w:t>
      </w:r>
      <w:r>
        <w:rPr>
          <w:rFonts w:ascii="Times New Roman" w:hAnsi="Times New Roman" w:cs="Times New Roman"/>
          <w:kern w:val="0"/>
          <w:sz w:val="16"/>
          <w:szCs w:val="16"/>
        </w:rPr>
        <w:t xml:space="preserve">2 </w:t>
      </w:r>
      <w:r>
        <w:rPr>
          <w:rFonts w:ascii="Times New Roman" w:hAnsi="Times New Roman" w:cs="Times New Roman"/>
          <w:kern w:val="0"/>
        </w:rPr>
        <w:t>postprotocrista terminus: 0 = runs to base of metacone (with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hypometacrista); 1 = runs to metaconule (at the level of the small or virtual metaconule); 2 = runs to posterior cingulum; 3 = limited at a point distal to protocone.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194. ML163. M</w:t>
      </w:r>
      <w:r>
        <w:rPr>
          <w:rFonts w:ascii="Times New Roman" w:hAnsi="Times New Roman" w:cs="Times New Roman"/>
          <w:kern w:val="0"/>
          <w:sz w:val="16"/>
          <w:szCs w:val="16"/>
        </w:rPr>
        <w:t xml:space="preserve">1-2 </w:t>
      </w:r>
      <w:r>
        <w:rPr>
          <w:rFonts w:ascii="Times New Roman" w:hAnsi="Times New Roman" w:cs="Times New Roman"/>
          <w:kern w:val="0"/>
        </w:rPr>
        <w:t>preprotocrista: 0 = low; 1 = elevated.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195. ML164. M</w:t>
      </w:r>
      <w:r>
        <w:rPr>
          <w:rFonts w:ascii="Times New Roman" w:hAnsi="Times New Roman" w:cs="Times New Roman"/>
          <w:kern w:val="0"/>
          <w:sz w:val="16"/>
          <w:szCs w:val="16"/>
        </w:rPr>
        <w:t xml:space="preserve">1 </w:t>
      </w:r>
      <w:r>
        <w:rPr>
          <w:rFonts w:ascii="Times New Roman" w:hAnsi="Times New Roman" w:cs="Times New Roman"/>
          <w:kern w:val="0"/>
        </w:rPr>
        <w:t>preprotocrista connection (buccal side): 0 = connected to parastyle (by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way of preparaconule crista); 1 = connected to paraconule (or near to it or to a virtual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paraconule).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196. ML165. M</w:t>
      </w:r>
      <w:r>
        <w:rPr>
          <w:rFonts w:ascii="Times New Roman" w:hAnsi="Times New Roman" w:cs="Times New Roman"/>
          <w:kern w:val="0"/>
          <w:sz w:val="16"/>
          <w:szCs w:val="16"/>
        </w:rPr>
        <w:t xml:space="preserve">2 </w:t>
      </w:r>
      <w:r>
        <w:rPr>
          <w:rFonts w:ascii="Times New Roman" w:hAnsi="Times New Roman" w:cs="Times New Roman"/>
          <w:kern w:val="0"/>
        </w:rPr>
        <w:t>preprotocrista connection (buccal side): 0 = connected to parastyle (by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way of preparaconule crista); 1 = connected to paraconule (or near to it or to a virtual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paraconule).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197. ML166*. M</w:t>
      </w:r>
      <w:r>
        <w:rPr>
          <w:rFonts w:ascii="Times New Roman" w:hAnsi="Times New Roman" w:cs="Times New Roman"/>
          <w:kern w:val="0"/>
          <w:sz w:val="16"/>
          <w:szCs w:val="16"/>
        </w:rPr>
        <w:t xml:space="preserve">1-2 </w:t>
      </w:r>
      <w:r>
        <w:rPr>
          <w:rFonts w:ascii="Times New Roman" w:hAnsi="Times New Roman" w:cs="Times New Roman"/>
          <w:kern w:val="0"/>
        </w:rPr>
        <w:t>postparaconule crista: 0 = indistinct to absent; 1 = moderate; 2 = welldeveloped (connected to paracone).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198. ML168*. M</w:t>
      </w:r>
      <w:r>
        <w:rPr>
          <w:rFonts w:ascii="Times New Roman" w:hAnsi="Times New Roman" w:cs="Times New Roman"/>
          <w:kern w:val="0"/>
          <w:sz w:val="16"/>
          <w:szCs w:val="16"/>
        </w:rPr>
        <w:t xml:space="preserve">1-2 </w:t>
      </w:r>
      <w:r>
        <w:rPr>
          <w:rFonts w:ascii="Times New Roman" w:hAnsi="Times New Roman" w:cs="Times New Roman"/>
          <w:kern w:val="0"/>
        </w:rPr>
        <w:t>hypometacrista: 0 = absent; 1 = weakly developed (low and short); 2 = well-developed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199. ML169*. M</w:t>
      </w:r>
      <w:r>
        <w:rPr>
          <w:rFonts w:ascii="Times New Roman" w:hAnsi="Times New Roman" w:cs="Times New Roman"/>
          <w:kern w:val="0"/>
          <w:sz w:val="16"/>
          <w:szCs w:val="16"/>
        </w:rPr>
        <w:t xml:space="preserve">1-2 </w:t>
      </w:r>
      <w:r>
        <w:rPr>
          <w:rFonts w:ascii="Times New Roman" w:hAnsi="Times New Roman" w:cs="Times New Roman"/>
          <w:kern w:val="0"/>
        </w:rPr>
        <w:t>hypoparacrista: 0 = absent; 1 = weakly developed (short); 2 = well-developed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200. MLN*. Hypometaconulecrista: 0 = indistinct to absent; 1 = moderate (not connected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to protocone); 2 = well-developed (connected to protocone or postprotocrista).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Cranial characters: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201. Cr 1. Transverse septum arising from the cochlear housing: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and forming the lateral wall of an anterior accessory cavity pneumatized from the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tympanic cavity; 2 = present and forming the lateral wall of an anterior accessory cavity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pneumatized from the epitympanic recess.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202. Cr 2. Extent of pneumatization of anterior accessory cavity: 0 = anterior accessory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 lies anterior to the tympanic cavity and is not trabeculated; 1 = anterior accessory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 extends medial to the tympanic cavity, and is trabeculated.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203. Cr 3. Pneumatization of mastoid (from epitympanic recess?): 0 = absent; 1 = pr</w:t>
      </w:r>
      <w:r>
        <w:rPr>
          <w:rFonts w:ascii="Times New Roman" w:hAnsi="Times New Roman" w:cs="Times New Roman"/>
          <w:kern w:val="0"/>
        </w:rPr>
        <w:t>e</w:t>
      </w:r>
      <w:r>
        <w:rPr>
          <w:rFonts w:ascii="Times New Roman" w:hAnsi="Times New Roman" w:cs="Times New Roman"/>
          <w:kern w:val="0"/>
        </w:rPr>
        <w:t>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204. Cr 4. Presence or absence of perbullar pathway: 0 = absent; 1 = present and formed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exclusively by the petrosal bone.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205. Cr 5. Anteroposterior location of posterior carotid foramen in bulla: 0 = posterior to</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line joining midpoints of tympanic bones; 1 = anterior to this line.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206. Cr 6*. Mediolateral position of posterior carotid foramen in bulla: 0 = medial;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midline of the bulla; 2 = lateral.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207. Cr 7. Ventrodorsal position of the carotid foramen in the bulla: 0 = dorsal, adjacent to basioccipital or mastoid bone; 1 = ventral.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208. Cr 8*. Position of posterior carotid foramen relative to fenestra cochleae: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posterior; 1 = ventral; 2 = anterior.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209. Cr 9. Position of the internal carotid canal relative to the fenestra cochleae: 0 = runs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across ventral lip of the fenestra cochleae, shielding it from ventral view when a canal 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present; 1 = internal carotid canal does not shield the fenestra cochleae from ventral view.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210. Cr 10. Position of the portion of the internal carotid/promontory artery (or its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accompanying nerves) lying on the promontorium anterior to the fenestra cochleae: 0 = on ventrolateral surface of promontorium; 1 = contacting only the cupula of the cochlea.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211. Cr 11. Size of stapedial and promontory canals: 0 = both stapedial and promontory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canals are large; 1 = stapedial slightly smaller than promontory; 2 = stapedial highly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reduced or absent altogether; 3 = stapedial larger than promontory; 4 = both promontory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and stapedial canals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212. Cr 12. Morphology of promontory canal, when present: 0 = open trough; 1 = co</w:t>
      </w:r>
      <w:r>
        <w:rPr>
          <w:rFonts w:ascii="Times New Roman" w:hAnsi="Times New Roman" w:cs="Times New Roman"/>
          <w:kern w:val="0"/>
        </w:rPr>
        <w:t>m</w:t>
      </w:r>
      <w:r>
        <w:rPr>
          <w:rFonts w:ascii="Times New Roman" w:hAnsi="Times New Roman" w:cs="Times New Roman"/>
          <w:kern w:val="0"/>
        </w:rPr>
        <w:t>plete canal.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213. Cr 14. Position of ventral edge of the tympanic bone: 0 = intrabullar, or aphaneric; 1 = extrabullar or phaneric.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214. Cr 15. The shape of the tympanic bone: 0 = ribbon-like or only slightly expanded; 1 = laterally expanded into a collar or tube; ? = due to fusion with surrounding bones, of</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unknown shape.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215. Cr 16. Morphology of annular bridge: ? = this character is not analyzable in those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taxa with an extrabullar tympanic, or those in which this region is not known; 0 = linea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semicircularis or partial anular bridge formed on a entotympanic bulla; 1 = linea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semicircularis formed on a petrosal bulla; 2 = a complete annular bridge.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216. Cr 17. Encroachment of the auditory bulla on the pterygoid fossa: 0 = absent;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present and formed by anterior accessory cavity; 2 = present and formed by the tympanic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cavity.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217. Cr 18. Nature of contact between the lateral pterygoid plate and the bulla wall: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absent; 1 = laminar; 2 = abutting.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218. Cr 19. Extent of contact between the lateral pterygoid plate and the bulla wall: 0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slight; 1 = or very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219. Cr 20. Flange of basioccipital overlapping medial bulla wall: 0 = absent or minimal; 1 =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220. Cr 21. Suprameatal foramen: 0 = absent; 1 = present, small and in the posterior root of the zygomatic arch; 2 = present, large, and above the external auditory meatus.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221. Cr 22. Patent parotic fissure: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222. Cr 23*. Size of orbits: 0 = small; 1 = large; 2 = extremely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223. Cr 24*. Postorbital closure: 0 = none; 1 = postorbital bar present; 2 = postorbital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septum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224. Cr 25. Composition of the postorbital septum: 0 = zygomatic forms most of the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septum; 1 = frontal forms most of the septum.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225. Cr 26. Zygomatic-lacrimal contact: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226. Cr 27. Pronounced interorbital constriction: 0 = absent; 1 = present below olfactory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tract.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227. Cr 28. Contact between lacrimal and palatine: 0 = present; 1 = separated by a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fronto-maxillary contact (and in some taxa, a small os planum of the ethmoid); 2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separated by a large os planum.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228. Cr 29. Foramen rotundum: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229. Cr 30. Position of lacrimal foramen: 0 = outside orbital margin; 1 = within the orbit or on the rim.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230. Cr 31. Metopic suture in adult: 0 = unfused; 1 = fused.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231. Cr 32. Orbital convergence: 0 = less convergent than primates; 1 = primate-like va</w:t>
      </w:r>
      <w:r>
        <w:rPr>
          <w:rFonts w:ascii="Times New Roman" w:hAnsi="Times New Roman" w:cs="Times New Roman"/>
          <w:kern w:val="0"/>
        </w:rPr>
        <w:t>l</w:t>
      </w:r>
      <w:r>
        <w:rPr>
          <w:rFonts w:ascii="Times New Roman" w:hAnsi="Times New Roman" w:cs="Times New Roman"/>
          <w:kern w:val="0"/>
        </w:rPr>
        <w:t>ues for convergence.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232. Cr 33*. Posterior nasal spine: 0 = reduced or absent; 1 = small but distinct; 2 = r</w:t>
      </w:r>
      <w:r>
        <w:rPr>
          <w:rFonts w:ascii="Times New Roman" w:hAnsi="Times New Roman" w:cs="Times New Roman"/>
          <w:kern w:val="0"/>
        </w:rPr>
        <w:t>o</w:t>
      </w:r>
      <w:r>
        <w:rPr>
          <w:rFonts w:ascii="Times New Roman" w:hAnsi="Times New Roman" w:cs="Times New Roman"/>
          <w:kern w:val="0"/>
        </w:rPr>
        <w:t>bust and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233. Cr 34. Posterior palatine torus: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234. Cr 35. Pyramidal processes: 0 = medially placed; 1 = laterally placed.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235. Cr 36*. Length of medial pterygoid plate: 0 = long medial pterygoid plate extending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one-third to one half of the distance to the anterior surface of the bulla; 1 = short but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distinct from lateral pterygoid plate for its entire dorsoventral extent; 2 = medial pter</w:t>
      </w:r>
      <w:r>
        <w:rPr>
          <w:rFonts w:ascii="Times New Roman" w:hAnsi="Times New Roman" w:cs="Times New Roman"/>
          <w:kern w:val="0"/>
        </w:rPr>
        <w:t>y</w:t>
      </w:r>
      <w:r>
        <w:rPr>
          <w:rFonts w:ascii="Times New Roman" w:hAnsi="Times New Roman" w:cs="Times New Roman"/>
          <w:kern w:val="0"/>
        </w:rPr>
        <w:t>goid plate entirely absent, or reduced to a low rugosity.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236. Cr 37. Snout length: 0 = long snouts; 1 = short snouts.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237. Cr 38. Maxillary depth: 0 = deep; 1 = shallow.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238. Cr 39. Complete symphyseal fusion: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239. Cr 40. Temporomandibular joint morphology: 0 = biconcave and transversely wide; 1 = anteroposteriorly oriented trough.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240. Cr 41. Entoglenoid process morphology: 0 = weak or absent; 1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241. Cr 42. Inter-incisor diastema width: 0 = broad and wider than that of extant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haplorhines; 1 = narrow, haplorhine-like.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242. Cr43. Coronoid height relative to condyle: 0 = very far above; 1 = slightly above or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equal.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243. Cr44*. Condyle height relative to toothrow: 0 = at level of tooth row; 1 = slightly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above; 2 = well above tooth 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244. Cr45. Corpus robusticity: 0 = shallow;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245. Cr46. Zygomatico-parietal contact at pterion: 0 = no postorbital closure;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zygomatico-parietal contact; 2 = alisphenoid-frontal contact.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246. Cr48. Epitympanic crest: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247. Cr49. Broad ascending wing of premaxilla: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248. Cr 50/301. Basioccipital stem: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249. Cr51/302. Choanal shape: 0 = narrow; 1 = broad.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250. Cr52/292. Orientation of the mandibular symphysis: 0 = symphysis procumbent;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symphysis erect.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Postcranial characters: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Humerus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251. H1*. Shape of distal edge of the humeral trochlea: 0 = cylinder, distal edge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perpendicular to shaft; 1 = distal edge somewhat angled to shaft; 2 = distal edge very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angled.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252. H2. Relative heights of medial and lateral edges of humeral trochlea: 0 = subequal; 1 = medial edge more flared than lateral edge.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253. H3*. Trochleocapitular ridge: 0 = absent; 1 = weak but distinct; 2 = moderately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distinct; 3 = very distinct.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254. H4. Waisted trochlea (minimum trochlear diameter/maximum trochlear diameter 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100): 0 = &gt; 70 (unwaisted); 1 = &lt; 70 (waisted).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255. H5*. Width of capitulum relative to trochlea (100 x ventral capitulum width/ventral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trochlear width): 0 = &lt; 100; 1 = between 100 and 140; 2 = 140-200; 3 = greater than 200.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256. H6. Entepicondylar foramen: 0 = present; 1 = variable; 2 = absent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257. H7. Entepicondylar foramen position: 0 = above medial epicondyle; 1 = above ve</w:t>
      </w:r>
      <w:r>
        <w:rPr>
          <w:rFonts w:ascii="Times New Roman" w:hAnsi="Times New Roman" w:cs="Times New Roman"/>
          <w:kern w:val="0"/>
        </w:rPr>
        <w:t>n</w:t>
      </w:r>
      <w:r>
        <w:rPr>
          <w:rFonts w:ascii="Times New Roman" w:hAnsi="Times New Roman" w:cs="Times New Roman"/>
          <w:kern w:val="0"/>
        </w:rPr>
        <w:t>tral trochlea; 2 = above dorsal trochlea.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258. H8. Medial epicondyle size: 0 = reduced; 1 = prominent.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259. H9. Dorsal placement of medial epicondyle: 0 = parallel ; 1 = slight dorsal; 2 = large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dorsal angle.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260. H10’*. Shape of the lateral edge of the dorsal trochlea: 0 = not pronounced;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moderately pronounced; 2 = very pronounced.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261. H10”*. Shape of the medial edge of the dorsal trochlea: 0 = not pronounced;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moderately pronounced; 2 = very pronounced.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262. H11*. Dorsoepitrochlear fossa: 0 = present (strong); 1 = small, shallow; 2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263. H12*. Olecranon fossa shape: 0 = shallow; 1 = moderate; 2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264. H14*. Brachialis flange; 0 = broad; 1 = moderate; 2 = narrow.</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265. H15. Bicipital groove morphology: 0 = shallow; 1 = deep.</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266. H18/. Capitular tail: 0 = ventral articular wdth &lt;2.5 times the ventral capitular width; 1 = ventral articular wdth &gt; 2.5 times the ventral capitular width.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 xml:space="preserve">267. H19/*. Ratio of humerus length to femur length (H/F): 0 = 100* H/F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65; 1 = H/F &gt;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 xml:space="preserve">65,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80; 2 = H/F &gt; 80.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Carpal bones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268. W2. Ulnar-pisiform articulation: 0 = facet on pisiform for ulnar styloid process 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roughly equal in size to that for triquetrum; 1 = facet on pisiform for ulnar styloid process is much enlarged and deeply excavated.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Os pelvis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269. OP1/299. Gluteal tuberosity: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270. OP2/300. Position of posterior gluteal tuberosity: 0 = proximal to or level with lesser trochanter; 1 = distal to lesser trochanter.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Femur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271. F1*. Length of femoral neck: 0 = &lt; 75; 1 = 75-120; 2 = &gt; 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272. F2*. Angle of femoral neck: 0 = &lt; 60; 1 = 60-70; 2 = &gt; 70.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273. F3. Angle of lesser trochanter: 0 = medial (0-30</w:t>
      </w:r>
      <w:r>
        <w:rPr>
          <w:rFonts w:ascii="Times New Roman" w:hAnsi="Times New Roman" w:cs="Times New Roman"/>
          <w:kern w:val="0"/>
          <w:sz w:val="16"/>
          <w:szCs w:val="16"/>
        </w:rPr>
        <w:t>o</w:t>
      </w:r>
      <w:r>
        <w:rPr>
          <w:rFonts w:ascii="Times New Roman" w:hAnsi="Times New Roman" w:cs="Times New Roman"/>
          <w:kern w:val="0"/>
        </w:rPr>
        <w:t>); 1 = posterior (&gt;30</w:t>
      </w:r>
      <w:r>
        <w:rPr>
          <w:rFonts w:ascii="Times New Roman" w:hAnsi="Times New Roman" w:cs="Times New Roman"/>
          <w:kern w:val="0"/>
          <w:sz w:val="16"/>
          <w:szCs w:val="16"/>
        </w:rPr>
        <w:t>o</w:t>
      </w:r>
      <w:r>
        <w:rPr>
          <w:rFonts w:ascii="Times New Roman" w:hAnsi="Times New Roman" w:cs="Times New Roman"/>
          <w:kern w:val="0"/>
        </w:rPr>
        <w: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274. F4*. Size of third trochanter: 0 = large; 1 = small; 2 = low crest or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275. F5*. Knee index (Antero-posterior diameter of distal femur/ mediolateral diameter of distal femur ): 0 = &lt; 90 (shallow knee); 1 = 90 – 100; 2 = &gt; 100 (deep knee).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276. F6*. Femoral head shape: 0 = spherical; 1 = semicylindrical; 2 = cylindrical.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277. F7. Anterior extension of greater trochanter: 0 = no extension; 1 = extension present.</w:t>
      </w: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278. F8. Anterior bend of proximal femur: 0 = none; 1 = bent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279. F9*. Relative length of trochanteric fossa: 0 = long (&gt; 125); 1 = moderate (110-125); 2 = very short (&lt; 110).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280. F10. Presence of intertrochanteric crest: 0 = crest absent; 1 = crest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281. F11*. Size of lesser trochanter: 0 = large; 1 = intermediate; 2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282. F12. Lateral rim of knee: 0 = low; 1 = high.</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Tibia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283. T1’. Fusion of tibia and fibula: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284. T1”*. Articulation tibia/fibula: 0 = small; 1 = moderate; 2 = extensive.</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285. T3. Shape of distal surface of tibia: 0 = square/parallel; 1 = triangular.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286. T4*. Rotation of the medial malleolus: 0 = none; 1 = slight; 2 = strong.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287. T5*. Shape of medial malleolar articular surface: 0 = flat; 1 = anteriorly convex,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posteriorly flat; 2 = all convex.</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288. T6. Shape of distal tibial shaft: 0 = no compression; 1 = anteroposteriorly co</w:t>
      </w:r>
      <w:r>
        <w:rPr>
          <w:rFonts w:ascii="Times New Roman" w:hAnsi="Times New Roman" w:cs="Times New Roman"/>
          <w:kern w:val="0"/>
        </w:rPr>
        <w:t>m</w:t>
      </w:r>
      <w:r>
        <w:rPr>
          <w:rFonts w:ascii="Times New Roman" w:hAnsi="Times New Roman" w:cs="Times New Roman"/>
          <w:kern w:val="0"/>
        </w:rPr>
        <w:t>pressed.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289. T7. Position of tibialis posterior groove: 0 = on medial side of malleolus; 1 = on po</w:t>
      </w:r>
      <w:r>
        <w:rPr>
          <w:rFonts w:ascii="Times New Roman" w:hAnsi="Times New Roman" w:cs="Times New Roman"/>
          <w:kern w:val="0"/>
        </w:rPr>
        <w:t>s</w:t>
      </w:r>
      <w:r>
        <w:rPr>
          <w:rFonts w:ascii="Times New Roman" w:hAnsi="Times New Roman" w:cs="Times New Roman"/>
          <w:kern w:val="0"/>
        </w:rPr>
        <w:t>terior side of malleolus.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Talus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290. A1. Position of the flexor hallucis longus groove: 0 = lateral to trochlea; 1 = central to trochlea.</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291. A2’*. Shape of talo-fibular facet: 0 = steep-sided; 1 = steep-sided with a platar lip; 2 = sloped obliquely.</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292. A4’*. Development of the talar posterior trochlear shelf: 0 = none; 1 = weakly d</w:t>
      </w:r>
      <w:r>
        <w:rPr>
          <w:rFonts w:ascii="Times New Roman" w:hAnsi="Times New Roman" w:cs="Times New Roman"/>
          <w:kern w:val="0"/>
        </w:rPr>
        <w:t>e</w:t>
      </w:r>
      <w:r>
        <w:rPr>
          <w:rFonts w:ascii="Times New Roman" w:hAnsi="Times New Roman" w:cs="Times New Roman"/>
          <w:kern w:val="0"/>
        </w:rPr>
        <w:t>veloped; 2 = well developed (prominent).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293. A5’. Talar neck length (NL/TL x 100): 0 = short (&lt; 50); 1 = long (&gt; 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294. A6. Medial talo-tibial facet: 0 = short (does not reach to plantar edge of bone);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295. A7/295. Lateral talar trochlear asymetry: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296. A8/296. Talar cotylar fossa: 0 = shallow; 1 = deep, medially projecting.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297. A9’/297. Width of the head of the talus (HW/HHT x 100): 0 = &lt; 120; 1 = &gt; 120.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298. GEB1*. Talar neck angle: 0 = &lt; 20°; 1 = 20-30°; 2 = &gt; 30°.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299. GEB2*. Talar body height (HT/MTRW x 100): 0 = &lt; 100; 1 = 100-120; 2 = 120-150.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300. GEB3*. TW/TL x 100: 0 = &lt; 60; 1 = &gt; 60.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Calcaneus</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301. C1*. Anterior calcaneal elongation: 0 = not elongate (ACL or anterior calcaneal r</w:t>
      </w:r>
      <w:r>
        <w:rPr>
          <w:rFonts w:ascii="Times New Roman" w:hAnsi="Times New Roman" w:cs="Times New Roman"/>
          <w:kern w:val="0"/>
        </w:rPr>
        <w:t>a</w:t>
      </w:r>
      <w:r>
        <w:rPr>
          <w:rFonts w:ascii="Times New Roman" w:hAnsi="Times New Roman" w:cs="Times New Roman"/>
          <w:kern w:val="0"/>
        </w:rPr>
        <w:t xml:space="preserve">tio &lt; 40); 1 = moderate (ACL </w:t>
      </w:r>
      <w:r>
        <w:rPr>
          <w:rFonts w:ascii="åÉ(›ˇøDº " w:hAnsi="åÉ(›ˇøDº " w:cs="åÉ(›ˇøDº " w:hint="eastAsia"/>
          <w:kern w:val="0"/>
        </w:rPr>
        <w:t>≥</w:t>
      </w:r>
      <w:r>
        <w:rPr>
          <w:rFonts w:ascii="åÉ(›ˇøDº " w:hAnsi="åÉ(›ˇøDº " w:cs="åÉ(›ˇøDº "/>
          <w:kern w:val="0"/>
        </w:rPr>
        <w:t xml:space="preserve"> </w:t>
      </w:r>
      <w:r>
        <w:rPr>
          <w:rFonts w:ascii="Times New Roman" w:hAnsi="Times New Roman" w:cs="Times New Roman"/>
          <w:kern w:val="0"/>
        </w:rPr>
        <w:t>.40-45); 2 = long (&gt; .45).</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302. C2*. Position of the peroneal tubercle: 0 = distal to joint; 1 = at joint; 2 = proximal to joint.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303. C3. Posterior calcaneal bowing: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304. C4/298. Calcaneo-cuboid articulation: 0 = articular wedge absent (fan-shaped); 1 =</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articular wedge present (more circular).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Navicular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305. N1*. Length relative to width: 0 = short (&lt;90); 1 = moderate (100-150); 2 = long (&gt;150).</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306. N3. Morphology of the naviculocuboid articulation: 0 = cuboid facet on navicular</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contacts only the ectocuneiform; 1 = cuboid facet contacts the ectocuneiform and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mesocuneiform facet.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Entocuneiform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307. E1*. Shape of Entocuneiform/MT1 articulation: 0 = dorsally reduced; 1 = dorsal moiety of joint enlarged relative to ventral moiety; 2 = dorsal moiety greatly enlarged.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308. E2. Lateral process of entocuneiform: 0 = small; 1 = hypertrophied.</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General Foot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309. O1. Foot axis: 0 = mesaxonic; 1 = paraxonic; 2 = ectaxonic.</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310. O2. Toilet claw: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311. O3. Prehallux: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312. O4. Metatarsus length: 0 = short;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outlineLvl w:val="0"/>
        <w:rPr>
          <w:rFonts w:ascii="Times New Roman" w:hAnsi="Times New Roman" w:cs="Times New Roman"/>
          <w:kern w:val="0"/>
        </w:rPr>
      </w:pPr>
      <w:r>
        <w:rPr>
          <w:rFonts w:ascii="Times New Roman" w:hAnsi="Times New Roman" w:cs="Times New Roman"/>
          <w:kern w:val="0"/>
        </w:rPr>
        <w:t>Metatarsal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313. MT1*. Peroneal tubercle of MTI: 0 = very large; 1 = large; 2 = small.</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314. MT2. Hallux length: 0 = short; 1 = long.</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Visual system:</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315. V1/288. Optic fovea: 0 = absent; 1 = present.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316. V2/290. Tapetum lucidum: 0 = present; 1 = absent.</w:t>
      </w:r>
    </w:p>
    <w:p w:rsidR="00982D65" w:rsidRDefault="00982D65" w:rsidP="001B5194">
      <w:pPr>
        <w:suppressAutoHyphens w:val="0"/>
        <w:autoSpaceDE w:val="0"/>
        <w:adjustRightInd w:val="0"/>
        <w:spacing w:line="480" w:lineRule="auto"/>
        <w:textAlignment w:val="auto"/>
        <w:rPr>
          <w:rFonts w:ascii="Times New Roman" w:hAnsi="Times New Roman" w:cs="Times New Roman"/>
          <w:kern w:val="0"/>
        </w:rPr>
      </w:pPr>
      <w:r>
        <w:rPr>
          <w:rFonts w:ascii="Times New Roman" w:hAnsi="Times New Roman" w:cs="Times New Roman"/>
          <w:kern w:val="0"/>
        </w:rPr>
        <w:t>Miscellaneous other characters:</w:t>
      </w:r>
    </w:p>
    <w:p w:rsidR="00982D65" w:rsidRDefault="00982D65" w:rsidP="001B5194">
      <w:pPr>
        <w:pStyle w:val="Standard"/>
        <w:widowControl w:val="0"/>
        <w:spacing w:line="480" w:lineRule="auto"/>
        <w:rPr>
          <w:rFonts w:ascii="Times New Roman" w:hAnsi="Times New Roman" w:cs="Times New Roman"/>
          <w:b/>
        </w:rPr>
      </w:pPr>
    </w:p>
    <w:p w:rsidR="00982D65" w:rsidRDefault="00982D65" w:rsidP="001B5194">
      <w:pPr>
        <w:pStyle w:val="Standard"/>
        <w:widowControl w:val="0"/>
        <w:tabs>
          <w:tab w:val="left" w:pos="1198"/>
        </w:tabs>
        <w:spacing w:line="480" w:lineRule="auto"/>
      </w:pPr>
      <w:r>
        <w:rPr>
          <w:rFonts w:ascii="Times New Roman" w:hAnsi="Times New Roman" w:cs="Times New Roman"/>
        </w:rPr>
        <w:t xml:space="preserve">&gt;   </w:t>
      </w:r>
      <w:r>
        <w:rPr>
          <w:rFonts w:ascii="Times New Roman" w:hAnsi="Times New Roman" w:cs="Times New Roman"/>
          <w:color w:val="000000"/>
        </w:rPr>
        <w:t>Two characters have been added to the matrix:</w:t>
      </w:r>
    </w:p>
    <w:p w:rsidR="00982D65" w:rsidRDefault="00982D65" w:rsidP="001B5194">
      <w:pPr>
        <w:pStyle w:val="Standard"/>
        <w:widowControl w:val="0"/>
        <w:spacing w:line="480" w:lineRule="auto"/>
      </w:pPr>
      <w:r>
        <w:rPr>
          <w:rFonts w:ascii="Times New Roman" w:hAnsi="Times New Roman" w:cs="Times New Roman"/>
        </w:rPr>
        <w:t>317. M</w:t>
      </w:r>
      <w:r w:rsidRPr="00FE012F">
        <w:rPr>
          <w:rFonts w:ascii="Times New Roman" w:hAnsi="Times New Roman" w:cs="Times New Roman"/>
          <w:vertAlign w:val="superscript"/>
        </w:rPr>
        <w:t>2</w:t>
      </w:r>
      <w:r>
        <w:rPr>
          <w:rFonts w:ascii="Times New Roman" w:hAnsi="Times New Roman" w:cs="Times New Roman"/>
        </w:rPr>
        <w:t xml:space="preserve"> metaconule deflected lingually on the postprotocrista: 0 = absent; 1 = present</w:t>
      </w:r>
    </w:p>
    <w:p w:rsidR="00982D65"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318. M</w:t>
      </w:r>
      <w:r w:rsidRPr="00FE012F">
        <w:rPr>
          <w:rFonts w:ascii="Times New Roman" w:hAnsi="Times New Roman" w:cs="Times New Roman"/>
          <w:vertAlign w:val="superscript"/>
        </w:rPr>
        <w:t>1/2</w:t>
      </w:r>
      <w:r>
        <w:rPr>
          <w:rFonts w:ascii="Times New Roman" w:hAnsi="Times New Roman" w:cs="Times New Roman"/>
        </w:rPr>
        <w:t xml:space="preserve"> hypometacrista direction: 0 = transverse, directed toward the protocone; 1 = lingually, directed toward the distolingual cusp.</w:t>
      </w:r>
    </w:p>
    <w:p w:rsidR="00982D65" w:rsidRDefault="00982D65" w:rsidP="001B5194">
      <w:pPr>
        <w:pStyle w:val="Standard"/>
        <w:widowControl w:val="0"/>
        <w:spacing w:line="480" w:lineRule="auto"/>
        <w:rPr>
          <w:rFonts w:ascii="Times New Roman" w:hAnsi="Times New Roman" w:cs="Times New Roman"/>
          <w:b/>
        </w:rPr>
      </w:pPr>
    </w:p>
    <w:p w:rsidR="00982D65" w:rsidRPr="00BA1B75" w:rsidRDefault="00982D65" w:rsidP="001B5194">
      <w:pPr>
        <w:pStyle w:val="Standard"/>
        <w:widowControl w:val="0"/>
        <w:spacing w:line="480" w:lineRule="auto"/>
        <w:rPr>
          <w:rFonts w:ascii="Times New Roman" w:hAnsi="Times New Roman" w:cs="Times New Roman"/>
          <w:b/>
        </w:rPr>
      </w:pPr>
      <w:r w:rsidRPr="00BA1B75">
        <w:rPr>
          <w:rFonts w:ascii="Times New Roman" w:hAnsi="Times New Roman" w:cs="Times New Roman"/>
          <w:b/>
        </w:rPr>
        <w:t>III-2. Newly coded characters</w:t>
      </w:r>
    </w:p>
    <w:p w:rsidR="00982D65" w:rsidRDefault="00982D65" w:rsidP="001B5194">
      <w:pPr>
        <w:pStyle w:val="Standard"/>
        <w:widowControl w:val="0"/>
        <w:spacing w:line="480" w:lineRule="auto"/>
      </w:pPr>
    </w:p>
    <w:p w:rsidR="00982D65" w:rsidRDefault="00982D65" w:rsidP="001B5194">
      <w:pPr>
        <w:pStyle w:val="Standard"/>
        <w:widowControl w:val="0"/>
        <w:spacing w:line="480" w:lineRule="auto"/>
      </w:pPr>
      <w:r>
        <w:rPr>
          <w:rFonts w:ascii="Times New Roman" w:hAnsi="Times New Roman" w:cs="Times New Roman"/>
        </w:rPr>
        <w:t>154. M7’*. M</w:t>
      </w:r>
      <w:r w:rsidRPr="00FE012F">
        <w:rPr>
          <w:rFonts w:ascii="Times New Roman" w:hAnsi="Times New Roman" w:cs="Times New Roman"/>
          <w:vertAlign w:val="superscript"/>
        </w:rPr>
        <w:t xml:space="preserve">1/2 </w:t>
      </w:r>
      <w:r>
        <w:rPr>
          <w:rFonts w:ascii="Times New Roman" w:hAnsi="Times New Roman" w:cs="Times New Roman"/>
        </w:rPr>
        <w:t>metaconule: 0 = absent; 1 = single; 2 = double.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absent/single (0/1) </w:t>
      </w:r>
      <w:r>
        <w:rPr>
          <w:rFonts w:ascii="Wingdings" w:hAnsi="Wingdings" w:cs="Times New Roman"/>
        </w:rPr>
        <w:t></w:t>
      </w:r>
      <w:r>
        <w:rPr>
          <w:rFonts w:ascii="Times New Roman" w:hAnsi="Times New Roman" w:cs="Times New Roman"/>
        </w:rPr>
        <w:t xml:space="preserve"> single (1);</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absent (0) </w:t>
      </w:r>
      <w:r>
        <w:rPr>
          <w:rFonts w:ascii="Wingdings" w:hAnsi="Wingdings" w:cs="Times New Roman"/>
        </w:rPr>
        <w:t></w:t>
      </w:r>
      <w:r>
        <w:rPr>
          <w:rFonts w:ascii="Times New Roman" w:hAnsi="Times New Roman" w:cs="Times New Roman"/>
        </w:rPr>
        <w:t xml:space="preserve"> single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156. M10*. M</w:t>
      </w:r>
      <w:r w:rsidRPr="00FE012F">
        <w:rPr>
          <w:rFonts w:ascii="Times New Roman" w:hAnsi="Times New Roman" w:cs="Times New Roman"/>
          <w:vertAlign w:val="superscript"/>
        </w:rPr>
        <w:t>1</w:t>
      </w:r>
      <w:r w:rsidRPr="00FE012F">
        <w:rPr>
          <w:rFonts w:ascii="Times New Roman" w:hAnsi="Times New Roman" w:cs="Times New Roman"/>
          <w:sz w:val="16"/>
          <w:szCs w:val="16"/>
          <w:vertAlign w:val="superscript"/>
        </w:rPr>
        <w:t xml:space="preserve"> </w:t>
      </w:r>
      <w:r>
        <w:rPr>
          <w:rFonts w:ascii="Times New Roman" w:hAnsi="Times New Roman" w:cs="Times New Roman"/>
        </w:rPr>
        <w:t>hypocone size: 0 = large; 1 = small; 2 = minute to absent.</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157. M11*. M</w:t>
      </w:r>
      <w:r w:rsidRPr="00FE012F">
        <w:rPr>
          <w:rFonts w:ascii="Times New Roman" w:hAnsi="Times New Roman" w:cs="Times New Roman"/>
          <w:vertAlign w:val="superscript"/>
        </w:rPr>
        <w:t>2</w:t>
      </w:r>
      <w:r>
        <w:rPr>
          <w:rFonts w:ascii="Times New Roman" w:hAnsi="Times New Roman" w:cs="Times New Roman"/>
          <w:sz w:val="16"/>
          <w:szCs w:val="16"/>
        </w:rPr>
        <w:t xml:space="preserve"> </w:t>
      </w:r>
      <w:r>
        <w:rPr>
          <w:rFonts w:ascii="Times New Roman" w:hAnsi="Times New Roman" w:cs="Times New Roman"/>
        </w:rPr>
        <w:t>hypocone size: 0 = large; 1 = small; 2 = minute to absent.</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large (0)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small (1) </w:t>
      </w:r>
      <w:r>
        <w:rPr>
          <w:rFonts w:ascii="Wingdings" w:hAnsi="Wingdings" w:cs="Times New Roman"/>
        </w:rPr>
        <w:t></w:t>
      </w:r>
      <w:r>
        <w:rPr>
          <w:rFonts w:ascii="Times New Roman" w:hAnsi="Times New Roman" w:cs="Times New Roman"/>
        </w:rPr>
        <w:t xml:space="preserve"> minute to absent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158. M12’*. M</w:t>
      </w:r>
      <w:r w:rsidRPr="00FE012F">
        <w:rPr>
          <w:rFonts w:ascii="Times New Roman" w:hAnsi="Times New Roman" w:cs="Times New Roman"/>
          <w:vertAlign w:val="superscript"/>
        </w:rPr>
        <w:t xml:space="preserve">1/2 </w:t>
      </w:r>
      <w:r>
        <w:rPr>
          <w:rFonts w:ascii="Times New Roman" w:hAnsi="Times New Roman" w:cs="Times New Roman"/>
        </w:rPr>
        <w:t>hypocone position: 0 = distal, far lingual to protocone; 1 = distal, slightly lingual to protocone; 2 = distal, slightly buccal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distal, slightly buccal to protocone (2)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distal, slightly lingual to protocone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159. M13*. M</w:t>
      </w:r>
      <w:r w:rsidRPr="00FE012F">
        <w:rPr>
          <w:rFonts w:ascii="Times New Roman" w:hAnsi="Times New Roman" w:cs="Times New Roman"/>
          <w:vertAlign w:val="superscript"/>
        </w:rPr>
        <w:t xml:space="preserve">1/2 </w:t>
      </w:r>
      <w:r>
        <w:rPr>
          <w:rFonts w:ascii="Times New Roman" w:hAnsi="Times New Roman" w:cs="Times New Roman"/>
        </w:rPr>
        <w:t>prehypocrista development: 0 = absent; 1 = weak; 2 = strong, reaches to postprotocrista, encloses the talon lingually.</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weak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pPr>
      <w:r>
        <w:rPr>
          <w:rFonts w:ascii="Times New Roman" w:hAnsi="Times New Roman" w:cs="Times New Roman"/>
          <w:i/>
        </w:rPr>
        <w:t xml:space="preserve">Siamopithecus: </w:t>
      </w:r>
      <w:r>
        <w:rPr>
          <w:rFonts w:ascii="Times New Roman" w:hAnsi="Times New Roman" w:cs="Times New Roman"/>
        </w:rPr>
        <w:t xml:space="preserve">strong, reaches to postprotocrista, encloses the talon lingually (2)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160. M14. M</w:t>
      </w:r>
      <w:r w:rsidRPr="00FE012F">
        <w:rPr>
          <w:rFonts w:ascii="Times New Roman" w:hAnsi="Times New Roman" w:cs="Times New Roman"/>
          <w:vertAlign w:val="superscript"/>
        </w:rPr>
        <w:t>3</w:t>
      </w:r>
      <w:r>
        <w:rPr>
          <w:rFonts w:ascii="Times New Roman" w:hAnsi="Times New Roman" w:cs="Times New Roman"/>
        </w:rPr>
        <w:t xml:space="preserve"> prehypocrista development: 0 = absent; 1 = strong, reaches to</w:t>
      </w:r>
    </w:p>
    <w:p w:rsidR="00982D65" w:rsidRDefault="00982D65" w:rsidP="001B5194">
      <w:pPr>
        <w:pStyle w:val="Standard"/>
        <w:widowControl w:val="0"/>
        <w:spacing w:line="480" w:lineRule="auto"/>
      </w:pPr>
      <w:r>
        <w:rPr>
          <w:rFonts w:ascii="Times New Roman" w:hAnsi="Times New Roman" w:cs="Times New Roman"/>
        </w:rPr>
        <w:t>postprotocrista, encloses the talon lingually.</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strong, reaches to postprotocrista, encloses the talon lingually (1)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161. M15. M</w:t>
      </w:r>
      <w:r w:rsidRPr="00FE012F">
        <w:rPr>
          <w:rFonts w:ascii="Times New Roman" w:hAnsi="Times New Roman" w:cs="Times New Roman"/>
          <w:vertAlign w:val="superscript"/>
        </w:rPr>
        <w:t xml:space="preserve">1/2 </w:t>
      </w:r>
      <w:r>
        <w:rPr>
          <w:rFonts w:ascii="Times New Roman" w:hAnsi="Times New Roman" w:cs="Times New Roman"/>
        </w:rPr>
        <w:t>paraconule position: 0 = attached to preprotocrista; 1 = unattached to</w:t>
      </w:r>
    </w:p>
    <w:p w:rsidR="00982D65" w:rsidRDefault="00982D65" w:rsidP="001B5194">
      <w:pPr>
        <w:pStyle w:val="Standard"/>
        <w:widowControl w:val="0"/>
        <w:spacing w:line="480" w:lineRule="auto"/>
      </w:pPr>
      <w:r>
        <w:rPr>
          <w:rFonts w:ascii="Times New Roman" w:hAnsi="Times New Roman" w:cs="Times New Roman"/>
        </w:rPr>
        <w:t>preprotocrista.</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attached to preprotocrista (0);</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attached to preprotocrista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162. M16*. M</w:t>
      </w:r>
      <w:r w:rsidRPr="00FE012F">
        <w:rPr>
          <w:rFonts w:ascii="Times New Roman" w:hAnsi="Times New Roman" w:cs="Times New Roman"/>
          <w:vertAlign w:val="superscript"/>
        </w:rPr>
        <w:t xml:space="preserve">1/2 </w:t>
      </w:r>
      <w:r>
        <w:rPr>
          <w:rFonts w:ascii="Times New Roman" w:hAnsi="Times New Roman" w:cs="Times New Roman"/>
        </w:rPr>
        <w:t>metaconule: 0 = absent to indistinct; 1 = small; 2 = moderate; 3 = large.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small (1) </w:t>
      </w:r>
      <w:r>
        <w:rPr>
          <w:rFonts w:ascii="Wingdings" w:hAnsi="Wingdings" w:cs="Times New Roman"/>
        </w:rPr>
        <w:t></w:t>
      </w:r>
      <w:r>
        <w:rPr>
          <w:rFonts w:ascii="Times New Roman" w:hAnsi="Times New Roman" w:cs="Times New Roman"/>
        </w:rPr>
        <w:t xml:space="preserve"> moderate (2);</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to indistinct (0) </w:t>
      </w:r>
      <w:r>
        <w:rPr>
          <w:rFonts w:ascii="Wingdings" w:hAnsi="Wingdings" w:cs="Times New Roman"/>
        </w:rPr>
        <w:t></w:t>
      </w:r>
      <w:r>
        <w:rPr>
          <w:rFonts w:ascii="Times New Roman" w:hAnsi="Times New Roman" w:cs="Times New Roman"/>
        </w:rPr>
        <w:t xml:space="preserve"> large (3);</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163. M17’*. M</w:t>
      </w:r>
      <w:r w:rsidRPr="00FE012F">
        <w:rPr>
          <w:rFonts w:ascii="Times New Roman" w:hAnsi="Times New Roman" w:cs="Times New Roman"/>
          <w:vertAlign w:val="superscript"/>
        </w:rPr>
        <w:t xml:space="preserve">1/2 </w:t>
      </w:r>
      <w:r>
        <w:rPr>
          <w:rFonts w:ascii="Times New Roman" w:hAnsi="Times New Roman" w:cs="Times New Roman"/>
        </w:rPr>
        <w:t>mesostyle size - 0 = absent to indistinct;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or indistinct (0);</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 to indistinct/moderate (0/1) </w:t>
      </w:r>
      <w:r>
        <w:rPr>
          <w:rFonts w:ascii="Wingdings" w:hAnsi="Wingdings" w:cs="Times New Roman"/>
        </w:rPr>
        <w:t></w:t>
      </w:r>
      <w:r>
        <w:rPr>
          <w:rFonts w:ascii="Times New Roman" w:hAnsi="Times New Roman" w:cs="Times New Roman"/>
        </w:rPr>
        <w:t xml:space="preserve"> absent or indistinct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164. M17”. M</w:t>
      </w:r>
      <w:r w:rsidRPr="00FE012F">
        <w:rPr>
          <w:rFonts w:ascii="Times New Roman" w:hAnsi="Times New Roman" w:cs="Times New Roman"/>
          <w:vertAlign w:val="superscript"/>
        </w:rPr>
        <w:t xml:space="preserve">1/2 </w:t>
      </w:r>
      <w:r>
        <w:rPr>
          <w:rFonts w:ascii="Times New Roman" w:hAnsi="Times New Roman" w:cs="Times New Roman"/>
        </w:rPr>
        <w:t>mesostyle position - 0 = attached to ectocrista; 1 = present on buccal</w:t>
      </w:r>
    </w:p>
    <w:p w:rsidR="00982D65" w:rsidRDefault="00982D65" w:rsidP="001B5194">
      <w:pPr>
        <w:pStyle w:val="Standard"/>
        <w:widowControl w:val="0"/>
        <w:spacing w:line="480" w:lineRule="auto"/>
      </w:pPr>
      <w:r>
        <w:rPr>
          <w:rFonts w:ascii="Times New Roman" w:hAnsi="Times New Roman" w:cs="Times New Roman"/>
        </w:rPr>
        <w:t>cingulum.</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present on buccal cingulum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present on buccal cingulum (1)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166. M22*. M</w:t>
      </w:r>
      <w:r>
        <w:rPr>
          <w:rFonts w:ascii="Times New Roman" w:hAnsi="Times New Roman" w:cs="Times New Roman"/>
          <w:vertAlign w:val="superscript"/>
        </w:rPr>
        <w:t>1-3</w:t>
      </w:r>
      <w:r w:rsidRPr="00FE012F">
        <w:rPr>
          <w:rFonts w:ascii="Times New Roman" w:hAnsi="Times New Roman" w:cs="Times New Roman"/>
          <w:vertAlign w:val="superscript"/>
        </w:rPr>
        <w:t xml:space="preserve"> </w:t>
      </w:r>
      <w:r>
        <w:rPr>
          <w:rFonts w:ascii="Times New Roman" w:hAnsi="Times New Roman" w:cs="Times New Roman"/>
        </w:rPr>
        <w:t>lingual cingulum development: 0 = absent to indistinct; 1 = weak, broken; 2 = strong, complete.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weak, broken/strong, complete (1/2) </w:t>
      </w:r>
      <w:r>
        <w:rPr>
          <w:rFonts w:ascii="Wingdings" w:hAnsi="Wingdings" w:cs="Times New Roman"/>
        </w:rPr>
        <w:t></w:t>
      </w:r>
      <w:r>
        <w:rPr>
          <w:rFonts w:ascii="Times New Roman" w:hAnsi="Times New Roman" w:cs="Times New Roman"/>
        </w:rPr>
        <w:t xml:space="preserve"> weak, broken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170. M30*. M</w:t>
      </w:r>
      <w:r w:rsidRPr="00FE012F">
        <w:rPr>
          <w:rFonts w:ascii="Times New Roman" w:hAnsi="Times New Roman" w:cs="Times New Roman"/>
          <w:vertAlign w:val="superscript"/>
        </w:rPr>
        <w:t>3</w:t>
      </w:r>
      <w:r>
        <w:rPr>
          <w:rFonts w:ascii="Times New Roman" w:hAnsi="Times New Roman" w:cs="Times New Roman"/>
        </w:rPr>
        <w:t xml:space="preserve"> paraconule - 0 = absent; 1 = small-moderate; 2 = large;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173. M34*. M</w:t>
      </w:r>
      <w:r w:rsidRPr="00FE012F">
        <w:rPr>
          <w:rFonts w:ascii="Times New Roman" w:hAnsi="Times New Roman" w:cs="Times New Roman"/>
          <w:vertAlign w:val="superscript"/>
        </w:rPr>
        <w:t>3</w:t>
      </w:r>
      <w:r>
        <w:rPr>
          <w:rFonts w:ascii="Times New Roman" w:hAnsi="Times New Roman" w:cs="Times New Roman"/>
        </w:rPr>
        <w:t xml:space="preserve"> metacone - 0 = absent or very small; 1 = moderate (but smaller than</w:t>
      </w:r>
    </w:p>
    <w:p w:rsidR="00982D65" w:rsidRDefault="00982D65" w:rsidP="001B5194">
      <w:pPr>
        <w:pStyle w:val="Standard"/>
        <w:widowControl w:val="0"/>
        <w:spacing w:line="480" w:lineRule="auto"/>
      </w:pPr>
      <w:r>
        <w:rPr>
          <w:rFonts w:ascii="Times New Roman" w:hAnsi="Times New Roman" w:cs="Times New Roman"/>
        </w:rPr>
        <w:t>paracone; 2 = large (equal to paracone).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large (equal to paracone) (2)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174. M36*. M</w:t>
      </w:r>
      <w:r w:rsidRPr="00FE012F">
        <w:rPr>
          <w:rFonts w:ascii="Times New Roman" w:hAnsi="Times New Roman" w:cs="Times New Roman"/>
          <w:vertAlign w:val="superscript"/>
        </w:rPr>
        <w:t>3</w:t>
      </w:r>
      <w:r>
        <w:rPr>
          <w:rFonts w:ascii="Times New Roman" w:hAnsi="Times New Roman" w:cs="Times New Roman"/>
          <w:sz w:val="16"/>
          <w:szCs w:val="16"/>
        </w:rPr>
        <w:t xml:space="preserve"> </w:t>
      </w:r>
      <w:r>
        <w:rPr>
          <w:rFonts w:ascii="Times New Roman" w:hAnsi="Times New Roman" w:cs="Times New Roman"/>
        </w:rPr>
        <w:t>hypocone - 0 = absent or very small; 1 = small; 2 = large.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absent or very small (0) </w:t>
      </w:r>
      <w:r>
        <w:rPr>
          <w:rFonts w:ascii="Wingdings" w:hAnsi="Wingdings" w:cs="Times New Roman"/>
        </w:rPr>
        <w:t></w:t>
      </w:r>
      <w:r>
        <w:rPr>
          <w:rFonts w:ascii="Times New Roman" w:hAnsi="Times New Roman" w:cs="Times New Roman"/>
        </w:rPr>
        <w:t xml:space="preserve"> unknown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small(1) </w:t>
      </w:r>
      <w:r>
        <w:rPr>
          <w:rFonts w:ascii="Wingdings" w:hAnsi="Wingdings" w:cs="Times New Roman"/>
        </w:rPr>
        <w:t></w:t>
      </w:r>
      <w:r>
        <w:rPr>
          <w:rFonts w:ascii="Times New Roman" w:hAnsi="Times New Roman" w:cs="Times New Roman"/>
        </w:rPr>
        <w:t xml:space="preserve"> absent or very small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175. M37*. M</w:t>
      </w:r>
      <w:r w:rsidRPr="00FE012F">
        <w:rPr>
          <w:rFonts w:ascii="Times New Roman" w:hAnsi="Times New Roman" w:cs="Times New Roman"/>
          <w:vertAlign w:val="superscript"/>
        </w:rPr>
        <w:t>1</w:t>
      </w:r>
      <w:r>
        <w:rPr>
          <w:rFonts w:ascii="Times New Roman" w:hAnsi="Times New Roman" w:cs="Times New Roman"/>
          <w:sz w:val="16"/>
          <w:szCs w:val="16"/>
        </w:rPr>
        <w:t xml:space="preserve"> </w:t>
      </w:r>
      <w:r>
        <w:rPr>
          <w:rFonts w:ascii="Times New Roman" w:hAnsi="Times New Roman" w:cs="Times New Roman"/>
        </w:rPr>
        <w:t>paraconule size: 0 = absent; 1 = small-moderate (smaller than paracone); 2 = large (nearly as large as or larger than paracone).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small-moderate (1);</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absent (0) </w:t>
      </w:r>
      <w:r>
        <w:rPr>
          <w:rFonts w:ascii="Wingdings" w:hAnsi="Wingdings" w:cs="Times New Roman"/>
        </w:rPr>
        <w:t></w:t>
      </w:r>
      <w:r>
        <w:rPr>
          <w:rFonts w:ascii="Times New Roman" w:hAnsi="Times New Roman" w:cs="Times New Roman"/>
        </w:rPr>
        <w:t xml:space="preserve"> small-moderate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178. ML147*. M</w:t>
      </w:r>
      <w:r w:rsidRPr="00FE012F">
        <w:rPr>
          <w:rFonts w:ascii="Times New Roman" w:hAnsi="Times New Roman" w:cs="Times New Roman"/>
          <w:vertAlign w:val="superscript"/>
        </w:rPr>
        <w:t>1</w:t>
      </w:r>
      <w:r>
        <w:rPr>
          <w:rFonts w:ascii="Times New Roman" w:hAnsi="Times New Roman" w:cs="Times New Roman"/>
          <w:vertAlign w:val="superscript"/>
        </w:rPr>
        <w:t>-</w:t>
      </w:r>
      <w:r w:rsidRPr="00FE012F">
        <w:rPr>
          <w:rFonts w:ascii="Times New Roman" w:hAnsi="Times New Roman" w:cs="Times New Roman"/>
          <w:vertAlign w:val="superscript"/>
        </w:rPr>
        <w:t xml:space="preserve">2 </w:t>
      </w:r>
      <w:r>
        <w:rPr>
          <w:rFonts w:ascii="Times New Roman" w:hAnsi="Times New Roman" w:cs="Times New Roman"/>
        </w:rPr>
        <w:t>metastyle: 0 = indistinct to absent;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179. ML148*. M</w:t>
      </w:r>
      <w:r w:rsidRPr="00FE012F">
        <w:rPr>
          <w:rFonts w:ascii="Times New Roman" w:hAnsi="Times New Roman" w:cs="Times New Roman"/>
          <w:vertAlign w:val="superscript"/>
        </w:rPr>
        <w:t>1</w:t>
      </w:r>
      <w:r>
        <w:rPr>
          <w:rFonts w:ascii="Times New Roman" w:hAnsi="Times New Roman" w:cs="Times New Roman"/>
          <w:vertAlign w:val="superscript"/>
        </w:rPr>
        <w:t>-</w:t>
      </w:r>
      <w:r w:rsidRPr="00FE012F">
        <w:rPr>
          <w:rFonts w:ascii="Times New Roman" w:hAnsi="Times New Roman" w:cs="Times New Roman"/>
          <w:vertAlign w:val="superscript"/>
        </w:rPr>
        <w:t xml:space="preserve">2 </w:t>
      </w:r>
      <w:r>
        <w:rPr>
          <w:rFonts w:ascii="Times New Roman" w:hAnsi="Times New Roman" w:cs="Times New Roman"/>
        </w:rPr>
        <w:t>parastyle: 0 = indistinct to absent; 1 = moderate; 2 = strong.</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moderate (1) </w:t>
      </w:r>
      <w:r>
        <w:rPr>
          <w:rFonts w:ascii="Wingdings" w:hAnsi="Wingdings" w:cs="Times New Roman"/>
        </w:rPr>
        <w:t></w:t>
      </w:r>
      <w:r>
        <w:rPr>
          <w:rFonts w:ascii="Times New Roman" w:hAnsi="Times New Roman" w:cs="Times New Roman"/>
        </w:rPr>
        <w:t xml:space="preserve"> absent (0);</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180. ML149. M</w:t>
      </w:r>
      <w:r w:rsidRPr="00FE012F">
        <w:rPr>
          <w:rFonts w:ascii="Times New Roman" w:hAnsi="Times New Roman" w:cs="Times New Roman"/>
          <w:vertAlign w:val="superscript"/>
        </w:rPr>
        <w:t xml:space="preserve">1-2 </w:t>
      </w:r>
      <w:r>
        <w:rPr>
          <w:rFonts w:ascii="Times New Roman" w:hAnsi="Times New Roman" w:cs="Times New Roman"/>
        </w:rPr>
        <w:t>parastyle position: 0 = mesial to paracone; 1 = mesiobuccal to paracone.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mesial to paracone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mesial to paracone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181. ML150. M</w:t>
      </w:r>
      <w:r w:rsidRPr="00FE012F">
        <w:rPr>
          <w:rFonts w:ascii="Times New Roman" w:hAnsi="Times New Roman" w:cs="Times New Roman"/>
          <w:vertAlign w:val="superscript"/>
        </w:rPr>
        <w:t xml:space="preserve">1-2 </w:t>
      </w:r>
      <w:r>
        <w:rPr>
          <w:rFonts w:ascii="Times New Roman" w:hAnsi="Times New Roman" w:cs="Times New Roman"/>
        </w:rPr>
        <w:t xml:space="preserve">metastyle position: 0 = distal to metacone; 1 = distobuccal to metacone. </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distal to metacone (0)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unknown (?) </w:t>
      </w:r>
      <w:r>
        <w:rPr>
          <w:rFonts w:ascii="Wingdings" w:hAnsi="Wingdings" w:cs="Times New Roman"/>
        </w:rPr>
        <w:t></w:t>
      </w:r>
      <w:r>
        <w:rPr>
          <w:rFonts w:ascii="Times New Roman" w:hAnsi="Times New Roman" w:cs="Times New Roman"/>
        </w:rPr>
        <w:t xml:space="preserve"> inapplicable (-);</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189. ML158*. M</w:t>
      </w:r>
      <w:r w:rsidRPr="00FE012F">
        <w:rPr>
          <w:rFonts w:ascii="Times New Roman" w:hAnsi="Times New Roman" w:cs="Times New Roman"/>
          <w:vertAlign w:val="superscript"/>
        </w:rPr>
        <w:t xml:space="preserve">2 </w:t>
      </w:r>
      <w:r w:rsidRPr="00FE012F">
        <w:rPr>
          <w:rFonts w:ascii="Times New Roman" w:hAnsi="Times New Roman" w:cs="Times New Roman"/>
          <w:sz w:val="16"/>
          <w:szCs w:val="16"/>
          <w:vertAlign w:val="superscript"/>
        </w:rPr>
        <w:t xml:space="preserve"> </w:t>
      </w:r>
      <w:r>
        <w:rPr>
          <w:rFonts w:ascii="Times New Roman" w:hAnsi="Times New Roman" w:cs="Times New Roman"/>
        </w:rPr>
        <w:t>postprotocrista length: 0 = indistinct to absent; 1 = short; 2 = long.</w:t>
      </w:r>
    </w:p>
    <w:p w:rsidR="00982D65" w:rsidRDefault="00982D65" w:rsidP="001B5194">
      <w:pPr>
        <w:pStyle w:val="Standard"/>
        <w:widowControl w:val="0"/>
        <w:spacing w:line="480" w:lineRule="auto"/>
      </w:pPr>
      <w:r>
        <w:rPr>
          <w:rFonts w:ascii="Times New Roman" w:hAnsi="Times New Roman" w:cs="Times New Roman"/>
          <w:i/>
        </w:rPr>
        <w:t>Siamopithecus:</w:t>
      </w:r>
      <w:r>
        <w:rPr>
          <w:rFonts w:ascii="Times New Roman" w:hAnsi="Times New Roman" w:cs="Times New Roman"/>
        </w:rPr>
        <w:t xml:space="preserve"> short (1) </w:t>
      </w:r>
      <w:r>
        <w:rPr>
          <w:rFonts w:ascii="Wingdings" w:hAnsi="Wingdings" w:cs="Times New Roman"/>
        </w:rPr>
        <w:t></w:t>
      </w:r>
      <w:r>
        <w:rPr>
          <w:rFonts w:ascii="Times New Roman" w:hAnsi="Times New Roman" w:cs="Times New Roman"/>
        </w:rPr>
        <w:t>long (2);</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190. ML159. M</w:t>
      </w:r>
      <w:r w:rsidRPr="00FE012F">
        <w:rPr>
          <w:rFonts w:ascii="Times New Roman" w:hAnsi="Times New Roman" w:cs="Times New Roman"/>
          <w:vertAlign w:val="superscript"/>
        </w:rPr>
        <w:t xml:space="preserve">1 </w:t>
      </w:r>
      <w:r>
        <w:rPr>
          <w:rFonts w:ascii="Times New Roman" w:hAnsi="Times New Roman" w:cs="Times New Roman"/>
        </w:rPr>
        <w:t>postprotocrista direction: 0 = transverse, directed toward metaconule (or virtual metaconule emplacement); 1 = lateral, directed toward the lingual posterior</w:t>
      </w:r>
    </w:p>
    <w:p w:rsidR="00982D65" w:rsidRDefault="00982D65" w:rsidP="001B5194">
      <w:pPr>
        <w:pStyle w:val="Standard"/>
        <w:widowControl w:val="0"/>
        <w:spacing w:line="480" w:lineRule="auto"/>
      </w:pPr>
      <w:r>
        <w:rPr>
          <w:rFonts w:ascii="Times New Roman" w:hAnsi="Times New Roman" w:cs="Times New Roman"/>
        </w:rPr>
        <w:t>cingulum (post-protocone fold-like).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transverse, directed toward metaconule (or virtual metaconule emplacement (0) </w:t>
      </w:r>
      <w:r>
        <w:rPr>
          <w:rFonts w:ascii="Wingdings" w:hAnsi="Wingdings" w:cs="Times New Roman"/>
        </w:rPr>
        <w:t></w:t>
      </w:r>
      <w:r>
        <w:rPr>
          <w:rFonts w:ascii="Times New Roman" w:hAnsi="Times New Roman" w:cs="Times New Roman"/>
        </w:rPr>
        <w:t xml:space="preserve"> lateral, directed toward the lingual posterior cingulum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191. ML160. M</w:t>
      </w:r>
      <w:r w:rsidRPr="00FE012F">
        <w:rPr>
          <w:rFonts w:ascii="Times New Roman" w:hAnsi="Times New Roman" w:cs="Times New Roman"/>
          <w:vertAlign w:val="superscript"/>
        </w:rPr>
        <w:t>2</w:t>
      </w:r>
      <w:r>
        <w:rPr>
          <w:rFonts w:ascii="Times New Roman" w:hAnsi="Times New Roman" w:cs="Times New Roman"/>
        </w:rPr>
        <w:t xml:space="preserve"> postprotocrista direction: 0 = transverse, directed toward metaconule (or virtual metaconule emplacement); 1 = lateral, directed toward lingual posterior cingulum (post-protocone fold-like).</w:t>
      </w:r>
    </w:p>
    <w:p w:rsidR="00982D65" w:rsidRDefault="00982D65" w:rsidP="001B5194">
      <w:pPr>
        <w:pStyle w:val="Standard"/>
        <w:widowControl w:val="0"/>
        <w:spacing w:line="480" w:lineRule="auto"/>
      </w:pPr>
      <w:r>
        <w:rPr>
          <w:rFonts w:ascii="Times New Roman" w:hAnsi="Times New Roman" w:cs="Times New Roman"/>
          <w:i/>
        </w:rPr>
        <w:t>Myanmarpithecus</w:t>
      </w:r>
      <w:r>
        <w:rPr>
          <w:rFonts w:ascii="Times New Roman" w:hAnsi="Times New Roman" w:cs="Times New Roman"/>
        </w:rPr>
        <w:t xml:space="preserve">: transverse, directed toward metaconule (or virtual metaconule emplacement (0) </w:t>
      </w:r>
      <w:r>
        <w:rPr>
          <w:rFonts w:ascii="Wingdings" w:hAnsi="Wingdings" w:cs="Times New Roman"/>
        </w:rPr>
        <w:t></w:t>
      </w:r>
      <w:r>
        <w:rPr>
          <w:rFonts w:ascii="Times New Roman" w:hAnsi="Times New Roman" w:cs="Times New Roman"/>
        </w:rPr>
        <w:t xml:space="preserve"> lateral, directed toward the lingual posterior cingulum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192. ML161. M</w:t>
      </w:r>
      <w:r w:rsidRPr="00FE012F">
        <w:rPr>
          <w:rFonts w:ascii="Times New Roman" w:hAnsi="Times New Roman" w:cs="Times New Roman"/>
          <w:vertAlign w:val="superscript"/>
        </w:rPr>
        <w:t>1</w:t>
      </w:r>
      <w:r w:rsidRPr="00FE012F">
        <w:rPr>
          <w:rFonts w:ascii="Times New Roman" w:hAnsi="Times New Roman" w:cs="Times New Roman"/>
          <w:sz w:val="16"/>
          <w:szCs w:val="16"/>
          <w:vertAlign w:val="superscript"/>
        </w:rPr>
        <w:t xml:space="preserve"> </w:t>
      </w:r>
      <w:r>
        <w:rPr>
          <w:rFonts w:ascii="Times New Roman" w:hAnsi="Times New Roman" w:cs="Times New Roman"/>
        </w:rPr>
        <w:t>postprotocrista terminus: 0 = runs to base of metacone (with</w:t>
      </w:r>
    </w:p>
    <w:p w:rsidR="00982D65" w:rsidRDefault="00982D65" w:rsidP="001B5194">
      <w:pPr>
        <w:pStyle w:val="Standard"/>
        <w:widowControl w:val="0"/>
        <w:spacing w:line="480" w:lineRule="auto"/>
      </w:pPr>
      <w:r>
        <w:rPr>
          <w:rFonts w:ascii="Times New Roman" w:hAnsi="Times New Roman" w:cs="Times New Roman"/>
        </w:rPr>
        <w:t>hypometacrista); 1 = runs to metaconule (at the level of the small or virtual metaconule); 2 = runs to posterior cingulum; 3 = limited at a point distal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limited at a point distal to protocone (3)</w:t>
      </w:r>
      <w:r>
        <w:rPr>
          <w:rFonts w:ascii="Wingdings" w:hAnsi="Wingdings" w:cs="Times New Roman"/>
        </w:rPr>
        <w:t></w:t>
      </w:r>
      <w:r>
        <w:rPr>
          <w:rFonts w:ascii="Times New Roman" w:hAnsi="Times New Roman" w:cs="Times New Roman"/>
        </w:rPr>
        <w:t xml:space="preserve"> runs to metaconule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193. ML162. M</w:t>
      </w:r>
      <w:r w:rsidRPr="00FE012F">
        <w:rPr>
          <w:rFonts w:ascii="Times New Roman" w:hAnsi="Times New Roman" w:cs="Times New Roman"/>
          <w:vertAlign w:val="superscript"/>
        </w:rPr>
        <w:t>2</w:t>
      </w:r>
      <w:r>
        <w:rPr>
          <w:rFonts w:ascii="Times New Roman" w:hAnsi="Times New Roman" w:cs="Times New Roman"/>
          <w:sz w:val="16"/>
          <w:szCs w:val="16"/>
        </w:rPr>
        <w:t xml:space="preserve"> </w:t>
      </w:r>
      <w:r>
        <w:rPr>
          <w:rFonts w:ascii="Times New Roman" w:hAnsi="Times New Roman" w:cs="Times New Roman"/>
        </w:rPr>
        <w:t>postprotocrista terminus: 0 = runs to base of metacone (with</w:t>
      </w:r>
    </w:p>
    <w:p w:rsidR="00982D65" w:rsidRDefault="00982D65" w:rsidP="001B5194">
      <w:pPr>
        <w:pStyle w:val="Standard"/>
        <w:widowControl w:val="0"/>
        <w:spacing w:line="480" w:lineRule="auto"/>
      </w:pPr>
      <w:r>
        <w:rPr>
          <w:rFonts w:ascii="Times New Roman" w:hAnsi="Times New Roman" w:cs="Times New Roman"/>
        </w:rPr>
        <w:t>hypometacrista); 1 = runs to metaconule (at the level of the small or virtual metaconule); 2= runs to posterior cingulum; 3 = limited at a point distal to protocone.</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limited at a point distal to protocone (3)</w:t>
      </w:r>
      <w:r>
        <w:rPr>
          <w:rFonts w:ascii="Wingdings" w:hAnsi="Wingdings" w:cs="Times New Roman"/>
        </w:rPr>
        <w:t></w:t>
      </w:r>
      <w:r>
        <w:rPr>
          <w:rFonts w:ascii="Times New Roman" w:hAnsi="Times New Roman" w:cs="Times New Roman"/>
        </w:rPr>
        <w:t xml:space="preserve"> runs to metaconule (1);</w:t>
      </w:r>
    </w:p>
    <w:p w:rsidR="00982D65" w:rsidRDefault="00982D65" w:rsidP="001B5194">
      <w:pPr>
        <w:pStyle w:val="Standard"/>
        <w:widowControl w:val="0"/>
        <w:spacing w:line="480" w:lineRule="auto"/>
        <w:rPr>
          <w:rFonts w:ascii="Times New Roman" w:hAnsi="Times New Roman" w:cs="Times New Roman"/>
        </w:rPr>
      </w:pPr>
    </w:p>
    <w:p w:rsidR="00982D65" w:rsidRDefault="00982D65" w:rsidP="001B5194">
      <w:pPr>
        <w:pStyle w:val="Standard"/>
        <w:widowControl w:val="0"/>
        <w:spacing w:line="480" w:lineRule="auto"/>
      </w:pPr>
      <w:r>
        <w:rPr>
          <w:rFonts w:ascii="Times New Roman" w:hAnsi="Times New Roman" w:cs="Times New Roman"/>
        </w:rPr>
        <w:t>243. Cr44*. Condyle height relative to toothrow: 0 = at level of tooth row; 1 = slightly</w:t>
      </w:r>
    </w:p>
    <w:p w:rsidR="00982D65" w:rsidRDefault="00982D65" w:rsidP="001B5194">
      <w:pPr>
        <w:pStyle w:val="Standard"/>
        <w:widowControl w:val="0"/>
        <w:spacing w:line="480" w:lineRule="auto"/>
      </w:pPr>
      <w:r>
        <w:rPr>
          <w:rFonts w:ascii="Times New Roman" w:hAnsi="Times New Roman" w:cs="Times New Roman"/>
        </w:rPr>
        <w:t>above; 2 = well above tooth row.</w:t>
      </w:r>
    </w:p>
    <w:p w:rsidR="00982D65" w:rsidRDefault="00982D65" w:rsidP="001B5194">
      <w:pPr>
        <w:pStyle w:val="Standard"/>
        <w:widowControl w:val="0"/>
        <w:spacing w:line="480" w:lineRule="auto"/>
      </w:pPr>
      <w:r>
        <w:rPr>
          <w:rFonts w:ascii="Times New Roman" w:hAnsi="Times New Roman" w:cs="Times New Roman"/>
          <w:i/>
        </w:rPr>
        <w:t>Pondaungia</w:t>
      </w:r>
      <w:r>
        <w:rPr>
          <w:rFonts w:ascii="Times New Roman" w:hAnsi="Times New Roman" w:cs="Times New Roman"/>
        </w:rPr>
        <w:t xml:space="preserve">: slightly above (1) </w:t>
      </w:r>
      <w:r>
        <w:rPr>
          <w:rFonts w:ascii="Wingdings" w:hAnsi="Wingdings" w:cs="Times New Roman"/>
        </w:rPr>
        <w:t></w:t>
      </w:r>
      <w:r>
        <w:rPr>
          <w:rFonts w:ascii="Times New Roman" w:hAnsi="Times New Roman" w:cs="Times New Roman"/>
        </w:rPr>
        <w:t xml:space="preserve"> unknown (?);</w:t>
      </w:r>
    </w:p>
    <w:p w:rsidR="00982D65" w:rsidRPr="002E4777" w:rsidRDefault="00982D65" w:rsidP="001B5194">
      <w:pPr>
        <w:pStyle w:val="Standard"/>
        <w:widowControl w:val="0"/>
        <w:spacing w:line="480" w:lineRule="auto"/>
      </w:pPr>
    </w:p>
    <w:p w:rsidR="00982D65" w:rsidRDefault="00982D65" w:rsidP="001B5194">
      <w:pPr>
        <w:pStyle w:val="Standard"/>
        <w:widowControl w:val="0"/>
        <w:spacing w:line="480" w:lineRule="auto"/>
        <w:outlineLvl w:val="0"/>
        <w:rPr>
          <w:rFonts w:ascii="Times New Roman" w:hAnsi="Times New Roman" w:cs="Times New Roman"/>
          <w:b/>
        </w:rPr>
      </w:pPr>
    </w:p>
    <w:p w:rsidR="00982D65" w:rsidRDefault="00982D65" w:rsidP="001B5194">
      <w:pPr>
        <w:pStyle w:val="Standard"/>
        <w:widowControl w:val="0"/>
        <w:spacing w:line="480" w:lineRule="auto"/>
        <w:outlineLvl w:val="0"/>
        <w:rPr>
          <w:rFonts w:ascii="Times New Roman" w:hAnsi="Times New Roman" w:cs="Times New Roman"/>
          <w:b/>
        </w:rPr>
      </w:pPr>
    </w:p>
    <w:p w:rsidR="00982D65" w:rsidRPr="002E4777" w:rsidRDefault="00982D65" w:rsidP="001B5194">
      <w:pPr>
        <w:pStyle w:val="Standard"/>
        <w:widowControl w:val="0"/>
        <w:spacing w:line="480" w:lineRule="auto"/>
        <w:outlineLvl w:val="0"/>
        <w:rPr>
          <w:rFonts w:ascii="Times New Roman" w:hAnsi="Times New Roman" w:cs="Times New Roman"/>
          <w:b/>
        </w:rPr>
      </w:pPr>
      <w:r w:rsidRPr="002E4777">
        <w:rPr>
          <w:rFonts w:ascii="Times New Roman" w:hAnsi="Times New Roman" w:cs="Times New Roman"/>
          <w:b/>
        </w:rPr>
        <w:t>III-3</w:t>
      </w:r>
      <w:r>
        <w:rPr>
          <w:rFonts w:ascii="Times New Roman" w:hAnsi="Times New Roman" w:cs="Times New Roman"/>
          <w:b/>
        </w:rPr>
        <w:t>a</w:t>
      </w:r>
      <w:r w:rsidRPr="002E4777">
        <w:rPr>
          <w:rFonts w:ascii="Times New Roman" w:hAnsi="Times New Roman" w:cs="Times New Roman"/>
          <w:b/>
        </w:rPr>
        <w:t xml:space="preserve">. </w:t>
      </w:r>
      <w:r>
        <w:rPr>
          <w:rFonts w:ascii="Times New Roman" w:hAnsi="Times New Roman" w:cs="Times New Roman"/>
          <w:b/>
        </w:rPr>
        <w:t>Data m</w:t>
      </w:r>
      <w:r w:rsidRPr="002E4777">
        <w:rPr>
          <w:rFonts w:ascii="Times New Roman" w:hAnsi="Times New Roman" w:cs="Times New Roman"/>
          <w:b/>
        </w:rPr>
        <w:t>atrix (.tnt file)</w:t>
      </w:r>
    </w:p>
    <w:p w:rsidR="00982D65" w:rsidRPr="00061DD5" w:rsidRDefault="00982D65" w:rsidP="001B5194">
      <w:pPr>
        <w:pStyle w:val="Standard"/>
        <w:widowControl w:val="0"/>
        <w:spacing w:line="480" w:lineRule="auto"/>
        <w:outlineLvl w:val="0"/>
        <w:rPr>
          <w:rFonts w:ascii="Times New Roman" w:hAnsi="Times New Roman" w:cs="Times New Roman"/>
          <w:b/>
          <w:i/>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xread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318 29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Adapis</w:t>
      </w:r>
      <w:r w:rsidRPr="00E22A82">
        <w:rPr>
          <w:rFonts w:ascii="Times New Roman" w:hAnsi="Times New Roman" w:cs="Times New Roman"/>
        </w:rPr>
        <w:tab/>
        <w:t>1001010000001201?0122000011102??22100210201100022?031100?21430111????0201010010000121330?111[2 3]11122000111220311010?0?222??100??1111122011110110101010000220001100000?0220010020112110010220110113310000000?10020000[1 3]000102000101?001?0[0 1]1101210100?0110111001011201100010000?1001000000010110012201022010112111101??00??1?2?00??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Cantius</w:t>
      </w:r>
      <w:r w:rsidRPr="00E22A82">
        <w:rPr>
          <w:rFonts w:ascii="Times New Roman" w:hAnsi="Times New Roman" w:cs="Times New Roman"/>
        </w:rPr>
        <w:tab/>
        <w:t>????????????????????????011102112?1?021110110001?002011002342011111?0010100001200012222021113011222001122203011????????????????11?1?10001?0200010010000121022?00020?0[1 2]210110101011[0 1]00101100101?330000001?????????????????????????????????????????????????????????????????????????????????????????02201??1020????????????????0?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Leptadapis</w:t>
      </w:r>
      <w:r w:rsidRPr="00E22A82">
        <w:rPr>
          <w:rFonts w:ascii="Times New Roman" w:hAnsi="Times New Roman" w:cs="Times New Roman"/>
        </w:rPr>
        <w:tab/>
        <w:t>1??0?0??00001201?110200001110210220002101011000220010100?23441111????020102001000011132021212111220001022203011????????????0??1110222101110200101010000220001100000?012001002111211001012011[0 1]113310000000?10020000300010??00101?????0?1??12??100?????11??0103110111121000????????????????????????0220100122112????00??1?2?00??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Absarokius</w:t>
      </w:r>
      <w:r w:rsidRPr="00E22A82">
        <w:rPr>
          <w:rFonts w:ascii="Times New Roman" w:hAnsi="Times New Roman" w:cs="Times New Roman"/>
        </w:rPr>
        <w:tab/>
        <w:t>100102????????00?0???0010011222?1300011[0 1]102101100220[1 2]000?0005011[0 1]11110101[0 1]10012000122220211[0 1]0011112001122220001???????????????01103310000102[0 1]1010000000021022?00010?01210[0 1][1 2]110[0 1]10010?1111011211310011001?????????????????????????????????????0????????????????????????????????????????????020111111111??1110110?????????????0?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Hemiacodon</w:t>
      </w:r>
      <w:r w:rsidRPr="00E22A82">
        <w:rPr>
          <w:rFonts w:ascii="Times New Roman" w:hAnsi="Times New Roman" w:cs="Times New Roman"/>
        </w:rPr>
        <w:tab/>
        <w:t>110113?0?2[1 2]?1[1 2]10?2??[0 1]0010011122?231002[0 1]22010010100011111?233001211101[0 1]0[0 1][1 2]2100120001212201211[0 1]111221000122[1 2]12101??1????????0100011[0 1]0?10000??200010[0 1]1000012102[1 2]000020?[0 1]121121[0 1]20[1 2]0[1 2]11011111011111320110000?????????????????????????????????????0????????????103?101101110???????020021111011010110111111001110110?2011??1?0???0?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Shoshonius</w:t>
      </w:r>
      <w:r w:rsidRPr="00E22A82">
        <w:rPr>
          <w:rFonts w:ascii="Times New Roman" w:hAnsi="Times New Roman" w:cs="Times New Roman"/>
        </w:rPr>
        <w:tab/>
        <w:t>10?102???0????00?00110010011111213101110[0 1]00101000211211111[2 3][1 2]20111[0 1][0 1][0 1]0[0 1]20[1 2][1 2][1 2]001200012222012113001221001112202001???????????????011011100[0 1]11?200110110000[0 1]?1022?0002111120010120102111110110022112210000010?000200?0010?221110021?01????110011?011?01001?01?10??0011111100100?000200211110??020111011111000110210???1?????0?000?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Teilhardina_a</w:t>
      </w:r>
      <w:r w:rsidRPr="00E22A82">
        <w:rPr>
          <w:rFonts w:ascii="Times New Roman" w:hAnsi="Times New Roman" w:cs="Times New Roman"/>
        </w:rPr>
        <w:tab/>
        <w:t>110113???2????[0 1]0?000100[0 1]0011021213000111[1 2]0110110001[0 1]110001[1 2]21011011110101000012000122[2 3][2 3]0221[0 1]10012220011[1 2]2212[0 1]01????????????????11?[0 1]?10000?0201110?10000021022?00010?02211[0 1]1110[0 1]0111011111002211221000001?????????????????????????????????????0??????????????????????????????????????????????????????????????200?????????????0?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Eosimias</w:t>
      </w:r>
      <w:r w:rsidRPr="00E22A82">
        <w:rPr>
          <w:rFonts w:ascii="Times New Roman" w:hAnsi="Times New Roman" w:cs="Times New Roman"/>
        </w:rPr>
        <w:tab/>
        <w:t>1001000000001002?00020010011121213000110[0 1]0110[0 1]1011111100020322110100000010000120001[0 1]2[1 2][1 2]1[1 2]2110001221001011113101????????????????11???00000???0111101000?0?0022?00000?022001001011?11111110012200111000110???????1100??????????????????????????0???011?????11?2??0111??0?0?1????????????????0001???1111101111001??????????2????0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Phenacopithecus</w:t>
      </w:r>
      <w:r w:rsidRPr="00E22A82">
        <w:rPr>
          <w:rFonts w:ascii="Times New Roman" w:hAnsi="Times New Roman" w:cs="Times New Roman"/>
        </w:rPr>
        <w:tab/>
        <w:t>???????0000010??????????0011?22?13100110[0 1]01101012111?100??332?11000000101000012000112[1 2]2011111111221001011113101?????????????????1?0?00?00??201111?10?0?021022000000?022001001011?211112110022001110001[0 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Bahinia</w:t>
      </w:r>
      <w:r w:rsidRPr="00E22A82">
        <w:rPr>
          <w:rFonts w:ascii="Times New Roman" w:hAnsi="Times New Roman" w:cs="Times New Roman"/>
        </w:rPr>
        <w:tab/>
        <w:t>1?0?000000001102?0??200100110?2?22?0000110?1010100011112?[1 2]3320???1??001??00011200?1023???11?0??12?2001001??21011?010??0???011101101301[0 1]0010201?0?01000?020022?0??00?02200?00??01?11111111002200111000110?????????????????????0??1???0????????0?????1??1??1???????????????????????????????????????????????????????????????????0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Xanthorhysis</w:t>
      </w:r>
      <w:r w:rsidRPr="00E22A82">
        <w:rPr>
          <w:rFonts w:ascii="Times New Roman" w:hAnsi="Times New Roman" w:cs="Times New Roman"/>
        </w:rPr>
        <w:tab/>
        <w:t>???????????????1?0????010011222?1?0?011110110100?110111101031011100000001000011000122330?2000001221001122122001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Aegyptopithecus</w:t>
      </w:r>
      <w:r w:rsidRPr="00E22A82">
        <w:rPr>
          <w:rFonts w:ascii="Times New Roman" w:hAnsi="Times New Roman" w:cs="Times New Roman"/>
        </w:rPr>
        <w:tab/>
        <w:t>1000010010001101200020011?11022?1?1?020010100100?1030101?33012111????01010211000[0 1][0 1]02000010000011111201111010002???????????031101101?1000110211001002200121100100010?0210001200[0 1]12010?1010001000111000110101?0112102110?00?00102011??11221110010111212011011010[0 1]001111011012?01?0?[1 2]0?0??0??00?????110001112110101??21??0?201100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Moeripithecus</w:t>
      </w:r>
      <w:r w:rsidRPr="00E22A82">
        <w:rPr>
          <w:rFonts w:ascii="Times New Roman" w:hAnsi="Times New Roman" w:cs="Times New Roman"/>
        </w:rPr>
        <w:tab/>
        <w:t>???????????????????????11?11022?1?1?020110100111?1?20011?33122111????010102110000001000010101011112001111020001???????????????00101?10001?020100100000?12000111??00?12100?[0 1]2??02?010?1011002100111000110?????????????????????????????????????????????????????????????????????????????????????????????????????????????????????0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Apidium</w:t>
      </w:r>
      <w:r w:rsidRPr="00E22A82">
        <w:rPr>
          <w:rFonts w:ascii="Times New Roman" w:hAnsi="Times New Roman" w:cs="Times New Roman"/>
        </w:rPr>
        <w:tab/>
        <w:t>1001010000001201200020010011022?000011100111101012010000?131121110???010202111011102000110100000111011212120000????????????1??1111111000000000[0 1]00000000121200010130?2210021002211110010110?00????10000101111?0?2102110??????1020?1??112????101????1010???0110[0 1][1 2]021111011010?1?21122000010002011011101000[0 1]22101010021?????0110?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Catopithecus</w:t>
      </w:r>
      <w:r w:rsidRPr="00E22A82">
        <w:rPr>
          <w:rFonts w:ascii="Times New Roman" w:hAnsi="Times New Roman" w:cs="Times New Roman"/>
        </w:rPr>
        <w:tab/>
        <w:t>1?0??10010001??1200020011?1101110?1?021010100111?002001112211211100?101010101010001211110100000111200101103010110000110100031001101?1000010201011010000120011100?01102200010100[0 1]111011110002200111000110??1?001210??10????001020?1??112?1??100011020??1100101?0001111011?12?011210?000000????????11010110211??????????????11?0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Parapithecus</w:t>
      </w:r>
      <w:r w:rsidRPr="00E22A82">
        <w:rPr>
          <w:rFonts w:ascii="Times New Roman" w:hAnsi="Times New Roman" w:cs="Times New Roman"/>
        </w:rPr>
        <w:tab/>
        <w:t>?00101[0 1]000001201?00020010011022?010011100111101012020000?22232000????011102111011102000110111001111201212120000????????????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Proteopithecus</w:t>
      </w:r>
      <w:r w:rsidRPr="00E22A82">
        <w:rPr>
          <w:rFonts w:ascii="Times New Roman" w:hAnsi="Times New Roman" w:cs="Times New Roman"/>
        </w:rPr>
        <w:tab/>
        <w:t>1???????????????2???2001001122111010021020100111211201000112211100???010[0 1]01001000012112[1 2 3]01100001221001111130102???1???????01110110201000000201111011001011011100?[0 1]0?022000010001001001011002200111000?001111001210?110?00?00?02011??1122111100011020??0101110?1121111011?11?00221010?0?10????????10000000221??????????????11??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Qatrania</w:t>
      </w:r>
      <w:r w:rsidRPr="00E22A82">
        <w:rPr>
          <w:rFonts w:ascii="Times New Roman" w:hAnsi="Times New Roman" w:cs="Times New Roman"/>
        </w:rPr>
        <w:tab/>
        <w:t>2???????????????????????00110?111?0??11?01?11110?01200000??[0 1]021000???000101101100012000110100001[0 1]11201212101001??????????????????????????????????????0?1?100?10?020?02000?1???10?????10??000?0???01?0??0????????????????????????????????????????????????????????????????????????????????????????????????????????????????????0?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Simonsius</w:t>
      </w:r>
      <w:r w:rsidRPr="00E22A82">
        <w:rPr>
          <w:rFonts w:ascii="Times New Roman" w:hAnsi="Times New Roman" w:cs="Times New Roman"/>
        </w:rPr>
        <w:tab/>
        <w:t>3??????????????1?00020010011011?010011100110110001020011?23022100????010102111011102000211000001111101111120001????????????1??1110111000000010000000000211000100120?02[1 2]0011100110010010110?00????10000101111001???2110?0110??02011??1120110101011?102?0101???????????????1??1?????????????????????????000?????????????????110?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Biretia</w:t>
      </w:r>
      <w:r w:rsidRPr="00E22A82">
        <w:rPr>
          <w:rFonts w:ascii="Times New Roman" w:hAnsi="Times New Roman" w:cs="Times New Roman"/>
        </w:rPr>
        <w:tab/>
        <w:t>????????????????????????001102211?1001101111010020?101000233?211000?00001010[0 1]01000?20110[0 1]11000011121010111[2 3]2101???????????????2111111000000201100001100121000100020?0210010110111010010110100?0?110001[0 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Dolichocebus</w:t>
      </w:r>
      <w:r w:rsidRPr="00E22A82">
        <w:rPr>
          <w:rFonts w:ascii="Times New Roman" w:hAnsi="Times New Roman" w:cs="Times New Roman"/>
        </w:rPr>
        <w:tab/>
        <w:t>1?????000?0011?120002??10000122?120112112011010002000002??301??1?????00??02011000012022?111012?12?11011111?010?1000?1000000111100?0010000?0201101001101[0 1]2000011?000?021000011111011001011001100331000200?0???????????????????02??????????????1???????????????????????????????????????????????????0???0????????????????????11?0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Branisella</w:t>
      </w:r>
      <w:r w:rsidRPr="00E22A82">
        <w:rPr>
          <w:rFonts w:ascii="Times New Roman" w:hAnsi="Times New Roman" w:cs="Times New Roman"/>
        </w:rPr>
        <w:tab/>
        <w:t>110111?1?00?0?01?00??0010000022?021012112000011101010001?2200?111????110001111000012222210001101212000101130101???????????????00000?10001??201101000001110000000000?[0 1]20000000002012001011001000131000100?????????????????????????????????????1???????????1???????????????????????????????????????????????????????????????????0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Myanmarpithecus</w:t>
      </w:r>
      <w:r w:rsidRPr="00E22A82">
        <w:rPr>
          <w:rFonts w:ascii="Times New Roman" w:hAnsi="Times New Roman" w:cs="Times New Roman"/>
        </w:rPr>
        <w:tab/>
        <w:t>???????????????1?0??2001001?2????2?00??1??1?01??01??[1 2]?????????112????1101210110000122331?10001211121011[0 1]1100112?????????????????1?0?10?01??1110?00000002210111??010?01100?10??10100??1011101111111110100?????????????????????????????????????0?????1????????????????????????????????????????????????????????????????????????11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Pondaungia</w:t>
      </w:r>
      <w:r w:rsidRPr="00E22A82">
        <w:rPr>
          <w:rFonts w:ascii="Times New Roman" w:hAnsi="Times New Roman" w:cs="Times New Roman"/>
        </w:rPr>
        <w:tab/>
        <w:t>1?0103?0?0????02?0??200100110211[1 2]2001100[1 2]01000010112101012[2 3][0 1]0111[0 1]0???1101211111011022[2 3][2 3]0[1 2]0001[1 2]2111[1 2][0 1]01[1 2]100[0 1 2]00021???22?0000010101101310000??101000000000121022?0?020?01100?12??10100??1011101111111110220???????????????????????????????????110?????1?????1???????????????????????????????????????11010001211????????????????11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Siamopithecus</w:t>
      </w:r>
      <w:r w:rsidRPr="00E22A82">
        <w:rPr>
          <w:rFonts w:ascii="Times New Roman" w:hAnsi="Times New Roman" w:cs="Times New Roman"/>
        </w:rPr>
        <w:tab/>
        <w:t>???????????????1?00020010011022?1?0?011010000101?1111001?23[1 2]21110????000112110000011222120001121212001200000002????????????1???1101?10?00??2[0 1]0000000001011122?0?030?00000?22?011000??10111012111111102[1 2]0?????????????????????????????????????0?????1????????????????????????????????????????????????????????????????????????11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Ganlea</w:t>
      </w:r>
      <w:r w:rsidRPr="00E22A82">
        <w:rPr>
          <w:rFonts w:ascii="Times New Roman" w:hAnsi="Times New Roman" w:cs="Times New Roman"/>
        </w:rPr>
        <w:tab/>
        <w:t>1??101?0100?0?02?00?2001001110101?0?011021210001?1111010223001?1?0???12??21111000012233??00011?11?21011110?0112??????????????????????????????????????0?2?10?210??10?0[0 1]100?10???0?00??101110?1?1?11?10210????????????????????????????????????????????????????????????????????????????????????????????????????????????????????11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Afrasia</w:t>
      </w:r>
      <w:r w:rsidRPr="00E22A82">
        <w:rPr>
          <w:rFonts w:ascii="Times New Roman" w:hAnsi="Times New Roman" w:cs="Times New Roman"/>
        </w:rPr>
        <w:tab/>
        <w:t>??????????????????????????????????????????????????????????????121?100?1010?0??20?0121?2011?0?00122200101?13?101??????????????????????????????????????0?1210?2?0?010001201?00???1?11111133002200011[1 2][1 2]1222????????????????????????????????????????????????????????????????????????????????????????????????????????????????????00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Afrotarsius_l</w:t>
      </w:r>
      <w:r w:rsidRPr="00E22A82">
        <w:rPr>
          <w:rFonts w:ascii="Times New Roman" w:hAnsi="Times New Roman" w:cs="Times New Roman"/>
        </w:rPr>
        <w:tab/>
        <w:t>??????????????????????????????????????????????????????????????111?000?1010?0??20?012??2011?0?00122200102?12?101??????????????????????????????????????0?1?10?2?0?0100?1001?00???1?1111113300?2?0?11?[1 2]2?22????????????????????????????????????????????????????????????????????????????????????????????????????????????????????0?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Tarsius</w:t>
      </w:r>
      <w:r w:rsidRPr="00E22A82">
        <w:rPr>
          <w:rFonts w:ascii="Times New Roman" w:hAnsi="Times New Roman" w:cs="Times New Roman"/>
        </w:rPr>
        <w:tab/>
        <w:t>2??1???12001?001001000010001222?1200011[0 1][0 1]011010021101111000[1 2][0 1]111[0 1]000001010000120001[1 2]2[2 3][2 3]112000001112001[0 1]211110012002001?101111101100310100102[0 1]10100100001210[1 2][1 2]1000[0 1]0?02[1 2]00100201[0 1]2010?11110022001110001[0 1]010011212112111?11112022101210121001100111110200011003020110002000000000200221120111?011101100100[0 1]0001110201121101111?0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cnames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{0 i1;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 i2;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 i3;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 i4;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 i5;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 i6;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 i7;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 i8;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 i9;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 i11;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 i12;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 i14;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 i15;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 i17;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 i19;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 c1;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 c2;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 c3;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 c4;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 c5;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 c6;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 ML18;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 ML19;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 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 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 p3;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 p5;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 p6;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 p7;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 p9';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 p11;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 p13;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 p14;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 p15;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 p16;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{37 p17;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{38 p18;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{39 p19;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{40 p20;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{41 p21;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{42 p22;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{43 p23;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{44 p24;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{45 p25;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{46 p26;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{47 p27;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{48 p28;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{49 p29;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{50 p30;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{51 p31;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{52 p33;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{53 p34;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{54 p36;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{55 p37;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{56 p40;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{57 p41;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{58 p42;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{59 p43;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{60 p44;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{61 p45;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{62 m4;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{63 m6;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{64 m7;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{65 m8;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{66 m9;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{67 m10;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{68 m8910;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{69 m11;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{70 m12;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{71 m13;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{72 m14;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{73 m15;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{74 m16;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{75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{76 m18;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{77 m19;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{78 m20;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{79 m21;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{80 m22;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{81 m23;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{82 m24;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{83 m25;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{84 m26;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{85 m27;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{86 m28;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{87 m29;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{88 m30;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{89 m31;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{90 m32;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{91 m33;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{92 m34;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{93 m35;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{94 m36;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{95 m37;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{96 m38;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{97 m39;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{98 m40;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{99 m41;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{100 m42;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{101 m43;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{102 m44;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{103 m45;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{104 m46;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{105 m47;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{106 m53;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{107 m55;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{108 m56;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{109 m57;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{110 ML88;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{111 I1;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{112 I2;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{113 I3;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{114 I4;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{115 I5;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{116 I6;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{117 I7;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{118 I10;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{119 I11;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{120 I12;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{121 I13;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{122 C1;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{123 C2;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{124 C3;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{125 C4;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{126 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{127 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{128 P3;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{129 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{130 P5;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{131 P6;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{132 P7;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{133 P8;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{134 P9;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{135 P10;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{136 P11;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{137 P12;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{138 P13';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{139 P14;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{140 P15;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{141 P16;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{142 P17;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{143 P18;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{144 P19;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{145 P20;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{146 P21;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{147 ML126;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{148 ML127;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{149 M1;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{150 M2;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{151 M3;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{152 M4;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{153 M7';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{154 M9;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{155 M10;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{156 M11;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{157 M12';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{158 M13;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{159 M14;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{160 M15;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{161 M16;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{162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{163 M17";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{164 M20;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{165 M22;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{166 M24;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{167 M27;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{168 M28;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{169 M30;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{170 M31;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{171 M33;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{172 M34;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{173 M36;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{174 M37;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{175 M44;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{176 M46;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{177 ML147;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{178 ML148;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{179 ML149;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{180 ML150;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{181 ML151;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{182 ML152;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{183 ML153;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{184 ML154;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{185 ML155;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{186 ML156;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{187 ML157;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{188 ML158;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{189 ML159 transverse,_directed_toward_metaconule lateral,_directed_toward_the_lingual_posterior;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{190 ML160 transverse,_directed_toward_metaconule lateral,_directed_toward_the_lingual_posterior;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{191 ML161;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{192 ML162;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{193 ML163;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{194 ML164;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{195 ML165;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{196 ML166;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{197 ML168;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{198 ML169;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{199 MLN;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{200 CR1;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{201 CR2;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{202 CR3;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{203 CR4;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{204 CR5;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{205 CR6;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{206 CR7;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{207 CR8;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{208 CR9;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{209 CR10;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{210 CR11;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{211 CR12;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{212 CR14;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{213 CR15;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{214 CR16;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{215 CR17;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{216 CR18;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{217 CR19;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{218 CR20;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{219 CR21;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{220 CR22;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{221 CR23;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{222 CR24;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{223 CR25;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{224 CR26;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{225 CR27;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{226 CR28;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{227 CR29;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{228 CR30;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{229 CR31;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{230 CR32;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{231 CR33;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{232 CR34;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{233 CR35;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{234 CR36;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{235 CR37;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{236 CR38;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{237 CR39;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{238 CR40;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{239 CR41;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{240 CR42;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{241 CR43;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{242 CR44;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{243 CR45;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{244 CR46;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{245 CR48;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{246 CR49;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{247 CR50;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{248 CR51;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{249 CR52;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{250 H1;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{251 H2;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{252 H3;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{253 H4;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{254 H5;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{255 H6;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{256 H7;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{257 H8;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{258 H9;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{259 H10';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{260 H10";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{261 H11;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{262 H12;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{263 H14;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{264 H15;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{265 H18;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{266 H19;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{267 W2;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{268 OP1;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{269 OP2;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{270 F1;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{271 F2;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{272 F3;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{273 F4;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{274 F5;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{275 F6;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{276 F7;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{277 F8;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{278 F9;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{279 F10;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{280 F11;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{281 F12;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{282 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{283 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{284 T3;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{285 T4;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{286 T5;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{287 T6;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{288 T7;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{289 A1;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{290 A2';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{291 A4';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{292 A5';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{293 A6;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{294 A7;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{295 A8;</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{296 A9;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{297 GEB1;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{298 GEB2;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{299 GEB3;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{300 CA1;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{301 CA2;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{302 CA3;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{303 CA4;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{304 N1;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{305 N3;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{306 E1;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{307 E2;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{308 O1;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{309 O2;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{310 O3;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{311 O4;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{312 MT1;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{313 MT2;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{314 V1;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{315 V2;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{316 M2_metaconule_deflected_lingually_on_the_postprotocrista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{317 M1/2_hypometacrista_direction transverse,_directed_toward_the_protocone/ lingually,_directed_toward_the_distolingual_cusp;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ccode</w:t>
      </w:r>
      <w:r w:rsidRPr="00E22A82">
        <w:rPr>
          <w:rFonts w:ascii="Times New Roman" w:hAnsi="Times New Roman" w:cs="Times New Roman"/>
        </w:rPr>
        <w:tab/>
        <w:t xml:space="preserve"> +  0 4.6 8.10 13.16 21 22 28.32 36 37 47.52 54.60 63 64 70 72.74 78 83.91 96.98 102.107 110 111 114.117 123 125 126 129 130 139 147.158 161 162 164.166 169.178 182.184 187 188 196.199 205 207 221 222 231 234 242 250 252 254 259.263 266 270 271 273.275 278 280 283 285 286 290 291 297.301 304 306 312 *;</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proc /;</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comments 0</w:t>
      </w:r>
    </w:p>
    <w:p w:rsidR="00982D65"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widowControl w:val="0"/>
        <w:spacing w:line="480" w:lineRule="auto"/>
        <w:outlineLvl w:val="0"/>
        <w:rPr>
          <w:rFonts w:ascii="Times New Roman" w:hAnsi="Times New Roman" w:cs="Times New Roman"/>
          <w:b/>
        </w:rPr>
      </w:pPr>
      <w:r w:rsidRPr="002E4777">
        <w:rPr>
          <w:rFonts w:ascii="Times New Roman" w:hAnsi="Times New Roman" w:cs="Times New Roman"/>
          <w:b/>
        </w:rPr>
        <w:t>III-3</w:t>
      </w:r>
      <w:r>
        <w:rPr>
          <w:rFonts w:ascii="Times New Roman" w:hAnsi="Times New Roman" w:cs="Times New Roman"/>
          <w:b/>
        </w:rPr>
        <w:t>b</w:t>
      </w:r>
      <w:r w:rsidRPr="002E4777">
        <w:rPr>
          <w:rFonts w:ascii="Times New Roman" w:hAnsi="Times New Roman" w:cs="Times New Roman"/>
          <w:b/>
        </w:rPr>
        <w:t>.</w:t>
      </w:r>
      <w:r>
        <w:rPr>
          <w:rFonts w:ascii="Times New Roman" w:hAnsi="Times New Roman" w:cs="Times New Roman"/>
          <w:b/>
        </w:rPr>
        <w:t xml:space="preserve"> Result</w:t>
      </w:r>
    </w:p>
    <w:p w:rsidR="00982D65" w:rsidRDefault="00982D65" w:rsidP="001B5194">
      <w:pPr>
        <w:pStyle w:val="Standard"/>
        <w:widowControl w:val="0"/>
        <w:spacing w:line="480" w:lineRule="auto"/>
        <w:outlineLvl w:val="0"/>
        <w:rPr>
          <w:rFonts w:ascii="Times New Roman" w:hAnsi="Times New Roman" w:cs="Times New Roman"/>
          <w:b/>
        </w:rPr>
      </w:pPr>
    </w:p>
    <w:p w:rsidR="00982D65" w:rsidRDefault="00982D65" w:rsidP="001B5194">
      <w:pPr>
        <w:spacing w:line="480" w:lineRule="auto"/>
        <w:rPr>
          <w:rFonts w:ascii="Times New Roman" w:hAnsi="Times New Roman" w:cs="Times New Roman"/>
          <w:color w:val="000000"/>
          <w:kern w:val="24"/>
        </w:rPr>
      </w:pPr>
      <w:r>
        <w:rPr>
          <w:rFonts w:ascii="Times New Roman" w:hAnsi="Times New Roman" w:cs="Times New Roman"/>
          <w:bCs/>
        </w:rPr>
        <w:t xml:space="preserve">Impact of new data and interpretations regarding upper molar cusp homology in Amphipithecidae on early anthropoid relationships, </w:t>
      </w:r>
      <w:r w:rsidRPr="00FF2644">
        <w:rPr>
          <w:rFonts w:ascii="Times New Roman" w:hAnsi="Times New Roman" w:cs="Times New Roman"/>
          <w:color w:val="000000"/>
          <w:kern w:val="24"/>
        </w:rPr>
        <w:t xml:space="preserve">based </w:t>
      </w:r>
      <w:r>
        <w:rPr>
          <w:rFonts w:ascii="Times New Roman" w:hAnsi="Times New Roman" w:cs="Times New Roman"/>
          <w:color w:val="000000"/>
          <w:kern w:val="24"/>
        </w:rPr>
        <w:t xml:space="preserve">on </w:t>
      </w:r>
      <w:r w:rsidRPr="009B4185">
        <w:rPr>
          <w:rFonts w:ascii="Times New Roman" w:hAnsi="Times New Roman" w:cs="Times New Roman"/>
          <w:color w:val="000000"/>
          <w:kern w:val="24"/>
        </w:rPr>
        <w:t xml:space="preserve">an updated version of the </w:t>
      </w:r>
      <w:r>
        <w:rPr>
          <w:rFonts w:ascii="Times New Roman" w:hAnsi="Times New Roman" w:cs="Times New Roman"/>
          <w:color w:val="000000"/>
          <w:kern w:val="24"/>
        </w:rPr>
        <w:t>Chaimanee et al. (2012)</w:t>
      </w:r>
      <w:r w:rsidRPr="009B4185">
        <w:rPr>
          <w:rFonts w:ascii="Times New Roman" w:hAnsi="Times New Roman" w:cs="Times New Roman"/>
          <w:color w:val="000000"/>
          <w:kern w:val="24"/>
        </w:rPr>
        <w:t xml:space="preserve"> matrix</w:t>
      </w:r>
      <w:r>
        <w:rPr>
          <w:rFonts w:ascii="Times New Roman" w:hAnsi="Times New Roman" w:cs="Times New Roman"/>
          <w:i/>
          <w:color w:val="000000"/>
          <w:kern w:val="24"/>
        </w:rPr>
        <w:t>.</w:t>
      </w:r>
      <w:r>
        <w:rPr>
          <w:rFonts w:ascii="Times New Roman" w:hAnsi="Times New Roman" w:cs="Times New Roman"/>
          <w:bCs/>
        </w:rPr>
        <w:t xml:space="preserve"> </w:t>
      </w:r>
      <w:r w:rsidRPr="00903D8E">
        <w:rPr>
          <w:rFonts w:ascii="Times New Roman" w:hAnsi="Times New Roman" w:cs="Times New Roman"/>
          <w:color w:val="000000"/>
          <w:kern w:val="24"/>
        </w:rPr>
        <w:t xml:space="preserve">Most parsimonious tree derived from </w:t>
      </w:r>
      <w:r>
        <w:rPr>
          <w:rFonts w:ascii="Times New Roman" w:hAnsi="Times New Roman" w:cs="Times New Roman"/>
          <w:color w:val="000000"/>
          <w:kern w:val="24"/>
        </w:rPr>
        <w:t xml:space="preserve">parsimony </w:t>
      </w:r>
      <w:r w:rsidRPr="00903D8E">
        <w:rPr>
          <w:rFonts w:ascii="Times New Roman" w:hAnsi="Times New Roman" w:cs="Times New Roman"/>
          <w:color w:val="000000"/>
          <w:kern w:val="24"/>
        </w:rPr>
        <w:t>analysis</w:t>
      </w:r>
      <w:r>
        <w:rPr>
          <w:rFonts w:ascii="Times New Roman" w:hAnsi="Times New Roman" w:cs="Times New Roman"/>
          <w:color w:val="000000"/>
          <w:kern w:val="24"/>
        </w:rPr>
        <w:t>.</w:t>
      </w:r>
      <w:r w:rsidRPr="00903D8E">
        <w:rPr>
          <w:rFonts w:ascii="Times New Roman" w:hAnsi="Times New Roman" w:cs="Times New Roman"/>
          <w:color w:val="000000"/>
          <w:kern w:val="24"/>
        </w:rPr>
        <w:t xml:space="preserve"> </w:t>
      </w:r>
      <w:r>
        <w:rPr>
          <w:rFonts w:ascii="Times New Roman" w:hAnsi="Times New Roman" w:cs="Times New Roman"/>
          <w:color w:val="000000"/>
          <w:kern w:val="24"/>
        </w:rPr>
        <w:t>Tree length = 1082, consistency index = 0.419, retention index = 0.547.</w:t>
      </w:r>
    </w:p>
    <w:p w:rsidR="00982D65" w:rsidRDefault="00982D65" w:rsidP="001B5194">
      <w:pPr>
        <w:spacing w:line="480" w:lineRule="auto"/>
        <w:rPr>
          <w:rFonts w:ascii="Times New Roman" w:hAnsi="Times New Roman" w:cs="Times New Roman"/>
          <w:color w:val="000000"/>
          <w:kern w:val="24"/>
        </w:rPr>
      </w:pPr>
    </w:p>
    <w:p w:rsidR="00982D65" w:rsidRDefault="00982D65" w:rsidP="001B5194">
      <w:pPr>
        <w:pStyle w:val="Standard"/>
        <w:widowControl w:val="0"/>
        <w:spacing w:line="480" w:lineRule="auto"/>
        <w:outlineLvl w:val="0"/>
        <w:rPr>
          <w:rFonts w:ascii="Times New Roman" w:hAnsi="Times New Roman" w:cs="Times New Roman"/>
          <w:b/>
        </w:rPr>
      </w:pPr>
    </w:p>
    <w:p w:rsidR="00982D65" w:rsidRPr="002E4777" w:rsidRDefault="00982D65" w:rsidP="001B5194">
      <w:pPr>
        <w:pStyle w:val="Standard"/>
        <w:widowControl w:val="0"/>
        <w:spacing w:line="480" w:lineRule="auto"/>
        <w:ind w:left="1440"/>
        <w:outlineLvl w:val="0"/>
        <w:rPr>
          <w:rFonts w:ascii="Times New Roman" w:hAnsi="Times New Roman" w:cs="Times New Roman"/>
          <w:b/>
        </w:rPr>
      </w:pPr>
      <w:r w:rsidRPr="001022C9">
        <w:rPr>
          <w:rFonts w:ascii="Times New Roman" w:hAnsi="Times New Roman" w:cs="Times New Roman"/>
          <w:b/>
          <w:noProof/>
        </w:rPr>
        <w:pict>
          <v:shape id="Picture 8" o:spid="_x0000_i1029" type="#_x0000_t75" style="width:255.75pt;height:406.5pt;visibility:visible">
            <v:imagedata r:id="rId11" o:title=""/>
          </v:shape>
        </w:pict>
      </w:r>
    </w:p>
    <w:p w:rsidR="00982D65" w:rsidRPr="0011452A" w:rsidRDefault="00982D65" w:rsidP="001B5194">
      <w:pPr>
        <w:pStyle w:val="Standard"/>
        <w:widowControl w:val="0"/>
        <w:spacing w:line="480" w:lineRule="auto"/>
        <w:rPr>
          <w:rFonts w:ascii="Times New Roman" w:hAnsi="Times New Roman" w:cs="Times New Roman"/>
          <w:b/>
        </w:rPr>
      </w:pPr>
      <w:r w:rsidRPr="0011452A">
        <w:rPr>
          <w:rFonts w:ascii="Times New Roman" w:hAnsi="Times New Roman" w:cs="Times New Roman"/>
          <w:b/>
        </w:rPr>
        <w:t xml:space="preserve">III-4. </w:t>
      </w:r>
      <w:r w:rsidRPr="0011452A">
        <w:rPr>
          <w:rFonts w:ascii="Times New Roman" w:hAnsi="Times New Roman" w:cs="Times New Roman"/>
          <w:b/>
          <w:i/>
        </w:rPr>
        <w:t>Bugtipithecus inexpectans</w:t>
      </w:r>
      <w:r w:rsidRPr="0011452A">
        <w:rPr>
          <w:rFonts w:ascii="Times New Roman" w:hAnsi="Times New Roman" w:cs="Times New Roman"/>
          <w:b/>
        </w:rPr>
        <w:t xml:space="preserve"> phylogenetic position</w:t>
      </w:r>
    </w:p>
    <w:p w:rsidR="00982D65" w:rsidRDefault="00982D65" w:rsidP="001B5194">
      <w:pPr>
        <w:pStyle w:val="Standard"/>
        <w:widowControl w:val="0"/>
        <w:spacing w:line="480" w:lineRule="auto"/>
        <w:rPr>
          <w:rFonts w:ascii="Times New Roman" w:hAnsi="Times New Roman" w:cs="Times New Roman"/>
        </w:rPr>
      </w:pPr>
    </w:p>
    <w:p w:rsidR="00982D65" w:rsidRPr="0011452A" w:rsidRDefault="00982D65" w:rsidP="001B5194">
      <w:pPr>
        <w:pStyle w:val="Standard"/>
        <w:widowControl w:val="0"/>
        <w:spacing w:line="480" w:lineRule="auto"/>
        <w:ind w:firstLine="180"/>
        <w:outlineLvl w:val="0"/>
        <w:rPr>
          <w:rFonts w:ascii="Times New Roman" w:hAnsi="Times New Roman" w:cs="Times New Roman"/>
          <w:b/>
        </w:rPr>
      </w:pPr>
      <w:r w:rsidRPr="0011452A">
        <w:rPr>
          <w:rFonts w:ascii="Times New Roman" w:hAnsi="Times New Roman" w:cs="Times New Roman"/>
          <w:b/>
        </w:rPr>
        <w:t>III-4a. Data Matrix (.tnt file)</w:t>
      </w:r>
    </w:p>
    <w:p w:rsidR="00982D65" w:rsidRDefault="00982D65" w:rsidP="001B5194">
      <w:pPr>
        <w:pStyle w:val="Standard"/>
        <w:widowControl w:val="0"/>
        <w:spacing w:line="480" w:lineRule="auto"/>
        <w:ind w:firstLine="180"/>
        <w:outlineLvl w:val="0"/>
        <w:rPr>
          <w:rFonts w:ascii="Times New Roman" w:hAnsi="Times New Roman" w:cs="Times New Roman"/>
          <w:b/>
          <w:i/>
        </w:rPr>
      </w:pP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xread</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318 30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Adapis</w:t>
      </w:r>
      <w:r w:rsidRPr="00E22A82">
        <w:rPr>
          <w:rFonts w:ascii="Times New Roman" w:hAnsi="Times New Roman" w:cs="Times New Roman"/>
        </w:rPr>
        <w:tab/>
        <w:t>1001010000001201?0122000011102??22100210201100022?031100?21430111????0201010010000121330?111[2 3]11122000111220311010?0?222??100??1111122011110110101010000220001100000?0220010020112110010220110113310000000?10020000[1 3]000102000101?001?0[0 1]1101210100?0110111001011201100010000?1001000000010110012201022010112111101??00??1?2?00??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Cantius</w:t>
      </w:r>
      <w:r w:rsidRPr="00E22A82">
        <w:rPr>
          <w:rFonts w:ascii="Times New Roman" w:hAnsi="Times New Roman" w:cs="Times New Roman"/>
        </w:rPr>
        <w:tab/>
        <w:t>????????????????????????011102112?1?021110110001?002011002342011111?0010100001200012222021113011222001122203011????????????????11?1?10001?0200010010000121022?00020?0[1 2]210110101011[0 1]00101100101?330000001?????????????????????????????????????????????????????????????????????????????????????????02201??1020????????????????0?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Leptadapis</w:t>
      </w:r>
      <w:r w:rsidRPr="00E22A82">
        <w:rPr>
          <w:rFonts w:ascii="Times New Roman" w:hAnsi="Times New Roman" w:cs="Times New Roman"/>
        </w:rPr>
        <w:tab/>
        <w:t>1??0?0??00001201?110200001110210220002101011000220010100?23441111????020102001000011132021212111220001022203011????????????0??1110222101110200101010000220001100000?012001002111211001012011[0 1]113310000000?10020000300010??00101?????0?1??12??100?????11??0103110111121000????????????????????????0220100122112????00??1?2?00??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Absarokius</w:t>
      </w:r>
      <w:r w:rsidRPr="00E22A82">
        <w:rPr>
          <w:rFonts w:ascii="Times New Roman" w:hAnsi="Times New Roman" w:cs="Times New Roman"/>
        </w:rPr>
        <w:tab/>
        <w:t>100102????????00?0???0010011222?1300011[0 1]102101100220[1 2]000?0005011[0 1]11110101[0 1]10012000122220211[0 1]0011112001122220001???????????????01103310000102[0 1]1010000000021022?00010?01210[0 1][1 2]110[0 1]10010?1111011211310011001?????????????????????????????????????0????????????????????????????????????????????020111111111??1110110?????????????0?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Hemiacodon</w:t>
      </w:r>
      <w:r w:rsidRPr="00E22A82">
        <w:rPr>
          <w:rFonts w:ascii="Times New Roman" w:hAnsi="Times New Roman" w:cs="Times New Roman"/>
        </w:rPr>
        <w:tab/>
        <w:t>110113?0?2[1 2]?1[1 2]10?2??[0 1]0010011122?231002[0 1]22010010100011111?233001211101[0 1]0[0 1][1 2]2100120001212201211[0 1]111221000122[1 2]12101??1????????0100011[0 1]0?10000??200010[0 1]1000012102[1 2]000020?[0 1]121121[0 1]20[1 2]0[1 2]11011111011111320110000?????????????????????????????????????0????????????103?101101110???????020021111011010110111111001110110?2011??1?0???0?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Shoshonius</w:t>
      </w:r>
      <w:r w:rsidRPr="00E22A82">
        <w:rPr>
          <w:rFonts w:ascii="Times New Roman" w:hAnsi="Times New Roman" w:cs="Times New Roman"/>
        </w:rPr>
        <w:tab/>
        <w:t>10?102???0????00?00110010011111213101110[0 1]00101000211211111[2 3][1 2]20111[0 1][0 1][0 1]0[0 1]20[1 2][1 2][1 2]001200012222012113001221001112202001???????????????011011100[0 1]11?200110110000[0 1]?1022?0002111120010120102111110110022112210000010?000200?0010?221110021?01????110011?011?01001?01?10??0011111100100?000200211110??020111011111000110210???1?????0?000?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Teilhardina_a</w:t>
      </w:r>
      <w:r w:rsidRPr="00E22A82">
        <w:rPr>
          <w:rFonts w:ascii="Times New Roman" w:hAnsi="Times New Roman" w:cs="Times New Roman"/>
        </w:rPr>
        <w:tab/>
        <w:t>110113???2????[0 1]0?000100[0 1]0011021213000111[1 2]0110110001[0 1]110001[1 2]21011011110101000012000122[2 3][2 3]0221[0 1]10012220011[1 2]2212[0 1]01????????????????11?[0 1]?10000?0201110?10000021022?00010?02211[0 1]1110[0 1]0111011111002211221000001?????????????????????????????????????0??????????????????????????????????????????????????????????????200?????????????0?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Eosimias</w:t>
      </w:r>
      <w:r w:rsidRPr="00E22A82">
        <w:rPr>
          <w:rFonts w:ascii="Times New Roman" w:hAnsi="Times New Roman" w:cs="Times New Roman"/>
        </w:rPr>
        <w:tab/>
        <w:t>1001000000001002?00020010011121213000110[0 1]0110[0 1]1011111100020322110100000010000120001[0 1]2[1 2][1 2]1[1 2]2110001221001011113101????????????????11???00000???0111101000?0?0022?00000?022001001011?11111110012200111000110???????1100??????????????????????????0???011?????11?2??0111??0?0?1????????????????0001???1111101111001??????????2????0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Phenacopithecus</w:t>
      </w:r>
      <w:r w:rsidRPr="00E22A82">
        <w:rPr>
          <w:rFonts w:ascii="Times New Roman" w:hAnsi="Times New Roman" w:cs="Times New Roman"/>
        </w:rPr>
        <w:tab/>
        <w:t>???????0000010??????????0011?22?13100110[0 1]01101012111?100??332?11000000101000012000112[1 2]2011111111221001011113101?????????????????1?0?00?00??201111?10?0?021022000000?022001001011?211112110022001110001[0 1]0?????????????????????0???????????????????????????????????????????????????????????????????????????????????????????????0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Bahinia</w:t>
      </w:r>
      <w:r w:rsidRPr="00E22A82">
        <w:rPr>
          <w:rFonts w:ascii="Times New Roman" w:hAnsi="Times New Roman" w:cs="Times New Roman"/>
        </w:rPr>
        <w:tab/>
        <w:t>1?0?000000001102?0??200100110?2?22?0000110?1010100011112?[1 2]3320???1??001??00011200?1023???11?0??12?2001001??21011?010??0???011101101301[0 1]0010201?0?01000?020022?0??00?02200?00??01?11111111002200111000110?????????????????????0??1???0????????0?????1??1??1???????????????????????????????????????????????????????????????????0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Xanthorhysis</w:t>
      </w:r>
      <w:r w:rsidRPr="00E22A82">
        <w:rPr>
          <w:rFonts w:ascii="Times New Roman" w:hAnsi="Times New Roman" w:cs="Times New Roman"/>
        </w:rPr>
        <w:tab/>
        <w:t>???????????????1?0????010011222?1?0?011110110100?110111101031011100000001000011000122330?2000001221001122122001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Aegyptopithecus</w:t>
      </w:r>
      <w:r w:rsidRPr="00E22A82">
        <w:rPr>
          <w:rFonts w:ascii="Times New Roman" w:hAnsi="Times New Roman" w:cs="Times New Roman"/>
        </w:rPr>
        <w:tab/>
        <w:t>1000010010001101200020011?11022?1?1?020010100100?1030101?33012111????01010211000[0 1][0 1]02000010000011111201111010002???????????031101101?1000110211001002200121100100010?0210001200[0 1]12010?1010001000111000110101?0112102110?00?00102011??11221110010111212011011010[0 1]001111011012?01?0?[1 2]0?0??0??00?????110001112110101??21??0?201100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Moeripithecus</w:t>
      </w:r>
      <w:r w:rsidRPr="00E22A82">
        <w:rPr>
          <w:rFonts w:ascii="Times New Roman" w:hAnsi="Times New Roman" w:cs="Times New Roman"/>
        </w:rPr>
        <w:tab/>
        <w:t>???????????????????????11?11022?1?1?020110100111?1?20011?33122111????010102110000001000010101011112001111020001???????????????00101?10001?020100100000?12000111??00?12100?[0 1]2??02?010?1011002100111000110?????????????????????????????????????????????????????????????????????????????????????????????????????????????????????0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Apidium</w:t>
      </w:r>
      <w:r w:rsidRPr="00E22A82">
        <w:rPr>
          <w:rFonts w:ascii="Times New Roman" w:hAnsi="Times New Roman" w:cs="Times New Roman"/>
        </w:rPr>
        <w:tab/>
        <w:t>1001010000001201200020010011022?000011100111101012010000?131121110???010202111011102000110100000111011212120000????????????1??1111111000000000[0 1]00000000121200010130?2210021002211110010110?00????10000101111?0?2102110??????1020?1??112????101????1010???0110[0 1][1 2]021111011010?1?21122000010002011011101000[0 1]22101010021?????0110?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Catopithecus</w:t>
      </w:r>
      <w:r w:rsidRPr="00E22A82">
        <w:rPr>
          <w:rFonts w:ascii="Times New Roman" w:hAnsi="Times New Roman" w:cs="Times New Roman"/>
        </w:rPr>
        <w:tab/>
        <w:t>1?0??10010001??1200020011?1101110?1?021010100111?002001112211211100?101010101010001211110100000111200101103010110000110100031001101?1000010201011010000120011100?01102200010100[0 1]111011110002200111000110??1?001210??10????001020?1??112?1??100011020??1100101?0001111011?12?011210?000000????????11010110211??????????????11?0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Parapithecus</w:t>
      </w:r>
      <w:r w:rsidRPr="00E22A82">
        <w:rPr>
          <w:rFonts w:ascii="Times New Roman" w:hAnsi="Times New Roman" w:cs="Times New Roman"/>
        </w:rPr>
        <w:tab/>
        <w:t>?00101[0 1]000001201?00020010011022?010011100111101012020000?22232000????011102111011102000110111001111201212120000????????????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Proteopithecus</w:t>
      </w:r>
      <w:r w:rsidRPr="00E22A82">
        <w:rPr>
          <w:rFonts w:ascii="Times New Roman" w:hAnsi="Times New Roman" w:cs="Times New Roman"/>
        </w:rPr>
        <w:tab/>
        <w:t>1???????????????2???2001001122111010021020100111211201000112211100???010[0 1]01001000012112[1 2 3]01100001221001111130102???1???????01110110201000000201111011001011011100?[0 1]0?022000010001001001011002200111000?001111001210?110?00?00?02011??1122111100011020??0101110?1121111011?11?00221010?0?10????????10000000221??????????????11??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Qatrania</w:t>
      </w:r>
      <w:r w:rsidRPr="00E22A82">
        <w:rPr>
          <w:rFonts w:ascii="Times New Roman" w:hAnsi="Times New Roman" w:cs="Times New Roman"/>
        </w:rPr>
        <w:tab/>
        <w:t>2???????????????????????00110?111?0??11?01?11110?01200000??[0 1]021000???000101101100012000110100001[0 1]11201212101001??????????????????????????????????????0?1?100?10?020?02000?1???10?????10??000?0???01?0??0????????????????????????????????????????????????????????????????????????????????????????????????????????????????????0?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Simonsius</w:t>
      </w:r>
      <w:r w:rsidRPr="00E22A82">
        <w:rPr>
          <w:rFonts w:ascii="Times New Roman" w:hAnsi="Times New Roman" w:cs="Times New Roman"/>
        </w:rPr>
        <w:tab/>
        <w:t>3??????????????1?00020010011011?010011100110110001020011?23022100????010102111011102000211000001111101111120001????????????1??1110111000000010000000000211000100120?02[1 2]0011100110010010110?00????10000101111001???2110?0110??02011??1120110101011?102?0101???????????????1??1?????????????????????????000?????????????????110?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Biretia</w:t>
      </w:r>
      <w:r w:rsidRPr="00E22A82">
        <w:rPr>
          <w:rFonts w:ascii="Times New Roman" w:hAnsi="Times New Roman" w:cs="Times New Roman"/>
        </w:rPr>
        <w:tab/>
        <w:t>????????????????????????001102211?1001101111010020?101000233?211000?00001010[0 1]01000?20110[0 1]11000011121010111[2 3]2101???????????????2111111000000201100001100121000100020?0210010110111010010110100?0?110001[0 1]0????????????????????????????????????????????????????????????????????????????????????????????????????????????????????00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Dolichocebus</w:t>
      </w:r>
      <w:r w:rsidRPr="00E22A82">
        <w:rPr>
          <w:rFonts w:ascii="Times New Roman" w:hAnsi="Times New Roman" w:cs="Times New Roman"/>
        </w:rPr>
        <w:tab/>
        <w:t>1?????000?0011?120002??10000122?120112112011010002000002??301??1?????00??02011000012022?111012?12?11011111?010?1000?1000000111100?0010000?0201101001101[0 1]2000011?000?021000011111011001011001100331000200?0???????????????????02??????????????1???????????????????????????????????????????????????0???0????????????????????11?0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Branisella</w:t>
      </w:r>
      <w:r w:rsidRPr="00E22A82">
        <w:rPr>
          <w:rFonts w:ascii="Times New Roman" w:hAnsi="Times New Roman" w:cs="Times New Roman"/>
        </w:rPr>
        <w:tab/>
        <w:t>110111?1?00?0?01?00??0010000022?021012112000011101010001?2200?111????110001111000012222210001101212000101130101???????????????00000?10001??201101000001110000000000?[0 1]20000000002012001011001000131000100?????????????????????????????????????1???????????1???????????????????????????????????????????????????????????????????0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Myanmarpithecus</w:t>
      </w:r>
      <w:r w:rsidRPr="00E22A82">
        <w:rPr>
          <w:rFonts w:ascii="Times New Roman" w:hAnsi="Times New Roman" w:cs="Times New Roman"/>
        </w:rPr>
        <w:tab/>
        <w:t>???????????????1?0??2001001?2????2?00??1??1?01??01??[1 2]?????????112????1101210110000122331?10001211121011[0 1]1100112?????????????????1?0?10?01??1110?00000002210111??010?01100?10??10100??1011101111111110100?????????????????????????????????????0?????1????????????????????????????????????????????????????????????????????????11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Pondaungia</w:t>
      </w:r>
      <w:r w:rsidRPr="00E22A82">
        <w:rPr>
          <w:rFonts w:ascii="Times New Roman" w:hAnsi="Times New Roman" w:cs="Times New Roman"/>
        </w:rPr>
        <w:tab/>
        <w:t>1?0103?0?0????02?0??200100110211[1 2]2001100[1 2]01000010112101012[2 3][0 1]0111[0 1]0???1101211111011022[2 3][2 3]0[1 2]0001[1 2]2111[1 2][0 1]01[1 2]100[0 1 2]00021???22?0000010101101310000??101000000000121022?0?020?01100?12??10100??1011101111111110220???????????????????????????????????110?????1?????1???????????????????????????????????????11010001211????????????????11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Siamopithecus</w:t>
      </w:r>
      <w:r w:rsidRPr="00E22A82">
        <w:rPr>
          <w:rFonts w:ascii="Times New Roman" w:hAnsi="Times New Roman" w:cs="Times New Roman"/>
        </w:rPr>
        <w:tab/>
        <w:t>???????????????1?00020010011022?1?0?011010000101?1111001?23[1 2]21110????000112110000011222120001121212001200000002????????????1???1101?10?00??2[0 1]0000000001011122?0?030?00000?22?011000??10111012111111102[1 2]0?????????????????????????????????????0?????1????????????????????????????????????????????????????????????????????????11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Ganlea</w:t>
      </w:r>
      <w:r w:rsidRPr="00E22A82">
        <w:rPr>
          <w:rFonts w:ascii="Times New Roman" w:hAnsi="Times New Roman" w:cs="Times New Roman"/>
        </w:rPr>
        <w:tab/>
        <w:t>1??101?0100?0?02?00?2001001110101?0?011021210001?1111010223001?1?0???12??21111000012233??00011?11?21011110?0112??????????????????????????????????????0?2?10?210??10?0[0 1]100?10???0?00??101110?1?1?11?10210????????????????????????????????????????????????????????????????????????????????????????????????????????????????????11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Afrasia</w:t>
      </w:r>
      <w:r w:rsidRPr="00E22A82">
        <w:rPr>
          <w:rFonts w:ascii="Times New Roman" w:hAnsi="Times New Roman" w:cs="Times New Roman"/>
        </w:rPr>
        <w:tab/>
        <w:t>??????????????????????????????????????????????????????????????121?100?1010?0??20?0121?2011?0?00122200101?13?101??????????????????????????????????????0?1210?2?0?010001201?00???1?11111133002200011[1 2][1 2]1222????????????????????????????????????????????????????????????????????????????????????????????????????????????????????00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Afrotarsius_l</w:t>
      </w:r>
      <w:r w:rsidRPr="00E22A82">
        <w:rPr>
          <w:rFonts w:ascii="Times New Roman" w:hAnsi="Times New Roman" w:cs="Times New Roman"/>
        </w:rPr>
        <w:tab/>
        <w:t>??????????????????????????????????????????????????????????????111?000?1010?0??20?012??2011?0?00122200102?12?101??????????????????????????????????????0?1?10?2?0?0100?1001?00???1?1111113300?2?0?11?[1 2]2?22????????????????????????????????????????????????????????????????????????????????????????????????????????????????????0?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Tarsius</w:t>
      </w:r>
      <w:r w:rsidRPr="00E22A82">
        <w:rPr>
          <w:rFonts w:ascii="Times New Roman" w:hAnsi="Times New Roman" w:cs="Times New Roman"/>
        </w:rPr>
        <w:tab/>
        <w:t>2??1???12001?001001000010001222?1200011[0 1][0 1]011010021101111000[1 2][0 1]111[0 1]000001010000120001[1 2]2[2 3][2 3]112000001112001[0 1]211110012002001?101111101100310100102[0 1]10100100001210[1 2][1 2]1000[0 1]0?02[1 2]00100201[0 1]2010?11110022001110001[0 1]010011212112111?11112022101210121001100111110200011003020110002000000000200221120111?011101100100[0 1]0001110201121101111?0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Bugtipithecus</w:t>
      </w:r>
      <w:r w:rsidRPr="00E22A82">
        <w:rPr>
          <w:rFonts w:ascii="Times New Roman" w:hAnsi="Times New Roman" w:cs="Times New Roman"/>
        </w:rPr>
        <w:tab/>
        <w:t>???????????????????????????1??2?0?0??11?10?10100?101?001???31?1?2????020101011?00??223?1?10?0?01111001111??1002?????????????????1?0?10?00??2010?0?00?0?21100012?010?02100?00??00?11001[0 1]11002200111110120????????????????????????????????????????????????????????????????????????????????????????????????????????????????????0?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ind w:firstLine="180"/>
        <w:outlineLvl w:val="0"/>
        <w:rPr>
          <w:rFonts w:ascii="Times New Roman" w:hAnsi="Times New Roman" w:cs="Times New Roman"/>
        </w:rPr>
      </w:pP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cnames</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{0 i1;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 i2;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 i3;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 i4;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 i5;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 i6;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 i7;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 i8;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 i9;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 i11;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 i12;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 i14;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 i15;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 i17;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 i19;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 c1;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 c2;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 c3;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 c4;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 c5;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 c6;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 ML18;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 ML19;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 p1;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 p2;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 p3;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 p4';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 p4";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 p5;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 p6;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 p7;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 p9';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{32 p11;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{33 p13;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{34 p14;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{35 p15;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{36 p16;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{37 p17;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{38 p18;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{39 p19;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{40 p20;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{41 p21;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{42 p22;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{43 p23;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{44 p24;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{45 p25;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{46 p26;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{47 p27;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{48 p28;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{49 p29;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{50 p30;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{51 p31;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{52 p33;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{53 p34;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{54 p36;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{55 p37;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{56 p40;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{57 p41;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{58 p42;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{59 p43;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{60 p44;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{61 p45;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{62 m4;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{63 m6;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{64 m7;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{65 m8;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{66 m9;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{67 m10;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{68 m8910;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{69 m11;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{70 m12;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{71 m13;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{72 m14;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{73 m15;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{74 m16;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{75 m17;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{76 m18;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{77 m19;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{78 m20;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{79 m21;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{80 m22;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{81 m23;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{82 m24;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{83 m25;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{84 m26;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{85 m27;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{86 m28;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{87 m29;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{88 m30;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{89 m31;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{90 m32;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{91 m33;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{92 m34;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{93 m35;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{94 m36;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{95 m37;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{96 m38;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{97 m39;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{98 m40;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{99 m41;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{100 m42;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{101 m43;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{102 m44;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{103 m45;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{104 m46;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{105 m47;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{106 m53;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{107 m55;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{108 m56;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{109 m57;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{110 ML88;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{111 I1;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{112 I2;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{113 I3;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{114 I4;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{115 I5;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{116 I6;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{117 I7;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{118 I10;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{119 I11;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{120 I12;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{121 I13;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{122 C1;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{123 C2;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{124 C3;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{125 C4;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{126 P1;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{127 P2;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{128 P3;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{129 P4;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{130 P5;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{131 P6;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{132 P7;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{133 P8;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{134 P9;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{135 P10;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{136 P11;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{137 P12;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{138 P13';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{139 P14;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{140 P15;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{141 P16;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{142 P17;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{143 P18;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{144 P19;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{145 P20;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{146 P21;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{147 ML126;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{148 ML127;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{149 M1;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{150 M2;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{151 M3;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{152 M4;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{153 M7';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{154 M9;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{155 M10;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{156 M11;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{157 M12';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{158 M13;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{159 M14;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{160 M15;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{161 M16;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{162 M17';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{163 M17";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{164 M20;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{165 M22;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{166 M24;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{167 M27;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{168 M28;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{169 M30;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{170 M31;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{171 M33;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{172 M34;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{173 M36;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{174 M37;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{175 M44;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{176 M46;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{177 ML147;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{178 ML148;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{179 ML149;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{180 ML150;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{181 ML151;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{182 ML152;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{183 ML153;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{184 ML154;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{185 ML155;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{186 ML156;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{187 ML157;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{188 ML158;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{189 ML159 transverse,_directed_toward_metaconule lateral,_directed_toward_the_lingual_posterior;</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{190 ML160 transverse,_directed_toward_metaconule lateral,_directed_toward_the_lingual_posterior;</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{191 ML161;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{192 ML162;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{193 ML163;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{194 ML164;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{195 ML165;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{196 ML166;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{197 ML168;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{198 ML169;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{199 MLN;</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{200 CR1;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{201 CR2;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{202 CR3;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{203 CR4;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{204 CR5;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{205 CR6;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{206 CR7;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{207 CR8;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{208 CR9;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{209 CR10;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{210 CR11;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{211 CR12;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{212 CR14;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{213 CR15;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{214 CR16;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{215 CR17;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{216 CR18;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{217 CR19;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{218 CR20;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{219 CR21;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{220 CR22;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{221 CR23;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{222 CR24;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{223 CR25;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{224 CR26;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{225 CR27;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{226 CR28;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{227 CR29;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{228 CR30;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{229 CR31;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{230 CR32;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{231 CR33;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{232 CR34;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{233 CR35;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{234 CR36;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{235 CR37;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{236 CR38;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{237 CR39;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{238 CR40;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{239 CR41;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{240 CR42;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{241 CR43;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{242 CR44;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{243 CR45;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{244 CR46;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{245 CR48;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{246 CR49;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{247 CR50;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{248 CR51;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{249 CR52;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{250 H1;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{251 H2;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{252 H3;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{253 H4;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{254 H5;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{255 H6;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{256 H7;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{257 H8;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{258 H9;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{259 H10';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{260 H10";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{261 H11;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{262 H12;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{263 H14;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{264 H15;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{265 H18;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{266 H19;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{267 W2;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{268 OP1;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{269 OP2;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{270 F1;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{271 F2;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{272 F3;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{273 F4;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{274 F5;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{275 F6;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{276 F7;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{277 F8;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{278 F9;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{279 F10;</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{280 F11;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{281 F12;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{282 T1';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{283 T1";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{284 T3;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{285 T4;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{286 T5;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{287 T6;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{288 T7;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{289 A1;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{290 A2';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{291 A4';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{292 A5';</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{293 A6;</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{294 A7;</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{295 A8;</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{296 A9;</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{297 GEB1;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{298 GEB2;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{299 GEB3;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{300 CA1;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{301 CA2;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{302 CA3;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{303 CA4;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{304 N1;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{305 N3;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{306 E1;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{307 E2;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{308 O1;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{309 O2;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{310 O3;</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{311 O4;</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{312 MT1;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{313 MT2;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{314 V1;</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{315 V2;</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{316 M2_metaconule_deflected_lingually_on_the_postprotocrista absent present;</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{317 M1/2_hypometacrista_direction transverse,_directed_toward_the_protocone/ lingually,_directed_toward_the_distolingual_cusp;</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ind w:firstLine="180"/>
        <w:outlineLvl w:val="0"/>
        <w:rPr>
          <w:rFonts w:ascii="Times New Roman" w:hAnsi="Times New Roman" w:cs="Times New Roman"/>
        </w:rPr>
      </w:pP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ccode</w:t>
      </w:r>
      <w:r w:rsidRPr="00E22A82">
        <w:rPr>
          <w:rFonts w:ascii="Times New Roman" w:hAnsi="Times New Roman" w:cs="Times New Roman"/>
        </w:rPr>
        <w:tab/>
        <w:t xml:space="preserve"> +  0 4.6 8.10 13.16 21 22 28.32 36 37 47.52 54.60 63 64 70 72.74 78 83.91 96.98 102.107 110 111 114.117 123 125 126 129 130 139 147.158 161 162 164.166 169.178 182.184 187 188 196.199 205 207 221 222 231 234 242 250 252 254 259.263 266 270 271 273.275 278 280 283 285 286 290 291 297.301 304 306 312 *;</w:t>
      </w:r>
    </w:p>
    <w:p w:rsidR="00982D65" w:rsidRPr="00E22A82" w:rsidRDefault="00982D65" w:rsidP="001B5194">
      <w:pPr>
        <w:pStyle w:val="Standard"/>
        <w:spacing w:line="480" w:lineRule="auto"/>
        <w:ind w:firstLine="180"/>
        <w:outlineLvl w:val="0"/>
        <w:rPr>
          <w:rFonts w:ascii="Times New Roman" w:hAnsi="Times New Roman" w:cs="Times New Roman"/>
        </w:rPr>
      </w:pPr>
    </w:p>
    <w:p w:rsidR="00982D65" w:rsidRPr="00E22A82" w:rsidRDefault="00982D65" w:rsidP="001B5194">
      <w:pPr>
        <w:pStyle w:val="Standard"/>
        <w:spacing w:line="480" w:lineRule="auto"/>
        <w:ind w:firstLine="180"/>
        <w:outlineLvl w:val="0"/>
        <w:rPr>
          <w:rFonts w:ascii="Times New Roman" w:hAnsi="Times New Roman" w:cs="Times New Roman"/>
        </w:rPr>
      </w:pP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proc /;</w:t>
      </w:r>
    </w:p>
    <w:p w:rsidR="00982D65" w:rsidRPr="00E22A82"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comments 0</w:t>
      </w:r>
    </w:p>
    <w:p w:rsidR="00982D65" w:rsidRPr="00473EA6" w:rsidRDefault="00982D65" w:rsidP="001B5194">
      <w:pPr>
        <w:pStyle w:val="Standard"/>
        <w:spacing w:line="480" w:lineRule="auto"/>
        <w:ind w:firstLine="180"/>
        <w:outlineLvl w:val="0"/>
        <w:rPr>
          <w:rFonts w:ascii="Times New Roman" w:hAnsi="Times New Roman" w:cs="Times New Roman"/>
        </w:rPr>
      </w:pPr>
      <w:r w:rsidRPr="00E22A82">
        <w:rPr>
          <w:rFonts w:ascii="Times New Roman" w:hAnsi="Times New Roman" w:cs="Times New Roman"/>
        </w:rPr>
        <w:t>;</w:t>
      </w: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Default="00982D65" w:rsidP="001B5194">
      <w:pPr>
        <w:pStyle w:val="Standard"/>
        <w:spacing w:line="480" w:lineRule="auto"/>
        <w:ind w:firstLine="180"/>
        <w:outlineLvl w:val="0"/>
        <w:rPr>
          <w:rFonts w:ascii="Times New Roman" w:hAnsi="Times New Roman" w:cs="Times New Roman"/>
        </w:rPr>
      </w:pPr>
    </w:p>
    <w:p w:rsidR="00982D65" w:rsidRPr="00DD307E" w:rsidRDefault="00982D65" w:rsidP="001B5194">
      <w:pPr>
        <w:spacing w:line="480" w:lineRule="auto"/>
        <w:ind w:firstLine="180"/>
        <w:rPr>
          <w:rFonts w:ascii="Times New Roman" w:hAnsi="Times New Roman" w:cs="Times New Roman"/>
          <w:b/>
        </w:rPr>
      </w:pPr>
      <w:r w:rsidRPr="00DD307E">
        <w:rPr>
          <w:rFonts w:ascii="Times New Roman" w:hAnsi="Times New Roman" w:cs="Times New Roman"/>
          <w:b/>
        </w:rPr>
        <w:t>III-4b. Result</w:t>
      </w:r>
    </w:p>
    <w:p w:rsidR="00982D65" w:rsidRDefault="00982D65" w:rsidP="001B5194">
      <w:pPr>
        <w:spacing w:line="480" w:lineRule="auto"/>
        <w:ind w:firstLine="180"/>
        <w:rPr>
          <w:rFonts w:ascii="Times New Roman" w:hAnsi="Times New Roman" w:cs="Times New Roman"/>
          <w:b/>
          <w:i/>
        </w:rPr>
      </w:pPr>
    </w:p>
    <w:p w:rsidR="00982D65" w:rsidRDefault="00982D65" w:rsidP="001B5194">
      <w:pPr>
        <w:spacing w:line="480" w:lineRule="auto"/>
        <w:rPr>
          <w:rFonts w:ascii="Times New Roman" w:hAnsi="Times New Roman" w:cs="Times New Roman"/>
          <w:color w:val="000000"/>
          <w:kern w:val="24"/>
        </w:rPr>
      </w:pPr>
      <w:r>
        <w:rPr>
          <w:rFonts w:ascii="Times New Roman" w:hAnsi="Times New Roman" w:cs="Times New Roman"/>
          <w:bCs/>
        </w:rPr>
        <w:t xml:space="preserve">Impact of new data and interpretations regarding upper molar cusp homology in Amphipithecidae on early anthropoid relationships, </w:t>
      </w:r>
      <w:r w:rsidRPr="00FF2644">
        <w:rPr>
          <w:rFonts w:ascii="Times New Roman" w:hAnsi="Times New Roman" w:cs="Times New Roman"/>
          <w:color w:val="000000"/>
          <w:kern w:val="24"/>
        </w:rPr>
        <w:t xml:space="preserve">based </w:t>
      </w:r>
      <w:r>
        <w:rPr>
          <w:rFonts w:ascii="Times New Roman" w:hAnsi="Times New Roman" w:cs="Times New Roman"/>
          <w:color w:val="000000"/>
          <w:kern w:val="24"/>
        </w:rPr>
        <w:t xml:space="preserve">on </w:t>
      </w:r>
      <w:r w:rsidRPr="009B4185">
        <w:rPr>
          <w:rFonts w:ascii="Times New Roman" w:hAnsi="Times New Roman" w:cs="Times New Roman"/>
          <w:color w:val="000000"/>
          <w:kern w:val="24"/>
        </w:rPr>
        <w:t xml:space="preserve">an updated version of the </w:t>
      </w:r>
      <w:r>
        <w:rPr>
          <w:rFonts w:ascii="Times New Roman" w:hAnsi="Times New Roman" w:cs="Times New Roman"/>
          <w:color w:val="000000"/>
          <w:kern w:val="24"/>
        </w:rPr>
        <w:t xml:space="preserve">Chaimanee et al. (2012) </w:t>
      </w:r>
      <w:r w:rsidRPr="009B4185">
        <w:rPr>
          <w:rFonts w:ascii="Times New Roman" w:hAnsi="Times New Roman" w:cs="Times New Roman"/>
          <w:color w:val="000000"/>
          <w:kern w:val="24"/>
        </w:rPr>
        <w:t>matrix</w:t>
      </w:r>
      <w:r>
        <w:rPr>
          <w:rFonts w:ascii="Times New Roman" w:hAnsi="Times New Roman" w:cs="Times New Roman"/>
          <w:color w:val="000000"/>
          <w:kern w:val="24"/>
        </w:rPr>
        <w:t xml:space="preserve"> including </w:t>
      </w:r>
      <w:r w:rsidRPr="002613F6">
        <w:rPr>
          <w:rFonts w:ascii="Times New Roman" w:hAnsi="Times New Roman" w:cs="Times New Roman"/>
          <w:i/>
          <w:color w:val="000000"/>
          <w:kern w:val="24"/>
        </w:rPr>
        <w:t>Bugtipit</w:t>
      </w:r>
      <w:r>
        <w:rPr>
          <w:rFonts w:ascii="Times New Roman" w:hAnsi="Times New Roman" w:cs="Times New Roman"/>
          <w:i/>
          <w:color w:val="000000"/>
          <w:kern w:val="24"/>
        </w:rPr>
        <w:t>h</w:t>
      </w:r>
      <w:r w:rsidRPr="002613F6">
        <w:rPr>
          <w:rFonts w:ascii="Times New Roman" w:hAnsi="Times New Roman" w:cs="Times New Roman"/>
          <w:i/>
          <w:color w:val="000000"/>
          <w:kern w:val="24"/>
        </w:rPr>
        <w:t>ecus inexpectans</w:t>
      </w:r>
      <w:r>
        <w:rPr>
          <w:rFonts w:ascii="Times New Roman" w:hAnsi="Times New Roman" w:cs="Times New Roman"/>
          <w:i/>
          <w:color w:val="000000"/>
          <w:kern w:val="24"/>
        </w:rPr>
        <w:t>.</w:t>
      </w:r>
      <w:r>
        <w:rPr>
          <w:rFonts w:ascii="Times New Roman" w:hAnsi="Times New Roman" w:cs="Times New Roman"/>
          <w:bCs/>
        </w:rPr>
        <w:t xml:space="preserve"> </w:t>
      </w:r>
      <w:r w:rsidRPr="00FF2644">
        <w:rPr>
          <w:rFonts w:ascii="Times New Roman" w:hAnsi="Times New Roman" w:cs="Times New Roman"/>
          <w:color w:val="000000"/>
          <w:kern w:val="24"/>
        </w:rPr>
        <w:t>Strict consensus of</w:t>
      </w:r>
      <w:r>
        <w:rPr>
          <w:rFonts w:ascii="Times New Roman" w:hAnsi="Times New Roman" w:cs="Times New Roman"/>
          <w:color w:val="000000"/>
          <w:kern w:val="24"/>
        </w:rPr>
        <w:t xml:space="preserve"> eight </w:t>
      </w:r>
      <w:r w:rsidRPr="00FF2644">
        <w:rPr>
          <w:rFonts w:ascii="Times New Roman" w:hAnsi="Times New Roman" w:cs="Times New Roman"/>
          <w:color w:val="000000"/>
          <w:kern w:val="24"/>
        </w:rPr>
        <w:t>equally parsimonious trees derived from parsimony analysis</w:t>
      </w:r>
      <w:r>
        <w:rPr>
          <w:rFonts w:ascii="Times New Roman" w:hAnsi="Times New Roman" w:cs="Times New Roman"/>
          <w:color w:val="000000"/>
          <w:kern w:val="24"/>
        </w:rPr>
        <w:t>. Tree length = 1107, consistency index = 0.410</w:t>
      </w:r>
      <w:r w:rsidRPr="00FF2644">
        <w:rPr>
          <w:rFonts w:ascii="Times New Roman" w:hAnsi="Times New Roman" w:cs="Times New Roman"/>
          <w:color w:val="000000"/>
          <w:kern w:val="24"/>
        </w:rPr>
        <w:t>, retention index = 0.</w:t>
      </w:r>
      <w:r>
        <w:rPr>
          <w:rFonts w:ascii="Times New Roman" w:hAnsi="Times New Roman" w:cs="Times New Roman"/>
          <w:color w:val="000000"/>
          <w:kern w:val="24"/>
        </w:rPr>
        <w:t>539.</w:t>
      </w:r>
    </w:p>
    <w:p w:rsidR="00982D65" w:rsidRDefault="00982D65" w:rsidP="001B5194">
      <w:pPr>
        <w:pStyle w:val="Standard"/>
        <w:widowControl w:val="0"/>
        <w:spacing w:line="480" w:lineRule="auto"/>
        <w:ind w:firstLine="180"/>
        <w:outlineLvl w:val="0"/>
        <w:rPr>
          <w:rFonts w:ascii="Times New Roman" w:hAnsi="Times New Roman" w:cs="Times New Roman"/>
          <w:b/>
          <w:i/>
        </w:rPr>
      </w:pPr>
    </w:p>
    <w:p w:rsidR="00982D65" w:rsidRDefault="00982D65" w:rsidP="001B5194">
      <w:pPr>
        <w:pStyle w:val="Standard"/>
        <w:widowControl w:val="0"/>
        <w:spacing w:line="480" w:lineRule="auto"/>
        <w:ind w:left="1440" w:firstLine="180"/>
        <w:outlineLvl w:val="0"/>
        <w:rPr>
          <w:rFonts w:ascii="Times New Roman" w:hAnsi="Times New Roman" w:cs="Times New Roman"/>
          <w:b/>
          <w:i/>
        </w:rPr>
      </w:pPr>
    </w:p>
    <w:p w:rsidR="00982D65" w:rsidRDefault="00982D65" w:rsidP="001B5194">
      <w:pPr>
        <w:pStyle w:val="Standard"/>
        <w:widowControl w:val="0"/>
        <w:spacing w:line="480" w:lineRule="auto"/>
        <w:ind w:left="2160" w:firstLine="180"/>
        <w:outlineLvl w:val="0"/>
        <w:rPr>
          <w:rFonts w:ascii="Times New Roman" w:hAnsi="Times New Roman" w:cs="Times New Roman"/>
          <w:b/>
          <w:i/>
        </w:rPr>
      </w:pPr>
      <w:r w:rsidRPr="001022C9">
        <w:rPr>
          <w:rFonts w:ascii="Times New Roman" w:hAnsi="Times New Roman" w:cs="Times New Roman"/>
          <w:b/>
          <w:i/>
          <w:noProof/>
        </w:rPr>
        <w:pict>
          <v:shape id="Picture 7" o:spid="_x0000_i1030" type="#_x0000_t75" style="width:215.25pt;height:378.75pt;visibility:visible">
            <v:imagedata r:id="rId12" o:title=""/>
          </v:shape>
        </w:pict>
      </w:r>
    </w:p>
    <w:p w:rsidR="00982D65" w:rsidRPr="00BA1B75" w:rsidRDefault="00982D65" w:rsidP="001B5194">
      <w:pPr>
        <w:pStyle w:val="Standard"/>
        <w:widowControl w:val="0"/>
        <w:spacing w:line="480" w:lineRule="auto"/>
        <w:outlineLvl w:val="0"/>
      </w:pPr>
      <w:r w:rsidRPr="00BA1B75">
        <w:rPr>
          <w:rFonts w:ascii="Times New Roman" w:hAnsi="Times New Roman" w:cs="Times New Roman"/>
          <w:b/>
        </w:rPr>
        <w:t>IV</w:t>
      </w:r>
      <w:r>
        <w:rPr>
          <w:rFonts w:ascii="Times New Roman" w:hAnsi="Times New Roman" w:cs="Times New Roman"/>
          <w:b/>
        </w:rPr>
        <w:t>.</w:t>
      </w:r>
      <w:r w:rsidRPr="00BA1B75">
        <w:rPr>
          <w:rFonts w:ascii="Times New Roman" w:hAnsi="Times New Roman" w:cs="Times New Roman"/>
          <w:b/>
        </w:rPr>
        <w:t xml:space="preserve"> Phylogenetic analysis based on the data matrix </w:t>
      </w:r>
      <w:r>
        <w:rPr>
          <w:rFonts w:ascii="Times New Roman" w:hAnsi="Times New Roman" w:cs="Times New Roman"/>
          <w:b/>
        </w:rPr>
        <w:t>published by</w:t>
      </w:r>
      <w:r w:rsidRPr="00BA1B75">
        <w:rPr>
          <w:rFonts w:ascii="Times New Roman" w:hAnsi="Times New Roman" w:cs="Times New Roman"/>
          <w:b/>
        </w:rPr>
        <w:t xml:space="preserve"> Boyer et al. (2010)</w:t>
      </w:r>
    </w:p>
    <w:p w:rsidR="00982D65" w:rsidRDefault="00982D65" w:rsidP="001B5194">
      <w:pPr>
        <w:pStyle w:val="Standard"/>
        <w:widowControl w:val="0"/>
        <w:spacing w:line="480" w:lineRule="auto"/>
        <w:rPr>
          <w:rFonts w:ascii="Times New Roman" w:hAnsi="Times New Roman" w:cs="Times New Roman"/>
        </w:rPr>
      </w:pPr>
    </w:p>
    <w:p w:rsidR="00982D65" w:rsidRPr="003B45F7" w:rsidRDefault="00982D65" w:rsidP="001B5194">
      <w:pPr>
        <w:pStyle w:val="Standard"/>
        <w:widowControl w:val="0"/>
        <w:spacing w:line="480" w:lineRule="auto"/>
        <w:rPr>
          <w:rFonts w:ascii="Times New Roman" w:hAnsi="Times New Roman" w:cs="Times New Roman"/>
        </w:rPr>
      </w:pPr>
      <w:r w:rsidRPr="003B45F7">
        <w:rPr>
          <w:rFonts w:ascii="Times New Roman" w:hAnsi="Times New Roman" w:cs="Times New Roman"/>
        </w:rPr>
        <w:t xml:space="preserve">The data matrix used for this analysis is a modified version of that of Boyer et al. (2010), which originally included 117 taxa and 360 characters. </w:t>
      </w:r>
      <w:r>
        <w:rPr>
          <w:rFonts w:ascii="Times New Roman" w:hAnsi="Times New Roman" w:cs="Times New Roman"/>
        </w:rPr>
        <w:t>Our revised</w:t>
      </w:r>
      <w:r w:rsidRPr="003B45F7">
        <w:rPr>
          <w:rFonts w:ascii="Times New Roman" w:hAnsi="Times New Roman" w:cs="Times New Roman"/>
        </w:rPr>
        <w:t xml:space="preserve"> data matrix was constructed by adding </w:t>
      </w:r>
      <w:r w:rsidRPr="003B45F7">
        <w:rPr>
          <w:rFonts w:ascii="Times New Roman" w:hAnsi="Times New Roman" w:cs="Times New Roman"/>
          <w:i/>
        </w:rPr>
        <w:t>Ganlea megacanina</w:t>
      </w:r>
      <w:r w:rsidRPr="003B45F7">
        <w:rPr>
          <w:rFonts w:ascii="Times New Roman" w:hAnsi="Times New Roman" w:cs="Times New Roman"/>
        </w:rPr>
        <w:t xml:space="preserve"> to the matrix previously established.</w:t>
      </w:r>
      <w:r>
        <w:rPr>
          <w:rFonts w:ascii="Times New Roman" w:hAnsi="Times New Roman" w:cs="Times New Roman"/>
        </w:rPr>
        <w:t xml:space="preserve"> </w:t>
      </w:r>
      <w:r w:rsidRPr="003B45F7">
        <w:rPr>
          <w:rFonts w:ascii="Times New Roman" w:hAnsi="Times New Roman" w:cs="Times New Roman"/>
          <w:i/>
        </w:rPr>
        <w:t>Amphipithecus mogaungensis</w:t>
      </w:r>
      <w:r w:rsidRPr="003B45F7">
        <w:rPr>
          <w:rFonts w:ascii="Times New Roman" w:hAnsi="Times New Roman" w:cs="Times New Roman"/>
        </w:rPr>
        <w:t xml:space="preserve">, considered as a junior synonym of </w:t>
      </w:r>
      <w:r w:rsidRPr="003B45F7">
        <w:rPr>
          <w:rFonts w:ascii="Times New Roman" w:hAnsi="Times New Roman" w:cs="Times New Roman"/>
          <w:i/>
        </w:rPr>
        <w:t xml:space="preserve">Pondaungia </w:t>
      </w:r>
      <w:r>
        <w:rPr>
          <w:rFonts w:ascii="Times New Roman" w:hAnsi="Times New Roman" w:cs="Times New Roman"/>
        </w:rPr>
        <w:t>following Jaeger et al. (200</w:t>
      </w:r>
      <w:r w:rsidRPr="003B45F7">
        <w:rPr>
          <w:rFonts w:ascii="Times New Roman" w:hAnsi="Times New Roman" w:cs="Times New Roman"/>
        </w:rPr>
        <w:t>4)</w:t>
      </w:r>
      <w:r>
        <w:rPr>
          <w:rFonts w:ascii="Times New Roman" w:hAnsi="Times New Roman" w:cs="Times New Roman"/>
        </w:rPr>
        <w:t xml:space="preserve"> and Beard et al. (2009)</w:t>
      </w:r>
      <w:r w:rsidRPr="003B45F7">
        <w:rPr>
          <w:rFonts w:ascii="Times New Roman" w:hAnsi="Times New Roman" w:cs="Times New Roman"/>
        </w:rPr>
        <w:t xml:space="preserve">, was excluded from </w:t>
      </w:r>
      <w:r>
        <w:rPr>
          <w:rFonts w:ascii="Times New Roman" w:hAnsi="Times New Roman" w:cs="Times New Roman"/>
        </w:rPr>
        <w:t>the revised matrix</w:t>
      </w:r>
      <w:r w:rsidRPr="003B45F7">
        <w:rPr>
          <w:rFonts w:ascii="Times New Roman" w:hAnsi="Times New Roman" w:cs="Times New Roman"/>
        </w:rPr>
        <w:t>.</w:t>
      </w:r>
      <w:r>
        <w:rPr>
          <w:rFonts w:ascii="Times New Roman" w:hAnsi="Times New Roman" w:cs="Times New Roman"/>
        </w:rPr>
        <w:t xml:space="preserve"> Following Marivaux et al. (2010), the </w:t>
      </w:r>
      <w:r w:rsidRPr="003B45F7">
        <w:rPr>
          <w:rFonts w:ascii="Times New Roman" w:hAnsi="Times New Roman" w:cs="Times New Roman"/>
        </w:rPr>
        <w:t xml:space="preserve">NMMP 20 partial skeleton was not scored as </w:t>
      </w:r>
      <w:r w:rsidRPr="003B45F7">
        <w:rPr>
          <w:rFonts w:ascii="Times New Roman" w:hAnsi="Times New Roman" w:cs="Times New Roman"/>
          <w:i/>
        </w:rPr>
        <w:t xml:space="preserve">Pondaungia cotteri. </w:t>
      </w:r>
      <w:r w:rsidRPr="003B45F7">
        <w:rPr>
          <w:rFonts w:ascii="Times New Roman" w:hAnsi="Times New Roman" w:cs="Times New Roman"/>
        </w:rPr>
        <w:t>T</w:t>
      </w:r>
      <w:r w:rsidRPr="003B45F7">
        <w:rPr>
          <w:rFonts w:ascii="Times New Roman" w:hAnsi="Times New Roman" w:cs="Times New Roman"/>
          <w:bCs/>
        </w:rPr>
        <w:t xml:space="preserve">he talus (NMMP 82) from the Pondaung Formation described by Marivaux et al. (2010) </w:t>
      </w:r>
      <w:r>
        <w:rPr>
          <w:rFonts w:ascii="Times New Roman" w:hAnsi="Times New Roman" w:cs="Times New Roman"/>
          <w:color w:val="000000"/>
        </w:rPr>
        <w:t xml:space="preserve">was </w:t>
      </w:r>
      <w:r w:rsidRPr="003B45F7">
        <w:rPr>
          <w:rFonts w:ascii="Times New Roman" w:hAnsi="Times New Roman" w:cs="Times New Roman"/>
          <w:color w:val="000000"/>
        </w:rPr>
        <w:t xml:space="preserve">coded for </w:t>
      </w:r>
      <w:r w:rsidRPr="003B45F7">
        <w:rPr>
          <w:rFonts w:ascii="Times New Roman" w:hAnsi="Times New Roman" w:cs="Times New Roman"/>
          <w:i/>
          <w:color w:val="000000"/>
        </w:rPr>
        <w:t>Pondaungia cotteri</w:t>
      </w:r>
      <w:r w:rsidRPr="003B45F7">
        <w:rPr>
          <w:rFonts w:ascii="Times New Roman" w:hAnsi="Times New Roman" w:cs="Times New Roman"/>
          <w:color w:val="000000"/>
        </w:rPr>
        <w:t>.</w:t>
      </w:r>
      <w:r>
        <w:rPr>
          <w:rFonts w:ascii="Times New Roman" w:hAnsi="Times New Roman" w:cs="Times New Roman"/>
        </w:rPr>
        <w:t xml:space="preserve"> The distolingual cusp on amphipithecid upper molars was rescored</w:t>
      </w:r>
      <w:r>
        <w:rPr>
          <w:rFonts w:ascii="Times New Roman" w:hAnsi="Times New Roman" w:cs="Times New Roman"/>
          <w:color w:val="000000"/>
        </w:rPr>
        <w:t xml:space="preserve"> following our identification of this cusp as a distolingually deflected metaconule.</w:t>
      </w:r>
      <w:r>
        <w:t xml:space="preserve"> </w:t>
      </w:r>
      <w:r w:rsidRPr="003B45F7">
        <w:rPr>
          <w:rFonts w:ascii="Times New Roman" w:hAnsi="Times New Roman" w:cs="Times New Roman"/>
          <w:color w:val="000000"/>
        </w:rPr>
        <w:t>Parsimony analyses were undertaken without assumptions.</w:t>
      </w:r>
    </w:p>
    <w:p w:rsidR="00982D65" w:rsidRDefault="00982D65" w:rsidP="001B5194">
      <w:pPr>
        <w:pStyle w:val="Standard"/>
        <w:widowControl w:val="0"/>
        <w:spacing w:line="480" w:lineRule="auto"/>
        <w:rPr>
          <w:rFonts w:ascii="Times New Roman" w:hAnsi="Times New Roman" w:cs="Times New Roman"/>
          <w:color w:val="000000"/>
        </w:rPr>
      </w:pPr>
    </w:p>
    <w:p w:rsidR="00982D65" w:rsidRPr="00BA1B75" w:rsidRDefault="00982D65" w:rsidP="001B5194">
      <w:pPr>
        <w:pStyle w:val="Standard"/>
        <w:widowControl w:val="0"/>
        <w:spacing w:line="480" w:lineRule="auto"/>
        <w:rPr>
          <w:rFonts w:ascii="Times New Roman" w:hAnsi="Times New Roman" w:cs="Times New Roman"/>
          <w:b/>
          <w:color w:val="000000"/>
        </w:rPr>
      </w:pPr>
      <w:r w:rsidRPr="00BA1B75">
        <w:rPr>
          <w:rFonts w:ascii="Times New Roman" w:hAnsi="Times New Roman" w:cs="Times New Roman"/>
          <w:b/>
        </w:rPr>
        <w:t>IV</w:t>
      </w:r>
      <w:r>
        <w:rPr>
          <w:rFonts w:ascii="Times New Roman" w:hAnsi="Times New Roman" w:cs="Times New Roman"/>
          <w:b/>
          <w:color w:val="000000"/>
        </w:rPr>
        <w:t>-</w:t>
      </w:r>
      <w:r w:rsidRPr="00BA1B75">
        <w:rPr>
          <w:rFonts w:ascii="Times New Roman" w:hAnsi="Times New Roman" w:cs="Times New Roman"/>
          <w:b/>
          <w:color w:val="000000"/>
        </w:rPr>
        <w:t xml:space="preserve">1. </w:t>
      </w:r>
      <w:r>
        <w:rPr>
          <w:rFonts w:ascii="Times New Roman" w:hAnsi="Times New Roman" w:cs="Times New Roman"/>
          <w:b/>
          <w:color w:val="000000"/>
        </w:rPr>
        <w:t xml:space="preserve">List of </w:t>
      </w:r>
      <w:commentRangeStart w:id="1"/>
      <w:r>
        <w:rPr>
          <w:rFonts w:ascii="Times New Roman" w:hAnsi="Times New Roman" w:cs="Times New Roman"/>
          <w:b/>
          <w:color w:val="000000"/>
        </w:rPr>
        <w:t>characters</w:t>
      </w:r>
      <w:commentRangeEnd w:id="1"/>
      <w:r>
        <w:rPr>
          <w:rStyle w:val="CommentReference"/>
          <w:rFonts w:cs="F"/>
        </w:rPr>
        <w:commentReference w:id="1"/>
      </w:r>
    </w:p>
    <w:p w:rsidR="00982D65" w:rsidRDefault="00982D65" w:rsidP="001B5194">
      <w:pPr>
        <w:pStyle w:val="Standard"/>
        <w:widowControl w:val="0"/>
        <w:spacing w:line="480" w:lineRule="auto"/>
        <w:rPr>
          <w:rFonts w:ascii="Times New Roman" w:hAnsi="Times New Roman" w:cs="Times New Roman"/>
          <w:b/>
          <w:color w:val="000000"/>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 lower incisor number (Y46,Ri1-1,modified)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three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none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 lower incisor occlusal arrangement (Ri2-2)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arcuate_battery_in_occlusal_arrangement_(U-shaped_arcade)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cusp_tips_staggered_(V-shaped_arcade)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 toothcomb (Y42,Ri13-13,modified)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lower canine is not incorporated into a toothcomb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lower canine is incorporated into a toothcomb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 i1:i2 proportions (ratio of i1 plus i2 area to m1 area) (Ri5-5)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very_small_(=&lt;0.69)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moderate_sized_(=&gt;0.70,_=&lt;1.07)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large_(&gt;1.07)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 i1:i2 proportions (Ri6-6)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i1_much_smaller_than_i2_(&lt;0.65)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i1_smaller_than_i2_(=&gt;0.65,_&lt;0.82)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i1_almost_as_large_as_i2_(=&gt;0.83,_&lt;1.00)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i1_larger_than_i2_(=&gt;1.01,&lt;1.25)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i1_much_larger_than_i2_(=&gt;1.25)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 i2 cross-sectional shape (ratio of mesiodistal length to buccolingual breadth) (Ri8-8)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rounded_oval_(=&gt;0.64)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mesiodistally_compressed_(=&lt;0.64)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 lower incisor crown height (Ri9-9)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low-crowned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moderately_high-crowned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high-crowned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 lower incisor root orientation (Ri11-11)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erect or vertical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procumbent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procumbent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 incisor crown orientation (Ri12-12)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erect or vertical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procumbent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procumbent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 first lower incisor crown shape (Ri14-14)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spatulate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pointed or lanceolate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 i2 heel development (Ri15-15)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heel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heel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 lower first incisor lingual cingulum (Ri17-17)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to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 but incomplete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and complete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 i1 to m1 area (Ri19-18)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i1_very_small_(i1&lt;&lt;m1)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moderately_enlarged_(i1_&lt;_or_=m1)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grossly_enlarged_(i1&gt;m1)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 female C/c area (relative to molars) (Rc1-19)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very_small_(c1/m1&lt;0.40)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moderate_(=&gt;0.4,&lt;0.8)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large_(=&gt;0.8,_&lt;=1.2)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 C/c dimorphism (square root male c1 area/square root female c1 area) (Rc2-20)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low_(&lt;1.07)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moderate_(&gt;=1.07,&lt;1.17)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high_(&gt;=1.17)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 c1 cross-sectional shape (Rc3-21)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rounded oval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mesiodistally compressed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buccolingually compressed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 orientation of lower canine root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oriented in line with long axis of crown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mesially inflected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 lower canine lingual crest development (Rc4-22)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sharp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 canine paracristid (Rc5-23,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oblique to occlusal plane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nearly horizontal to occlusal plane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forms_part_of_cropping_mechanism_with_i1-2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oriented in line with buccal face of adjacent incisor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 lower canine height (females) (Rc6-24,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low,_squat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narrow,_short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tall,_at_or_above_toothrow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high-crowned_but_very_procumbent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 p1 presence (Rp1-25)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 p2 roots/presence (modified from Rp3-27)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 p2 metaconid (Kay et al., 2008, p15)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trace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 p2 protoconid height and shape (Rp13-34)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extremely_short,_shorter_than_p3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not_projecting,_in_line_with_p3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slender,_projects_above_protoconids_of_p3-4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massive,_projects_above_protoconids_of_p3-4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 p2 buccal cingulum development (Rp28-49)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incomplete,_broken_at_protoconid_and_hypoconid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complete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 p3 paraconid (Rp6-30,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present,_large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negligible or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 p3 lingual cingulum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 p3 metaconid size (Rp16-37)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 p3 lateral protocristid orientation (Rp22-43)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transversely oriented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distally or distolingually oriented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 p3 roots (Rp4-28,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two or more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 p3 root orientation (contains information similar to Rp45-62)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root placed directly mesial to distal root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mesial root placed lateral to distal root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 p3 hypoconid (Rp25-46, in part)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large_and_well-defined,_projects_above_other_talonid_cusps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very_small,_absent,_or_incorporated_into_talonid_as_an_indistinct_cusp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 p3 entoconid and lingual talonid crest (Rp19-40)*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lingual talonid crest present but an entoconid does not stand out above it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entoconid is a small discrete cusp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 p3-4 protoconid height (Rp41-58)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p3 much lower than p4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p3 slightly lower than p4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p3 equal in height to p4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p3 higher than p4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 p3 to p4 area (Rp42-59)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&lt;0.45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0.45-0.59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0.60-0.69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0.70-0.79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&gt;0.80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36. p4 roots (Rp4-28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two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37. p4 metaconid size (Rp17-38)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trace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38. spacing of p4 metaconid and protoconid (Rp14-35)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close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widely spaced from protoconid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39. mesiodistal position of p4 metaconid with respect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distal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transverse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40. p4 paraconid (Rp7-31,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present,_large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small or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41. p4 paraconid position (Rp9-32)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mesiolingual,_between_protoconid_and_metaconid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mesial_to_metaconid;_widely_spaced_from_metaconid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42. p4 lateral protocristid morphology (contains information similar to Rp21-42 and Rp23-44)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protocristid poorly developed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distolingually oriented protocristid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trenchant and tranversely oriented protocristid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43. p4 premetacristid (Rp18-39,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premetacristid absent or poorly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premetacristid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44. p4 postprotocristid (Rp36-55)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45. p4 postmetacristid (contains information similar to Rp37-56)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46. p4 entoconid and lingual talonid crest (Rp20-41)*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a trace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lingual talonid crest present but an entoconid does not stand out above it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entoconid is a small discrete cusp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47. height of p4 talonid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aspect of the talonid is at level of m1 trigonid basin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hypoconid extends to level of m1 trigonid basin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entire talonid basin extends to level of m1 trigonid basin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48. p4 cristid obliqua development (Rp11-33)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49. p4 hypoconid (or distal terminus of cristid obliqua) (Rp26-47,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buccal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distal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between protoconid and metaconid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distal to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50. p4 hypocristid shearing development (Rp27-48)*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51. lower premolar crowding (Rp5-29)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crowding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crowded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crowded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52. lower premolar inflation (Rp29-50)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 basally inflated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basally inflated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basally inflated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53. premolar orientation (Rp33-53)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crown bases vertical in lateral perspective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oblique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strongly_oblique,_projecting_mesially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54. p4 exodaenodonty (Rp30-51)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 exodaenodont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slightly exodaenodont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very exodaenodont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55. buccal cingulum on p4 (Rp34-54)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indistinct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and distinct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56. p4 lingual cingulum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discontinuous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57. p4 md length/bl width (Rp43-60)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&lt;0.95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&gt;0.96,_&lt;1.14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&gt;1.15,_&lt;1.20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&gt;1.21,_&lt;1.35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&gt;1.36,_&lt;1.46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9 8/10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10 &gt;1.47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58. p4 to m1 area (Rp44-61)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&lt;0.62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&gt;0.63,_&lt;0.72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&gt;0.73,_&lt;0.82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&gt;0.83,_&lt;0.92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&gt;0.93,_&lt;1.02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9 8/A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10 &gt;1.03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59. m1 length/width (Rm55-111)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1.0-1.15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1.16-1.22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1.23-1.32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&gt;1.33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60. m1 area (Rm54-110)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1.10-3.00_mm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3.10-5.00_mm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5.10-7.00_mm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7.10-9.00_mm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9.10-11.00_mm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9 8/A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10 11.10-13.00_mm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11 A/G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12 &gt;13.10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61. m1 paraconid (contains information similar to Rm20-81)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crestiform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62. m1 paraconid position (Rm8-69)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mesiolingual,_between_protoconid_and_metaconid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mesial to metaconid but widely spaced from it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twinned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63. m1 parastylid (Rm11-72)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64. m1 premetacristid (contains information similar to Rm18-79)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premetacristid absent or indistinct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premetacristid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65. m1 metaconid position (Rm19-80)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transverse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distal to protoconid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66. m1 trigonid height (ratio of trigonid height to talonid height) (Rm16-77)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higher_than_talonid_(=&gt;1.20)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slightly_higher_than_talonid_(=&gt;1.10,_&lt;1.20)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trigonid and talonid of similar height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67. m1 cristid obliqua orientation (Rm32-93)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reaches trigonid wall at a point distal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reaches trigonid wall at a point distolingual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reaches trigonid wall at a point distal to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68. m1 cristid obliqua terminus (Rm34-95)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runs to base of trigonid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runs part way up the distal trigonid wall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connects with protoconid tip or protocristid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connects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69. hypoconulid position on m1 (contains information similar to Rm30-91)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twinned_with,_or_most_closely_situated_next_to,_entoconid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central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closer to hypoconid than to entoconid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70. m1 hypoconulid size (Rm27-88)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71. m1 cristid obliqua development (Rm31-92,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weak_(rounded)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strong_(trenchant)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72. m1-2 hypocristid development (Rm38-99)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indistinct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73. m1-2 buccal cingulum development (Rm45-106)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to trace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partial,_discontinuous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complete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74. m1-2 talonid -- lingual configuration (Rm40-101)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open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notched lingually or closed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75. m2 paraconid (contains information similar to Rm20-81)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76. m2 paraconid position (Rm9-70)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mesiolingual,_between_protoconid_and_metaconid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mesial to metaconid but widely spaced from it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twinned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77. m2 trigonid width (ratio of buccolingual breadths of trigonid and talonid) (Rm6-67)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much_wider_than_talonid_(=&gt;1.11)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width_similar_(&lt;1.11,&gt;0.90)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much_narrower_than_talonid_(=&lt;0.90)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78. m2 postprotocristid (contains information similar to Rm21-82)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 directed towards hypoflexid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directed towards the hypoflexid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79. m2 cristid obliqua orientation (Rm33-94)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reaches trigonid wall at a point distal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reaches trigonid wall at a point distolingual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reaches trigonid wall at a point distal to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80. m2 cristid obliqua terminus (Rm35-96)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runs to base of trigonid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runs part way up distal trigonid wall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connects to protoconid tip or protocristid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3/5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connects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81. m2 cristid obliqua development (Rm31-92,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weak_(rounded)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strong_(trenchant)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82. position of entoconid relative to hypoconid on m2 (contains information similar to Rm57-113)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to hypoconid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transverse to hypoconid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distal to hypoconid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83. hypoconulid position on m2 (contains information similar to Rm30-91)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twinned_with,_or_most_closely_situated_next_to,_entoconid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central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closer to hypoconid than to entoconid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84. m2 hypoconulid size (Rm28-89)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85. morphology of distolingual aspect of m2 (contains information similar to Rm26-87 and Rm41-102)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postentoconid sulcus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hypoconulid_closely_situated_next_to_entoconid_and_postentoconid_sulcus_present,_entoconid_confluent_with_distal_talonid_wall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distolingual_fovea_present,_entoconid_confluent_with_posterior_talonid_wall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distolingual_fovea_present,_entoconid_mesiodistally_abbreviated_and_not_confluent_with_posterior_talonid_wall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86. accessory cusps on distolingual aspect of m2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variably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87. cusp basal inflation on m1-2 (contains information similar to Rm17-78 and Rm44-105)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crestiform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basal inflation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cusp bases bulbous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88. m2 length/m3 length (Rm53-109)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m3_much_longer_than_m2_(0.71-0.80)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m3_longer_than_m2_(0.81-0.90)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m3_equal_to_m2_(0.91-1.00)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m3_smaller_than_m2_(1.01-1.12)_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m3_much_smaller_than_m2_(=&gt;1.13)_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9 8/A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10 m3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89. m3 paraconid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90. m3 paraconid position (Rm10-71)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mesial to protoconid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mesiolingual,_between_protoconid_and_metaconid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mesial to metaconid but widely spaced from it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twinned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91. m3 cristid obliqua terminus (Rm36-97,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indistinct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runs to base of trigonid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runs part way up distal trigonid wall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connects with protoconid tip or protocristid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connects with metaconid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92. m3 trigonid width (based on relative buccolingual breadths) (Rm7-68)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much_wider_than_talonid_(=&gt;1.20)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trigonid_and_talonid_widths_similar_(=&lt;1.20-1.05)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trigonid_narrower_than_talonid_(&lt;1.05)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93. m3 entoconid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and cuspidate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greatly reduced or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94. morphology of m3 hypoconulid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lobate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not lobate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95. position of hypoconulid on m3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centrally located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twinned_with,_or_situatated_closest_to,_entoconid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96. m3 hypoconulid (Rm13-74)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single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double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97. m3 root number (Rm4-66)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two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98. molar centroconids (contains information similar to Rm37-98)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99. sulcus between metaconid and protoconid on m1-2 (contains information similar to Rm22/23-83/84)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present;_protocristids_poorly_developed_or_absent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100. lower molar metastylids (Rm12-73)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trenchant postmetacristid or incipient metastylid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101. molar enamel crenulation (Rm15-76)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smooth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crenulated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highly crenulated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102. interincisal diastema (RCr42-224)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 broad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narrow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103. I1-I2 interstitial contact (RI1-114)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absent,_teeth_widely_spaced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as a narrow contact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I2_tightly_packed_against_I1,_I1_paracrista_abbreviated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104. I1:I2 area (RI4-117)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areas_approximately_equal_or_I1_smaller_than_I2_(=&lt;1.00)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I1_slightly_larger_than_I2_(&gt;1.00,&lt;1.40)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I1_much_larger_than_I2_(&gt;1.40)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105. I1-2 lingual cingulum (RI11-124)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weak,_discontinuous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moderate,_continuous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106. I1-I2 buccal cingulum (RI13-126)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107. I1 occlusal shape (mesiodistal length/buccolingual breadth) (RI6-119)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rounded_oval_(&lt;1.05)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buccolingually_compressed_(&gt;1.05,_&lt;1.30)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extremely_compressed_(&gt;1.30)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108. I1 crown shape (RI8-121)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spatulate_(no_apparent_occlusal_cusp,_mesial_and_distal_edges_continuous_and_rounded)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semi-spatulate_(central_cusp_present,_but_blunt_with_discernable_mesial_and_distal_occlusal_crests)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central_occlusal_cusp_pointed,_occlusal_edges_steep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109. I1 size (I1 area:M1 area) (RI5-118)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small_(=&lt;0.50)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moderate_(&gt;0.5,_&lt;0.56)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large_(&gt;0.56)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110. I1 occlusal edge orientation (spatulate incisors only) (RI10-123)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occlusal edge orthogonal to long axis of root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occlusal edge wears at a steep angle to long axis of root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crown_with_pronounced_mesial_asymmetry_(=mesial_process)_in_unworn_state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111. I1 basal lingual cusp (RI12-125)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112. I2 occlusal shape (mesiodistal length/buccolingual breadth) (RI7-120)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rounded_oval_(=&lt;1.05)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slightly_buccolingually_compressed_(&gt;1.05,_&lt;1.30)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extremely_buccolingually_compressed_(=&gt;1.30)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113. I2-C diastema (RI3-116)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114. upper incisor number (Y43)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two in each quadrant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one or none in each quadrant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115. upper canine shape (contains information similar to RC1-127)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round_in_cross-section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oval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strongly compressed buccolingually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116. rotation of upper canine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long axis of canine oriented in line with adjacent premolar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canine is slightly rotated internally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canine is strongly rotated internally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117. C1 mesial groove (females) (RC3-129)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shallow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deep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118. C1 lingual cingulum (RC4-130)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weak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119. upper canine occlusion (RC2-128)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wears_against_p1-2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wears against p2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wears_against_p2-3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wears against p3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120. P1 presence (contains information from Y45)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121. P2 root number/presence (RP1-131,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three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P2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122. P2 occlusal outline (RP6-136)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triangular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suboval with the long axis buccolingual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suboval with the long axis mesiodistal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round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123. P2 protocone (RP12-142,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124. height of P2 relative to P3*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smaller_than,_or_subequal_in_height_(P2_height/P3_height_&lt;=1.1)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P2_slightly_taller_than_P3_(P2_height/P3_height_=&gt;1.11,_&lt;1.5)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P2_much_taller_than_P3_(P2_height/P3_height_&gt;1.51)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125. P2 area relative to P3 area (contains information similar to that in RP4-134)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much_smaller_than_P3_(&lt;=0.85)_(if_P2_is_absent,_taxon_is_assigned_state_0)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approximately_the_same_size,_or_only_slightly_smaller,_than_P3_(&gt;0.85,_&lt;0.95)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much_larger_than_P3_(&gt;=.95)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126. P3 distal crown margin (RP18-148)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smoothly 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waisted between buccal and lingual cusps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127. P3 protocone (RP9-139,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present,_distinct_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128. P3 hypocone (RP13-143,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129. P3 metacone (RP20-150)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130. P3 root number (RP2-132)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three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131. P4 parastyle (RP15-145,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132. P4 metastyle (RP16-146,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133. P3-4 trigon/talon proportions (RP8-138)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trigon&gt;=talon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trigon&lt;talon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134. P3-4 buccal cingulum development (RP21-151)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135. upper premolar paraconules (contains information similar to RP14-144)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indistinct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transverse crest connecting protocone to paracone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136. P4 lingual cingulum (contains information similar to RP19-149)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137. P4 metacone (RP10-140)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138. P4 protocone (RP11-141)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low relative to paracone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high relative to paracone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139. P4 hypocone (RP13-143,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140. P4 pericone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141. P4 metaconules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142. P4 postprotocrista (RP17-147, in part)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weak,_short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strong;_secondary_postprotocrista_directed_toward_metacone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143. P4 occlusal outline (RP7-137)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triangular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suboval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squared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144. P4 root number (RP3-133)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three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145. P4 area:M1 area (RP5-135)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P4&lt;&lt;M1_(&lt;=0.66)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P4&lt;M1_(&gt;0.66,&lt;=0.76)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P4=M1_(0.77-1.05)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P4&gt;M1_(&gt;1.06)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146. M1 pericone (RM20-170, modified)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147. M1 area:M2 area (RM4-155)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M1&gt;M2_(&lt;1.40,&gt;1.0)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M1=&lt;M2_(=&lt;1.0)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148. M1 mesiobuccal fovea delimited by trenchant parahypocrista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149. M1-2 paraconule size (RM37-180)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small-moderate_(smaller_than_paracone)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large_(nearly_as_large_as_protocone)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150. M1 hypocone size (RM10-160)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151. M1-2 paraconule position (RM15-165)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attached to preprotocrista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not attached to preprotocrista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152. M1-2 hypocone position (RM12-162)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distal,_slightly_lingual_to_protocone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distal,_far_lingual_to_protocone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153. convex distal lobe for M1-2 hypocone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present,_distal_crown_margin_weakly_concave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present,_distal_crown_margin_deeply_notched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154. lingual extension of M1 hypocone lobe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lobe does not extend lingually far beyond protocone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lobe does extend far lingually past protocone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155. M2 prehypocrista development (RM13-163)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strong_--_reaches_to_postprotocrista,_encloses_the_talon_lingually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156. M1-2 Nannopithex fold (RM5-156)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157. M1-2 postprotocrista development (RM18-168)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strong,_runs_to_base_of_metaconule_or_metacone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strong_but_short,_does_not_reach_to_base_of_metacone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158. M1-2 preprotoconule (RM9-159)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159. M1-2 metaconule size (RM16-166)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160. M1-2 premetaconule cristae (RM27-173)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161. M1-2 postmetaconule cristae (RM28-174)*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weak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162. M1-2 lateral posterior transverse crista development (RM19-169)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sharp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indistinct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163. shape of M2 centrocrista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straight,_aligned_with_mesiodistal_plane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crests_are_more_buccally_oriented,_meet_at_an_angle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crests meet at a sharp angle or form a mesostyle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164. buccal cingulum on M1-2 (contains information similar to RM24-172)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but poorly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 and 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6 extensive_buccal_</w:t>
      </w:r>
      <w:r>
        <w:rPr>
          <w:rFonts w:ascii="Times New Roman" w:hAnsi="Times New Roman" w:cs="Times New Roman"/>
        </w:rPr>
        <w:t xml:space="preserve"> ‘</w:t>
      </w:r>
      <w:r w:rsidRPr="00FF56C1">
        <w:rPr>
          <w:rFonts w:ascii="Times New Roman" w:hAnsi="Times New Roman" w:cs="Times New Roman"/>
        </w:rPr>
        <w:t>shelf</w:t>
      </w:r>
      <w:r>
        <w:rPr>
          <w:rFonts w:ascii="Times New Roman" w:hAnsi="Times New Roman" w:cs="Times New Roman"/>
        </w:rPr>
        <w:t>’</w:t>
      </w:r>
      <w:r w:rsidRPr="00FF56C1">
        <w:rPr>
          <w:rFonts w:ascii="Times New Roman" w:hAnsi="Times New Roman" w:cs="Times New Roman"/>
        </w:rPr>
        <w:t xml:space="preserv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165. M1-2 root number (RM1-152)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three_or_more,_three_or_more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three,_two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166. M2 shape (bl/md) (RM3-154)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very_broad_(&gt;1.65)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broad_(&lt;1.65,&gt;1.30)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squared_(=&lt;1.30)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167. M2 pericone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168. M2 hypocone size (RM11-161)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169. M2 postmetacrista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short,_indistinct,_or_absent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long,_trenchant,_and_labially_extended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170. M2 buccal expansion of paracone (RM33-177)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expansion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 expansion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considerable expansion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171. M1-3 lingual cingulum development (RM22-171)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weak,_broken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strong,_complete_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172. M1-3 anterior cingulum (RM44-181)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strong,_complete,_long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strong,_short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weak or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173. molar protocone lingual inflation (RM31-176)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 inflated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slightly inflated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 inflated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174. M3 metacone (RM34-178)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very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moderate_(but_smaller_than_paracone)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large_(equal_to_paracone)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175. M3 paraconule (RM30-175)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176. M3 hypocone (RM36-179)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very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177. M3 size relative to M1 (RM46-182)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very_small_(half_the_size_of_M1_or_less)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small_(two_thirds)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large_(approximately_as_large)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178. M3 root number (RM2-153)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three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one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179. mandibular symphyseal fusion (Y57,RCr39-221)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180. shape of the mandibular angle (Y40)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sharply hooked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smoothly rounded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rounded but expanded posteriorly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181. shape of masseteric fossa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shallow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deeply excavated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182. mandibular depth (Y39,RCr45-227)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shallow_(less_than_1.8_times_as_deep_@_m2_as_md_length_of_m2)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deep_(&gt;1.8_times_as_deep_@_m2_as_md_length_of_m2,_&lt;2.19)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very_deep_(more_than_2.2_times_as_deep_@_m2_as_md_length_of_m2)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183. height of coronoid process relative to condyle (RCr43-225)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 high above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slightly above or equal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184. condyle height relative to toothrow (RCr44-226)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at level of toothrow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slightly above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well above toothrow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185. scapular morphology (mediolateral width/inferosuperior height) (contains information similar to that of Y64)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&lt;1.25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&lt;1.5,_&gt;1.25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&gt;1.5,_&lt;1.75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&gt;1.75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186. length of scapular coracoid process (coracoid process length/glenoid fossa height)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&lt;=.90_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&gt;.9,_&lt;=1.0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&gt;1.0,_&lt;=1.1_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&gt;1.1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187. relative sizes of infraspinous and supraspinous fossae (Y66)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supraspinous fossa larger than infraspinous fossa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fossae roughly equivalent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infraspinous fossa approximately two times as large as the supraspinous fossa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infraspinous fossa approximately three times as large as the supraspinous fossa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188. position of humeral head relative to tubercles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humeral head is expanded dorsal to tubercles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humeral head and tubercles are approximately equal in height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tubercles are expanded above humeral head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189. morphology of deltopectoral crest (RH16-247)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prominent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190. shape of intertubercular sulcus (contains information similar to RH15-246)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narrow and deep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narrow and shallow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shallow and wide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191. teres major insertion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poorly defined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elongate_well-defined_crest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well-developed_tubercle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192. supinator crest (Y76, contains information similar to RH13-244)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prominent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193. brachialis flange (RH14-245)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broad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narrow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194. presence/mediolateral position of entepicondylar foramen (Seiffert et al., 2000)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foramen is placed far proximal to trochlea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lateral wall of medial strut defining foramen is confluent with medial edge of the trochlea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foramen_more_medial,_and_lateral_wall_of_medial_strut_defining_foramen_is_not_confluent_with_medial_edge_of_the_trochlea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195. dorsal placement of medial epicondyle (RH9-240)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parallel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 dorsal angle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dorsal angle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196. medial epicondyle size (RH8-239)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reduced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prominent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197. dorsoepitrochlear fossa (RH11-242)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small,_shallow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198. shape of humeral trochlea (contains information similar to RH1-232)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cylindrical,_distomedial_aspect_of_trochlea_is_straight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conical,_medial_aspect_of_trochlea_flares_distally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199. relative heights of medial and lateral edges of the humeral trochlea (RH2-233)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subequal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medial edge more flared than lateral edge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200. shape of dorsal aspect of distal humeral articulation (contains information similar to that of RH10-241)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pronounced lips on dorsal trochlear edges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both medial and lateral edges pronounced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very pronounced lateral lip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201. trochlear-capitular junction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trochlea_and_capitulum_are_confluent,_with_no_distinct_trochleo-capitular_ridge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lateral aspect of trochlea is offset from capitulum by a weak ridge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lateral aspect of trochlea is separated from capitulum by a deep gutter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202. capitular shape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globular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ovoid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203. capitular tail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elongate and distinct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short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proximodistally tall capitular flange is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204. relative width of capitulum (contains information similar to RH5-236)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ventral_articular_width/capitular_width_&gt;2.5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&lt;2.5,_&gt;2.0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&lt;2.0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205. olecranon fossa morphology (Y78, contains information similar to RH12-243)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deep,_open_and_unossified_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moderately_deep,_thinly_ossified_and_nearly_transparent_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shallow,_robustly_ossified_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206. humerofemoral index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60-69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70-79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80-89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90-100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207. size of centrale, orientation of centrale trapezoid facet, and articulation with hamate (modified from RW1-249)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facet_faces_distally,_no_articulation_with_hamate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facet_faces_distoradially,_articulation_with_hamate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208. ulnar-pisiform articulation (modified from RW2-250)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no_ulnar-pisiform_articulation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facet_on_pisiform_for_ulnar_styloid_process_is_smaller_than,_or_roughly_equal_in_size_to,_that_for_triquetrum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facet on pisiform for ulnar styloid process is much enlarged and deeply excavated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209. styloid process (Y80)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discernable styloid process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but only moderately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long_and_well-developed_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210. second digit of hand (Y81)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of normal length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drastically reduced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211. nail/claw on second pedal digit (Y82,RO2-283)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nail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claw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212. prehallux (RO3-284)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213. astragalar width/astragalar length (Gebo et al., 2001, character 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&gt;50,_&lt;60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&gt;60,_&lt;70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&gt;70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214. astragalar body height (lateral body height/mid-trochlear width; Gebo et al., 2001, character 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2 100-120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&gt;120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215. elevated lateral trochlear </w:t>
      </w:r>
      <w:r>
        <w:rPr>
          <w:rFonts w:ascii="Times New Roman" w:hAnsi="Times New Roman" w:cs="Times New Roman"/>
        </w:rPr>
        <w:t>margin of astragalus (Seiffert and</w:t>
      </w:r>
      <w:r w:rsidRPr="00FF56C1">
        <w:rPr>
          <w:rFonts w:ascii="Times New Roman" w:hAnsi="Times New Roman" w:cs="Times New Roman"/>
        </w:rPr>
        <w:t xml:space="preserve"> Simons, 2001)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216. morphology of fibular facet (RA2-270, modified)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facet slopes obliquely and gradually laterally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facet_is_flat_(vertical)_and_has_a_small_pointed_process_plantarly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dorsal aspect of facet is subvertical and has a long ventral process that projects laterally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217. astragalar cotylar fossa (Seiffert </w:t>
      </w:r>
      <w:r>
        <w:rPr>
          <w:rFonts w:ascii="Times New Roman" w:hAnsi="Times New Roman" w:cs="Times New Roman"/>
        </w:rPr>
        <w:t>and</w:t>
      </w:r>
      <w:r w:rsidRPr="00FF56C1">
        <w:rPr>
          <w:rFonts w:ascii="Times New Roman" w:hAnsi="Times New Roman" w:cs="Times New Roman"/>
        </w:rPr>
        <w:t xml:space="preserve"> Simons, 2001)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shallow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deep,_medially_projecting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218. shape of proximal aspect of medial tibial facet on astragalus (RA6-274, modified)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dorsoventrally_deep,_extends_to_plantar_aspect_of_astragalus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dorsoventrally_restricted,_confined_to_dorsal_half_of_astragalar_body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219. astragalar neck length (astragalar neck length/mid-trochlear width; contains information similar to that of RA5-273)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&gt;100,_&lt;120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&gt;120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220. astragalar neck angle (Gebo et al., 2001, character 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&lt;20_degrees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20-30_degrees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&gt;30_degrees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221. relative astragalar head width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head_width/head_height_x_100_&lt;115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head_width/head_height_x_100_&gt;115,_&lt;130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head_width/head_height_x_100_&gt;130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222. plantarflexion of astragalar head*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223. posterior astragalar shelf (D20; contains information similar to RA4-272)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224. position of groove for flexor fibularis (RA1-269)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lateral to astragalar trochlea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plantad to astragalar trochlea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225. size of lateral tubercle buttressing flexor fibularis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poorly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large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226. calcaneal width/length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&lt;35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&gt;35,_&lt;40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&gt;40,_&lt;45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&gt;45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227. relative length of posterior calcaneal facet (PCF width/PCF length)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&gt;50,_&lt;60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&gt;60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228. position of the peroneal tubercle relative to PCF (RC2-276)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maximum width of peroneal tubercle is placed distal to distal terminus of PCF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maximum width of peroneal tubercle is placed approximately at the distal terminus of the PCF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maximum width of peroneal tubercle is placed proximal to the distal terminus of the PCF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229. size of calcaneal peroneal tubercle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massive,_extends_far_laterally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very small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230. development of distal plantar tubercle on calcaneus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small,_poorly_developed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well-developed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231. orientation of long axis of calcaneocuboid joint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dorsoventral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oblique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mediolateral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232. calcaneocuboid joint shape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oval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fan-shaped,_notch_is_articular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fan-shaped,_notch_is_non-articular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233. anterior calcaneal elongation (length of calcaneus distal to astragalocalcaneal facet/total calcaneal length x 100) (modified from RC1-275, scoring from D22 addendum)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not_elongate_(ACL_or_anterior_calcaneal_ratio_&lt;40)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moderate_(ACL=&gt;40-45)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long_(45-60)_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&gt;60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234. posterior calcaneal bowing (RC3-277)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235. calcaneal sustentacular facet configuration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single continuous sustentacular facet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separate anterior and posterior sustentacular facets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236. navicular length relative to width (contains information similar to RN1-278)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short_(&lt;90)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moderate_(100-150)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long_(150%_longer_than_wide)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237. 'three-pronged' distal navicular 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238. morphology of the naviculocuboid articulation (RN3-279)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cuboid facet contacts only the ectocuneiform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cuboid facet contacts the ectocuneiform and the mesocuneiform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239. peroneal tubercle of MT1 (RMT1-286)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very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small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240. range of motion at entocuneiform-MT1 joint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joint configuration does not allow for opposition of hallux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opposition of hallux is possible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241. shape of entocuneiform-MTI articulation (RE1-280)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dorsally reduced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dorsal moiety of joint enlarged relative to ventral moiety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dorsal moiety greatly enlarged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242. lateral process of entocuneiform (RE2-281)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hypertrophied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243. foot axis (R01-282)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mesaxonic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paraxonic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ectaxonic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244. metatarsus length (MT3 length/proximal phalanx of digit III) (contains information similar to that of RO4-285)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&lt;1.0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&gt;1.01,_&lt;1.5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&gt;1.51,_&lt;2.0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&gt;2.01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245. length of MT1 relative to MT3 (RMT2)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less than 70% the length of MT3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71-80%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81-90%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91-100%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&gt;100%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246. tibial process for peroneus longus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poorly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and distinct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247. retroflexion of proximal tibial 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absent,_articular_surface_of_tibial_condyles_perpendicular_to_long_axis_of_tibial_shaft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moderate retroflexion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proximal articular surface is strongly retroflexed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248. fusion of tibia and fibula (RT1-263)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absent,_small_articulation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no_fusion,_moderate_articulation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 fusion but extensive articulation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fusion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249. shape of distal surface of tibia (RT3-264)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square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intermediate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triangular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250. rotation of the medial malleolus (RT4-265)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slight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strong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251. shape of the medial malleolar articular surface (RT5-266)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flat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anteriorly_convex,_posteriorly_flat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all convex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252. shape of distal tibial shaft (RT6-267)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compression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anteroposteriorly compressed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253. position of tibialis posterior groove (RT7-268)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 medial side of malleolus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on posterior side of malleolus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254. fovea capitis (Y75)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 and insignificant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present_and_well-developed_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255. femoral head shape (RF6-256)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spherical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semicylindrical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cylindrical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256. morphology of femoral head articular surface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restricted to femoral head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extends onto back of femoral neck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257. length of femoral neck (RF1-251, contains information similar to Y71)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&lt;=75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&gt;75,_&lt;120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=&gt;120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258. angle of femoral neck (RF2-252)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&lt;60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60-70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&gt;70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259. anteroposterior angulation of proximal femur (contains information similar to RF8-258)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bent anteriorly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not bent anteriorly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260. triangular depression on medial side of proximal femur (Dagosto and Schmid, 1996)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261. greater trochanter shape (Y72)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hook-shaped_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rounded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262. crista paratrochanterica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263. relative length of trochanteric fossa (RF9-259)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&gt;125_(long)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2 110-125_(moderate)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&lt;110_(very_short)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264. intertrochanteric crest (RF10-260)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265. angle of lesser trochanter (RF3-253)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medial_(0-30_degrees)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posterior_(&gt;30_degrees)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266. gluteal tuberosity (Y74, contains information similar to RF4-254)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present,_large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present,_small_and_reduced_to_a_thin_crest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267. position of gluteal tuberosity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proximal to lesser trochanter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at level of lesser trochanter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distal to lesser trochanter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268. patellar margin asymmetry (raised and sharply defined lateral patellar margin) (contains information similar to RF12-262)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269. knee index (contains information similar to RF5-255)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0 100 or higher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90-99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80-89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70-79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270. shape of manubrium (Y83)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sternal head elongate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shortened and triangular in shape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271. transpedicular foramina (Y85)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272. number of thoraco-lumbar vertebrae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0 18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21 or more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273. anticlinal vertebra (Y84)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T10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T11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L1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no anticlinal vertebra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274. anterior inferior iliac spine (Y70)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tuberosity not expressed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small tubercle present along margo acetabuli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well-developed_tuberosity_present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275. ilium shape (Y67)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narrow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markedly flared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276. ischial flaring (Y69)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277. ischium/ilium index (Anemone </w:t>
      </w:r>
      <w:r>
        <w:rPr>
          <w:rFonts w:ascii="Times New Roman" w:hAnsi="Times New Roman" w:cs="Times New Roman"/>
        </w:rPr>
        <w:t>and</w:t>
      </w:r>
      <w:r w:rsidRPr="00FF56C1">
        <w:rPr>
          <w:rFonts w:ascii="Times New Roman" w:hAnsi="Times New Roman" w:cs="Times New Roman"/>
        </w:rPr>
        <w:t xml:space="preserve"> Covert, 2000)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60-70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50-59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40-49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30-39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278. pubic bone flaring (Y68)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279. tail length (Y86)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long tail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reduced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280. shape of glenoid fossa (RCr40-222)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wide and biconcave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anteroposteriorly oriented trough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281. postglenoid process (Y25)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282. postglenoid process-auditory bulla relationship (Y26)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not confluent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partially fused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postglenoid process fused to lateral aspect of bulla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283. position of postglenoid foramen relative to postglenoid process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posterior to postglenoid process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medial to postglenoid process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284. entoglenoid process (RCr41-223)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indistinct or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robust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285. position of pyramidal processes (RCr35-217)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medially placed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laterally placed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286. position of the anteriormost point on the palatine/maxillary suture of the palate (Y19)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medial to space between M1 and M2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medial to M1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medial to the space between P4 and M1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287. posterior palatine torus (RCr34-216)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288. maxillary-palatine notch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289. position of the posteromedial edge of the palate in relation to M3 (Y24)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anterior to M3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medial to M3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posterior to M3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290. shape of medial pterygoid plate (RCr36-218, contains information similar to Y22)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long_medial_pterygoid_plate_extending_one-third_to_one_half_of_the_distance_to_the_anterior_surface_of_the_bulla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short but distinct from lateral pterygoid plate for its entire dorsoventral extent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medial_pterygoid_plate_entirely_absent,_or_reduced_to_a_low_rugosity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291. lateral pterygoid-bullar overlap (RCr18-200)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abutting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laminar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292. extent of contact between the lateral pterygoid plate and the bullar wall (RCr19-201)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slight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very extensive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293. position of foramen ovale (Y28)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lateral side of lateral pterygoid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0/2,_or_posterior_to_terminus_of_lateral_pterygoid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medial to lateral pterygoid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294. central stem of basicranium (D47)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narrow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broad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295. choanal shape (D50)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broad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peaked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296. basioccipital flange (contains information similar to RCr20-202)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or minimal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present,_extensive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297. encroachment of auditory bulla on pterygoid fossa (RCr17-199)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and formed by the AAC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and formed by the tympanic cavity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1/2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298. shape of external auditory meatus (D38)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tubular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not tubular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299. suprameatal foramen (RCr21-203)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present,_small,_and_in_the_posterior_root_of_the_zygomatic_arch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present,_large,_and_above_the_external_auditory_meatus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0/2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300. ascending pharyngeal artery (Y52)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if present is poorly developed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and enlarged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301. vascular plexus associated with ascending pharyngeal artery (Y53)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302. relative size of stapedial and promontory arteries (contains information similar to RCr11-193)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stapedial and promontory of equal size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stapedial slightly smaller than promontory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stapedial absent or highly reduced relative to promontory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stapedial_and_promontory_arteries_present,_stapedial_larger_than_promontory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stapedial and promontory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1/3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303. mediolateral position of posterior carotid foramen (RCr6-188)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medial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midline of bulla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lateral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304. rostrocaudal position of posterior carotid foramen with respect to fenestra cochleae (contains information similar to RCr8-190)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posterior to fenestra cochleae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ventral to fenestra cochleae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anterior to fenestra cochleae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305. ventrodorsal position of posterior carotid foramen relative to fenestra cochleae (RCr7-189)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dorsal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ventral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306. position of pathway for internal carotid artery or nerve relative to fenestra cochleae (RCr9-191)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runs_across_ventral_lip_of_fenestra_cochleae,_shielding_it_from_ventral_view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does not shield fenestra cochleae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307. presence or absence of canal for internal carotid artery or nerves (RCr13-195)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308. morphology of promontory canal (RCr12-194)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open trough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complete canal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309. perbullar pathway for internal carotid artery (RCr4-186)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310. transverse septum defining caudal wall of anterior accessory cavity (contains information similar to RCr1-183)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present,_forms_lateral_wall_of_AAC_pneumatized_from_tympanic_cavity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present,_forms_lateral_wall_of_AAC_pneumatized_from_epitympanic_recess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311. composition of bulla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petrosal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entotympanic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312. epitympanic crest (RCr48-230)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313. morphology of annular bridge (RCr16-198)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linea semicircularis or partial anular bridge formed on an entotympanic bulla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linea semicircularis formed on a petrosal bulla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complete annular bridge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314. position of ventral edge of tympanic bone (RCr14-196)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intrabullar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extrabullar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315. parotic fissure (RCr22-204)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patent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closed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316. pneumatization of mastoid (from epitympanic recess) (RCr3-185)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present,_moderately_inflated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present,_greatly_inflated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317. paroccipital processes (Y23)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present,_well-developed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318. emissary foramina on lateral edge of parietals (Y33)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319. pattern of sagittal cresting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temporal lines converge on frontal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temporal_lines_converge_on_the_parietals,_forming_short_sagittal_crest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temporal_lines_are_not_confluent,_no_sagittal_crest_present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sagittal_crest_is_extensive,_but_temporal_lines_converge_on_parietals_that_extend_far_rostrally_between_frontal_bones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0/2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320. metopic sutural fusion in adults (RCr31-213)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321. frontal-maxillary contact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due to intervening lacrimal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due to intervening premaxilla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322. degree of orbital convergence (contains information similar to RCr32-214)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&gt;89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90-104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4 105-119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6 120-134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7 6/8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8 &gt;135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323. expansion of ethmoturbinals (YIP89)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anteromedial expansion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anterior and medial expansion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324. transverse lamina/ethmoturbinal recess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extensive transverse lamina and ethmoturbinal recess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extensive transverse lamina and ethmoturbinal recess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325. pronounced interorbital constriction (RCr27-209)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below CN I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326. orbit size (contains information similar to RCr23-205)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small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large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hypertrophied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327. foramen rotundum (Y12,RCr29-211)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confluent with the superior orbital fissure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328. lacrimal foramen morphology (Y11)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surrounded by lacrimal bone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foramen_lies_on_lacrimal/maxillary_suture_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foramen_lies_on_the_lacrimal/maxillary_suture_but_is_primarily_surrounded_by_maxilla_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329. position of lacrimal foramen (RCr30-212)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on_rim,_or_outside_of,_orbit_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inside the orbit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330. zygomatic-lacrimal contact (Y6, RCr26-208)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331. lacrimal-palatine contact (RCr28-210)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contact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no_contact,_separated_by_a_large_fronto-maxillary_contact_(and_in_some_taxa,_a_small_os_planum_of_the_ethmoid)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no_contact,_separated_by_a_large_os_planum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332. ethmomaxillary fissure (Y13, modified following Cartmill</w:t>
      </w:r>
      <w:r>
        <w:rPr>
          <w:rFonts w:ascii="Times New Roman" w:hAnsi="Times New Roman" w:cs="Times New Roman"/>
        </w:rPr>
        <w:t>,</w:t>
      </w:r>
      <w:r w:rsidRPr="00FF56C1">
        <w:rPr>
          <w:rFonts w:ascii="Times New Roman" w:hAnsi="Times New Roman" w:cs="Times New Roman"/>
        </w:rPr>
        <w:t xml:space="preserve"> 1978)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complete ethmomaxillary fissure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complete ethmomaxillary fissure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333. anterior and posterior hiatus of ethmomaxillary fissure (Cartmill, 1978)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anterior hiatus variably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posterior hiatus at least variably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no hiatuses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334. frontal-palatine contact (Cartmill, 1978)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335. position of sphenopalatine foramen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within palatine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on ethmopalatine suture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336. infraorbital foramina (Y2)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one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two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2/three_foramina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337. position of infraorbital foramina (contains information similar to Y3)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above P2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above P3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above P4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5 4/6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6 above M1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338. morphology of zygomatic portion of postorbital bar (Y18, contains information similar to RCr24-25)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postorbital bar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slender and delicate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wide and robust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contributes to postorbital septum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339. morphology of frontal segment of the postorbital bar (Y17, contains information similar to RCr24-25)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partial frontal process but no postorbital bar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slender and delicate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1/3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wide and robust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incorporated into postorbital septum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340. zygomatic arch depth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slender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dorsoventrally deep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341. zygomaticofacial foramen (Y16)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present,_small_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3 2/4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4 present,_large_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342. snout length (RCr37-219)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long snout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short snout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343. maxillary depth (RCr38-220)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deep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shallow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344. facial profile (Masters </w:t>
      </w:r>
      <w:r>
        <w:rPr>
          <w:rFonts w:ascii="Times New Roman" w:hAnsi="Times New Roman" w:cs="Times New Roman"/>
        </w:rPr>
        <w:t>and</w:t>
      </w:r>
      <w:r w:rsidRPr="00FF56C1">
        <w:rPr>
          <w:rFonts w:ascii="Times New Roman" w:hAnsi="Times New Roman" w:cs="Times New Roman"/>
        </w:rPr>
        <w:t xml:space="preserve"> Brothers, 2002)*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straight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dished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345. position of anterior palatine foramina relative to incisors (Masters </w:t>
      </w:r>
      <w:r>
        <w:rPr>
          <w:rFonts w:ascii="Times New Roman" w:hAnsi="Times New Roman" w:cs="Times New Roman"/>
        </w:rPr>
        <w:t>and</w:t>
      </w:r>
      <w:r w:rsidRPr="00FF56C1">
        <w:rPr>
          <w:rFonts w:ascii="Times New Roman" w:hAnsi="Times New Roman" w:cs="Times New Roman"/>
        </w:rPr>
        <w:t xml:space="preserve"> Brothers, 2002)*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foramina sit behind first incisors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0/2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foramina intrude between first incisors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346. rostral projection of premaxilla (Masters &amp; Brothers, 2002)*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no extension of premaxilla beyond anterior incisors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mild premaxillary projection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2 considerable_projection,_forming_a_tubular_anterior_rostrum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347. ascending wing of premaxilla (RCr49-231)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narrow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broad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348. retia mirabilia of the proximal limb vessels (YIP87)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349. nasal morphology (Y62, contains information similar to R289)  </w:t>
      </w:r>
    </w:p>
    <w:p w:rsidR="00982D65" w:rsidRPr="00FF56C1" w:rsidRDefault="00982D65" w:rsidP="001B5194">
      <w:pPr>
        <w:spacing w:line="480" w:lineRule="auto"/>
        <w:outlineLvl w:val="0"/>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lateral cleft between medial and lateral nasal processes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lateral cleft fused and rhinarium covered with dry hairy skin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350. vibrissae (Y61)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351. retinal fovea (Y60, R288)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352. tapetum lucidum (Y59, R290)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present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absent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353. presence/absence of choriovitelline placenta (Y58, KPL4)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choriovitelline placenta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no choriovitelline placenta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354. epitheliochorial vs. hemochorial placentation (KPL1)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epitheliochorial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diffuse,_hemochorial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355. blastocyst attachment (KPL2)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invasive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non-invasive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356. amniotic cavity (KPL3)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primordial cavity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primordial cavity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357. embryonic body stalk (KPL5)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358. allantois development (KPL6)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large,_vesicular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rudimentary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359. vitamin C synthesis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FF56C1" w:rsidRDefault="00982D65" w:rsidP="001B5194">
      <w:pPr>
        <w:spacing w:line="480" w:lineRule="auto"/>
        <w:rPr>
          <w:rFonts w:ascii="Times New Roman" w:hAnsi="Times New Roman" w:cs="Times New Roman"/>
        </w:rPr>
      </w:pP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360. trabeculated anterior accessory cavity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0 absent  </w:t>
      </w:r>
    </w:p>
    <w:p w:rsidR="00982D65" w:rsidRPr="00FF56C1" w:rsidRDefault="00982D65" w:rsidP="001B5194">
      <w:pPr>
        <w:spacing w:line="480" w:lineRule="auto"/>
        <w:rPr>
          <w:rFonts w:ascii="Times New Roman" w:hAnsi="Times New Roman" w:cs="Times New Roman"/>
        </w:rPr>
      </w:pPr>
      <w:r w:rsidRPr="00FF56C1">
        <w:rPr>
          <w:rFonts w:ascii="Times New Roman" w:hAnsi="Times New Roman" w:cs="Times New Roman"/>
        </w:rPr>
        <w:t xml:space="preserve"> </w:t>
      </w:r>
      <w:r w:rsidRPr="00FF56C1">
        <w:rPr>
          <w:rFonts w:ascii="Times New Roman" w:hAnsi="Times New Roman" w:cs="Times New Roman"/>
        </w:rPr>
        <w:tab/>
        <w:t xml:space="preserve">1 present  </w:t>
      </w:r>
    </w:p>
    <w:p w:rsidR="00982D65" w:rsidRPr="00AC4DEB" w:rsidRDefault="00982D65" w:rsidP="001B5194">
      <w:pPr>
        <w:pStyle w:val="Standard"/>
        <w:widowControl w:val="0"/>
        <w:spacing w:line="480" w:lineRule="auto"/>
        <w:rPr>
          <w:rFonts w:ascii="Times New Roman" w:hAnsi="Times New Roman" w:cs="Times New Roman"/>
          <w:b/>
          <w:color w:val="000000"/>
        </w:rPr>
      </w:pPr>
    </w:p>
    <w:p w:rsidR="00982D65" w:rsidRPr="003B45F7" w:rsidRDefault="00982D65" w:rsidP="001B5194">
      <w:pPr>
        <w:pStyle w:val="Standard"/>
        <w:widowControl w:val="0"/>
        <w:tabs>
          <w:tab w:val="left" w:pos="1198"/>
        </w:tabs>
        <w:spacing w:line="480" w:lineRule="auto"/>
        <w:rPr>
          <w:rFonts w:ascii="Times New Roman" w:hAnsi="Times New Roman" w:cs="Times New Roman"/>
        </w:rPr>
      </w:pPr>
      <w:r w:rsidRPr="003B45F7">
        <w:rPr>
          <w:rFonts w:ascii="Times New Roman" w:hAnsi="Times New Roman" w:cs="Times New Roman"/>
        </w:rPr>
        <w:t xml:space="preserve">&gt;   </w:t>
      </w:r>
      <w:r w:rsidRPr="003B45F7">
        <w:rPr>
          <w:rFonts w:ascii="Times New Roman" w:hAnsi="Times New Roman" w:cs="Times New Roman"/>
          <w:color w:val="000000"/>
        </w:rPr>
        <w:t>Three characters have been added to the matrix:</w:t>
      </w:r>
    </w:p>
    <w:p w:rsidR="00982D65" w:rsidRDefault="00982D65" w:rsidP="001B5194">
      <w:pPr>
        <w:pStyle w:val="Standard"/>
        <w:widowControl w:val="0"/>
        <w:spacing w:line="480" w:lineRule="auto"/>
        <w:outlineLvl w:val="0"/>
        <w:rPr>
          <w:rFonts w:ascii="Times New Roman" w:hAnsi="Times New Roman" w:cs="Times New Roman"/>
        </w:rPr>
      </w:pPr>
      <w:r w:rsidRPr="003B45F7">
        <w:rPr>
          <w:rFonts w:ascii="Times New Roman" w:hAnsi="Times New Roman" w:cs="Times New Roman"/>
        </w:rPr>
        <w:t>361. M</w:t>
      </w:r>
      <w:r w:rsidRPr="00FF56C1">
        <w:rPr>
          <w:rFonts w:ascii="Times New Roman" w:hAnsi="Times New Roman" w:cs="Times New Roman"/>
          <w:vertAlign w:val="superscript"/>
        </w:rPr>
        <w:t>2</w:t>
      </w:r>
      <w:r w:rsidRPr="003B45F7">
        <w:rPr>
          <w:rFonts w:ascii="Times New Roman" w:hAnsi="Times New Roman" w:cs="Times New Roman"/>
        </w:rPr>
        <w:t xml:space="preserve"> metaconule deflected l</w:t>
      </w:r>
      <w:r>
        <w:rPr>
          <w:rFonts w:ascii="Times New Roman" w:hAnsi="Times New Roman" w:cs="Times New Roman"/>
        </w:rPr>
        <w:t>ingually on the postprotocrista</w:t>
      </w:r>
    </w:p>
    <w:p w:rsidR="00982D65"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ab/>
      </w:r>
      <w:r w:rsidRPr="003B45F7">
        <w:rPr>
          <w:rFonts w:ascii="Times New Roman" w:hAnsi="Times New Roman" w:cs="Times New Roman"/>
        </w:rPr>
        <w:t xml:space="preserve"> 0 </w:t>
      </w:r>
      <w:r>
        <w:rPr>
          <w:rFonts w:ascii="Times New Roman" w:hAnsi="Times New Roman" w:cs="Times New Roman"/>
        </w:rPr>
        <w:t>a</w:t>
      </w:r>
      <w:r w:rsidRPr="003B45F7">
        <w:rPr>
          <w:rFonts w:ascii="Times New Roman" w:hAnsi="Times New Roman" w:cs="Times New Roman"/>
        </w:rPr>
        <w:t>bsent</w:t>
      </w:r>
    </w:p>
    <w:p w:rsidR="00982D65" w:rsidRPr="003B45F7"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ab/>
        <w:t xml:space="preserve"> </w:t>
      </w:r>
      <w:r w:rsidRPr="003B45F7">
        <w:rPr>
          <w:rFonts w:ascii="Times New Roman" w:hAnsi="Times New Roman" w:cs="Times New Roman"/>
        </w:rPr>
        <w:t xml:space="preserve">1 </w:t>
      </w:r>
      <w:r>
        <w:rPr>
          <w:rFonts w:ascii="Times New Roman" w:hAnsi="Times New Roman" w:cs="Times New Roman"/>
        </w:rPr>
        <w:t>p</w:t>
      </w:r>
      <w:r w:rsidRPr="003B45F7">
        <w:rPr>
          <w:rFonts w:ascii="Times New Roman" w:hAnsi="Times New Roman" w:cs="Times New Roman"/>
        </w:rPr>
        <w:t>resent</w:t>
      </w:r>
    </w:p>
    <w:p w:rsidR="00982D65" w:rsidRDefault="00982D65" w:rsidP="001B5194">
      <w:pPr>
        <w:pStyle w:val="Standard"/>
        <w:widowControl w:val="0"/>
        <w:spacing w:line="480" w:lineRule="auto"/>
        <w:rPr>
          <w:rFonts w:ascii="Times New Roman" w:hAnsi="Times New Roman" w:cs="Times New Roman"/>
        </w:rPr>
      </w:pPr>
      <w:r w:rsidRPr="003B45F7">
        <w:rPr>
          <w:rFonts w:ascii="Times New Roman" w:hAnsi="Times New Roman" w:cs="Times New Roman"/>
        </w:rPr>
        <w:t>362. M</w:t>
      </w:r>
      <w:r w:rsidRPr="00FF56C1">
        <w:rPr>
          <w:rFonts w:ascii="Times New Roman" w:hAnsi="Times New Roman" w:cs="Times New Roman"/>
          <w:vertAlign w:val="superscript"/>
        </w:rPr>
        <w:t>1/2</w:t>
      </w:r>
      <w:r w:rsidRPr="003B45F7">
        <w:rPr>
          <w:rFonts w:ascii="Times New Roman" w:hAnsi="Times New Roman" w:cs="Times New Roman"/>
        </w:rPr>
        <w:t xml:space="preserve"> postpr</w:t>
      </w:r>
      <w:r>
        <w:rPr>
          <w:rFonts w:ascii="Times New Roman" w:hAnsi="Times New Roman" w:cs="Times New Roman"/>
        </w:rPr>
        <w:t>otocrista direction</w:t>
      </w:r>
    </w:p>
    <w:p w:rsidR="00982D65" w:rsidRDefault="00982D65" w:rsidP="001B5194">
      <w:pPr>
        <w:pStyle w:val="Standard"/>
        <w:widowControl w:val="0"/>
        <w:spacing w:line="480" w:lineRule="auto"/>
        <w:outlineLvl w:val="0"/>
        <w:rPr>
          <w:rFonts w:ascii="Times New Roman" w:hAnsi="Times New Roman" w:cs="Times New Roman"/>
        </w:rPr>
      </w:pPr>
      <w:r>
        <w:rPr>
          <w:rFonts w:ascii="Times New Roman" w:hAnsi="Times New Roman" w:cs="Times New Roman"/>
        </w:rPr>
        <w:tab/>
        <w:t xml:space="preserve"> </w:t>
      </w:r>
      <w:r w:rsidRPr="003B45F7">
        <w:rPr>
          <w:rFonts w:ascii="Times New Roman" w:hAnsi="Times New Roman" w:cs="Times New Roman"/>
        </w:rPr>
        <w:t>0</w:t>
      </w:r>
      <w:r>
        <w:rPr>
          <w:rFonts w:ascii="Times New Roman" w:hAnsi="Times New Roman" w:cs="Times New Roman"/>
        </w:rPr>
        <w:t xml:space="preserve"> t</w:t>
      </w:r>
      <w:r w:rsidRPr="003B45F7">
        <w:rPr>
          <w:rFonts w:ascii="Times New Roman" w:hAnsi="Times New Roman" w:cs="Times New Roman"/>
        </w:rPr>
        <w:t>ransverse, directed toward the metacone</w:t>
      </w:r>
    </w:p>
    <w:p w:rsidR="00982D65" w:rsidRPr="003B45F7"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ab/>
        <w:t xml:space="preserve"> </w:t>
      </w:r>
      <w:r w:rsidRPr="003B45F7">
        <w:rPr>
          <w:rFonts w:ascii="Times New Roman" w:hAnsi="Times New Roman" w:cs="Times New Roman"/>
        </w:rPr>
        <w:t>1</w:t>
      </w:r>
      <w:r>
        <w:rPr>
          <w:rFonts w:ascii="Times New Roman" w:hAnsi="Times New Roman" w:cs="Times New Roman"/>
        </w:rPr>
        <w:t xml:space="preserve"> d</w:t>
      </w:r>
      <w:r w:rsidRPr="003B45F7">
        <w:rPr>
          <w:rFonts w:ascii="Times New Roman" w:hAnsi="Times New Roman" w:cs="Times New Roman"/>
        </w:rPr>
        <w:t>istally, direct</w:t>
      </w:r>
      <w:r>
        <w:rPr>
          <w:rFonts w:ascii="Times New Roman" w:hAnsi="Times New Roman" w:cs="Times New Roman"/>
        </w:rPr>
        <w:t>ed toward the distolingual cusp</w:t>
      </w:r>
    </w:p>
    <w:p w:rsidR="00982D65" w:rsidRDefault="00982D65" w:rsidP="001B5194">
      <w:pPr>
        <w:pStyle w:val="Standard"/>
        <w:widowControl w:val="0"/>
        <w:spacing w:line="480" w:lineRule="auto"/>
        <w:outlineLvl w:val="0"/>
        <w:rPr>
          <w:rFonts w:ascii="Times New Roman" w:hAnsi="Times New Roman" w:cs="Times New Roman"/>
        </w:rPr>
      </w:pPr>
      <w:r w:rsidRPr="003B45F7">
        <w:rPr>
          <w:rFonts w:ascii="Times New Roman" w:hAnsi="Times New Roman" w:cs="Times New Roman"/>
        </w:rPr>
        <w:t>363.</w:t>
      </w:r>
      <w:r>
        <w:rPr>
          <w:rFonts w:ascii="Times New Roman" w:hAnsi="Times New Roman" w:cs="Times New Roman"/>
        </w:rPr>
        <w:t xml:space="preserve"> </w:t>
      </w:r>
      <w:r w:rsidRPr="003B45F7">
        <w:rPr>
          <w:rFonts w:ascii="Times New Roman" w:hAnsi="Times New Roman" w:cs="Times New Roman"/>
        </w:rPr>
        <w:t>M</w:t>
      </w:r>
      <w:r w:rsidRPr="00FF56C1">
        <w:rPr>
          <w:rFonts w:ascii="Times New Roman" w:hAnsi="Times New Roman" w:cs="Times New Roman"/>
          <w:vertAlign w:val="superscript"/>
        </w:rPr>
        <w:t>1/2</w:t>
      </w:r>
      <w:r>
        <w:rPr>
          <w:rFonts w:ascii="Times New Roman" w:hAnsi="Times New Roman" w:cs="Times New Roman"/>
        </w:rPr>
        <w:t xml:space="preserve"> hypometacrista direction</w:t>
      </w:r>
    </w:p>
    <w:p w:rsidR="00982D65"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ab/>
      </w:r>
      <w:r w:rsidRPr="003B45F7">
        <w:rPr>
          <w:rFonts w:ascii="Times New Roman" w:hAnsi="Times New Roman" w:cs="Times New Roman"/>
        </w:rPr>
        <w:t xml:space="preserve"> 0</w:t>
      </w:r>
      <w:r>
        <w:rPr>
          <w:rFonts w:ascii="Times New Roman" w:hAnsi="Times New Roman" w:cs="Times New Roman"/>
        </w:rPr>
        <w:t xml:space="preserve"> t</w:t>
      </w:r>
      <w:r w:rsidRPr="003B45F7">
        <w:rPr>
          <w:rFonts w:ascii="Times New Roman" w:hAnsi="Times New Roman" w:cs="Times New Roman"/>
        </w:rPr>
        <w:t>ransverse, directed toward the protocone</w:t>
      </w:r>
    </w:p>
    <w:p w:rsidR="00982D65" w:rsidRPr="003B45F7" w:rsidRDefault="00982D65" w:rsidP="001B5194">
      <w:pPr>
        <w:pStyle w:val="Standard"/>
        <w:widowControl w:val="0"/>
        <w:spacing w:line="480" w:lineRule="auto"/>
        <w:rPr>
          <w:rFonts w:ascii="Times New Roman" w:hAnsi="Times New Roman" w:cs="Times New Roman"/>
        </w:rPr>
      </w:pPr>
      <w:r>
        <w:rPr>
          <w:rFonts w:ascii="Times New Roman" w:hAnsi="Times New Roman" w:cs="Times New Roman"/>
        </w:rPr>
        <w:tab/>
        <w:t xml:space="preserve"> </w:t>
      </w:r>
      <w:r w:rsidRPr="003B45F7">
        <w:rPr>
          <w:rFonts w:ascii="Times New Roman" w:hAnsi="Times New Roman" w:cs="Times New Roman"/>
        </w:rPr>
        <w:t>1</w:t>
      </w:r>
      <w:r>
        <w:rPr>
          <w:rFonts w:ascii="Times New Roman" w:hAnsi="Times New Roman" w:cs="Times New Roman"/>
        </w:rPr>
        <w:t xml:space="preserve"> l</w:t>
      </w:r>
      <w:r w:rsidRPr="003B45F7">
        <w:rPr>
          <w:rFonts w:ascii="Times New Roman" w:hAnsi="Times New Roman" w:cs="Times New Roman"/>
        </w:rPr>
        <w:t>ingually, directed toward the distolingual cusp</w:t>
      </w:r>
    </w:p>
    <w:p w:rsidR="00982D65" w:rsidRDefault="00982D65" w:rsidP="001B5194">
      <w:pPr>
        <w:pStyle w:val="Standard"/>
        <w:widowControl w:val="0"/>
        <w:spacing w:line="480" w:lineRule="auto"/>
      </w:pPr>
    </w:p>
    <w:p w:rsidR="00982D65" w:rsidRDefault="00982D65" w:rsidP="001B5194">
      <w:pPr>
        <w:pStyle w:val="Standard"/>
        <w:widowControl w:val="0"/>
        <w:spacing w:line="480" w:lineRule="auto"/>
        <w:rPr>
          <w:rFonts w:ascii="Times New Roman" w:hAnsi="Times New Roman" w:cs="Times New Roman"/>
          <w:b/>
          <w:i/>
        </w:rPr>
      </w:pPr>
    </w:p>
    <w:p w:rsidR="00982D65" w:rsidRPr="00BA1B75" w:rsidRDefault="00982D65" w:rsidP="001B5194">
      <w:pPr>
        <w:pStyle w:val="Standard"/>
        <w:widowControl w:val="0"/>
        <w:spacing w:line="480" w:lineRule="auto"/>
        <w:rPr>
          <w:rFonts w:ascii="Times New Roman" w:hAnsi="Times New Roman" w:cs="Times New Roman"/>
          <w:b/>
        </w:rPr>
      </w:pPr>
      <w:r w:rsidRPr="00BA1B75">
        <w:rPr>
          <w:rFonts w:ascii="Times New Roman" w:hAnsi="Times New Roman" w:cs="Times New Roman"/>
          <w:b/>
        </w:rPr>
        <w:t>IV</w:t>
      </w:r>
      <w:r>
        <w:rPr>
          <w:rFonts w:ascii="Times New Roman" w:hAnsi="Times New Roman" w:cs="Times New Roman"/>
          <w:b/>
        </w:rPr>
        <w:t>-</w:t>
      </w:r>
      <w:r w:rsidRPr="00BA1B75">
        <w:rPr>
          <w:rFonts w:ascii="Times New Roman" w:hAnsi="Times New Roman" w:cs="Times New Roman"/>
          <w:b/>
        </w:rPr>
        <w:t>2. Newly coded characters</w:t>
      </w:r>
    </w:p>
    <w:p w:rsidR="00982D65" w:rsidRPr="003B45F7" w:rsidRDefault="00982D65" w:rsidP="001B5194">
      <w:pPr>
        <w:pStyle w:val="Standard"/>
        <w:widowControl w:val="0"/>
        <w:spacing w:line="480" w:lineRule="auto"/>
        <w:rPr>
          <w:rFonts w:ascii="Times New Roman" w:hAnsi="Times New Roman" w:cs="Times New Roman"/>
          <w:i/>
        </w:rPr>
      </w:pPr>
    </w:p>
    <w:p w:rsidR="00982D65" w:rsidRPr="003B45F7" w:rsidRDefault="00982D65" w:rsidP="001B5194">
      <w:pPr>
        <w:pStyle w:val="Textbody"/>
        <w:spacing w:after="0" w:line="480" w:lineRule="auto"/>
        <w:rPr>
          <w:rFonts w:ascii="Times New Roman" w:hAnsi="Times New Roman" w:cs="Times New Roman"/>
          <w:lang w:val="fr-FR"/>
        </w:rPr>
      </w:pPr>
      <w:r w:rsidRPr="003B45F7">
        <w:rPr>
          <w:rFonts w:ascii="Times New Roman" w:hAnsi="Times New Roman" w:cs="Times New Roman"/>
          <w:lang w:val="fr-FR"/>
        </w:rPr>
        <w:t>149. M</w:t>
      </w:r>
      <w:r w:rsidRPr="00FE012F">
        <w:rPr>
          <w:rFonts w:ascii="Times New Roman" w:hAnsi="Times New Roman" w:cs="Times New Roman"/>
          <w:vertAlign w:val="superscript"/>
          <w:lang w:val="fr-FR"/>
        </w:rPr>
        <w:t xml:space="preserve">1-2 </w:t>
      </w:r>
      <w:r w:rsidRPr="003B45F7">
        <w:rPr>
          <w:rFonts w:ascii="Times New Roman" w:hAnsi="Times New Roman" w:cs="Times New Roman"/>
          <w:lang w:val="fr-FR"/>
        </w:rPr>
        <w:t>paraconule size (RM37-180):</w:t>
      </w:r>
      <w:r w:rsidRPr="003B45F7">
        <w:rPr>
          <w:rFonts w:ascii="Times New Roman" w:hAnsi="Times New Roman" w:cs="Times New Roman"/>
        </w:rPr>
        <w:t xml:space="preserve"> </w:t>
      </w:r>
      <w:r w:rsidRPr="003B45F7">
        <w:rPr>
          <w:rFonts w:ascii="Times New Roman" w:hAnsi="Times New Roman" w:cs="Times New Roman"/>
          <w:lang w:val="fr-FR"/>
        </w:rPr>
        <w:t>0. absent ; 1.</w:t>
      </w:r>
      <w:r>
        <w:rPr>
          <w:rFonts w:ascii="Times New Roman" w:hAnsi="Times New Roman" w:cs="Times New Roman"/>
          <w:lang w:val="fr-FR"/>
        </w:rPr>
        <w:t xml:space="preserve"> </w:t>
      </w:r>
      <w:r w:rsidRPr="003B45F7">
        <w:rPr>
          <w:rFonts w:ascii="Times New Roman" w:hAnsi="Times New Roman" w:cs="Times New Roman"/>
          <w:lang w:val="fr-FR"/>
        </w:rPr>
        <w:t>0/2;</w:t>
      </w:r>
      <w:r w:rsidRPr="003B45F7">
        <w:rPr>
          <w:rFonts w:ascii="Times New Roman" w:hAnsi="Times New Roman" w:cs="Times New Roman"/>
        </w:rPr>
        <w:t xml:space="preserve"> </w:t>
      </w:r>
      <w:r w:rsidRPr="003B45F7">
        <w:rPr>
          <w:rFonts w:ascii="Times New Roman" w:hAnsi="Times New Roman" w:cs="Times New Roman"/>
          <w:lang w:val="fr-FR"/>
        </w:rPr>
        <w:t>2. small-moderate (smaller than paracone);</w:t>
      </w:r>
      <w:r>
        <w:rPr>
          <w:rFonts w:ascii="Times New Roman" w:hAnsi="Times New Roman" w:cs="Times New Roman"/>
          <w:lang w:val="fr-FR"/>
        </w:rPr>
        <w:t xml:space="preserve"> </w:t>
      </w:r>
      <w:r w:rsidRPr="003B45F7">
        <w:rPr>
          <w:rFonts w:ascii="Times New Roman" w:hAnsi="Times New Roman" w:cs="Times New Roman"/>
          <w:lang w:val="fr-FR"/>
        </w:rPr>
        <w:t>3. 2/4 ; 4. large (nearly as large as protocone).</w:t>
      </w:r>
    </w:p>
    <w:p w:rsidR="00982D65" w:rsidRPr="003B45F7" w:rsidRDefault="00982D65" w:rsidP="001B5194">
      <w:pPr>
        <w:pStyle w:val="Textbody"/>
        <w:spacing w:after="0" w:line="480" w:lineRule="auto"/>
        <w:rPr>
          <w:rFonts w:ascii="Times New Roman" w:hAnsi="Times New Roman" w:cs="Times New Roman"/>
        </w:rPr>
      </w:pPr>
      <w:r w:rsidRPr="003B45F7">
        <w:rPr>
          <w:rFonts w:ascii="Times New Roman" w:hAnsi="Times New Roman" w:cs="Times New Roman"/>
          <w:i/>
          <w:iCs/>
          <w:lang w:val="fr-FR"/>
        </w:rPr>
        <w:t>Siamopithecus</w:t>
      </w:r>
      <w:r w:rsidRPr="003B45F7">
        <w:rPr>
          <w:rFonts w:ascii="Times New Roman" w:hAnsi="Times New Roman" w:cs="Times New Roman"/>
          <w:iCs/>
          <w:lang w:val="fr-FR"/>
        </w:rPr>
        <w:t xml:space="preserve">: </w:t>
      </w:r>
      <w:r>
        <w:rPr>
          <w:rFonts w:ascii="Times New Roman" w:hAnsi="Times New Roman" w:cs="Times New Roman"/>
          <w:iCs/>
          <w:lang w:val="fr-FR"/>
        </w:rPr>
        <w:t>a</w:t>
      </w:r>
      <w:r w:rsidRPr="003B45F7">
        <w:rPr>
          <w:rFonts w:ascii="Times New Roman" w:hAnsi="Times New Roman" w:cs="Times New Roman"/>
          <w:lang w:val="fr-FR"/>
        </w:rPr>
        <w:t xml:space="preserve">bsent (0)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lang w:val="fr-FR"/>
        </w:rPr>
        <w:t>small-moderate (smaller than paracone) (2)</w:t>
      </w:r>
    </w:p>
    <w:p w:rsidR="00982D65" w:rsidRPr="003B45F7" w:rsidRDefault="00982D65" w:rsidP="001B5194">
      <w:pPr>
        <w:pStyle w:val="Textbody"/>
        <w:spacing w:after="0" w:line="480" w:lineRule="auto"/>
        <w:rPr>
          <w:rFonts w:ascii="Times New Roman" w:hAnsi="Times New Roman" w:cs="Times New Roman"/>
        </w:rPr>
      </w:pPr>
      <w:r w:rsidRPr="003B45F7">
        <w:rPr>
          <w:rFonts w:ascii="Times New Roman" w:hAnsi="Times New Roman" w:cs="Times New Roman"/>
          <w:i/>
        </w:rPr>
        <w:t>Pondaungia</w:t>
      </w:r>
      <w:r w:rsidRPr="003B45F7">
        <w:rPr>
          <w:rFonts w:ascii="Times New Roman" w:hAnsi="Times New Roman" w:cs="Times New Roman"/>
        </w:rPr>
        <w:t xml:space="preserve">: </w:t>
      </w:r>
      <w:r>
        <w:rPr>
          <w:rFonts w:ascii="Times New Roman" w:hAnsi="Times New Roman" w:cs="Times New Roman"/>
        </w:rPr>
        <w:t>a</w:t>
      </w:r>
      <w:r w:rsidRPr="003B45F7">
        <w:rPr>
          <w:rFonts w:ascii="Times New Roman" w:hAnsi="Times New Roman" w:cs="Times New Roman"/>
          <w:lang w:val="fr-FR"/>
        </w:rPr>
        <w:t xml:space="preserve">bsent (0)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lang w:val="fr-FR"/>
        </w:rPr>
        <w:t>small-moderate (smaller than paracone) (2)</w:t>
      </w:r>
    </w:p>
    <w:p w:rsidR="00982D65" w:rsidRPr="003B45F7" w:rsidRDefault="00982D65" w:rsidP="001B5194">
      <w:pPr>
        <w:pStyle w:val="Standard"/>
        <w:spacing w:line="480" w:lineRule="auto"/>
        <w:rPr>
          <w:rFonts w:ascii="Times New Roman" w:hAnsi="Times New Roman" w:cs="Times New Roman"/>
        </w:rPr>
      </w:pPr>
      <w:r w:rsidRPr="003B45F7">
        <w:rPr>
          <w:rFonts w:ascii="Times New Roman" w:hAnsi="Times New Roman" w:cs="Times New Roman"/>
        </w:rPr>
        <w:t xml:space="preserve"> </w:t>
      </w:r>
    </w:p>
    <w:p w:rsidR="00982D65" w:rsidRPr="003B45F7" w:rsidRDefault="00982D65" w:rsidP="001B5194">
      <w:pPr>
        <w:pStyle w:val="Standard"/>
        <w:spacing w:line="480" w:lineRule="auto"/>
        <w:rPr>
          <w:rFonts w:ascii="Times New Roman" w:hAnsi="Times New Roman" w:cs="Times New Roman"/>
        </w:rPr>
      </w:pPr>
      <w:r w:rsidRPr="003B45F7">
        <w:rPr>
          <w:rFonts w:ascii="Times New Roman" w:hAnsi="Times New Roman" w:cs="Times New Roman"/>
        </w:rPr>
        <w:t>150. M</w:t>
      </w:r>
      <w:r w:rsidRPr="00FE012F">
        <w:rPr>
          <w:rFonts w:ascii="Times New Roman" w:hAnsi="Times New Roman" w:cs="Times New Roman"/>
          <w:vertAlign w:val="superscript"/>
        </w:rPr>
        <w:t>1</w:t>
      </w:r>
      <w:r w:rsidRPr="003B45F7">
        <w:rPr>
          <w:rFonts w:ascii="Times New Roman" w:hAnsi="Times New Roman" w:cs="Times New Roman"/>
        </w:rPr>
        <w:t xml:space="preserve"> hypocone size (RM10-160): 0. large; 1. 0/2; 2. small; 3. 2/4; 4. absent.</w:t>
      </w:r>
    </w:p>
    <w:p w:rsidR="00982D65" w:rsidRPr="003B45F7" w:rsidRDefault="00982D65" w:rsidP="001B5194">
      <w:pPr>
        <w:pStyle w:val="Standard"/>
        <w:spacing w:line="480" w:lineRule="auto"/>
        <w:rPr>
          <w:rFonts w:ascii="Times New Roman" w:hAnsi="Times New Roman" w:cs="Times New Roman"/>
          <w:i/>
          <w:iCs/>
        </w:rPr>
      </w:pPr>
      <w:r w:rsidRPr="003B45F7">
        <w:rPr>
          <w:rFonts w:ascii="Times New Roman" w:hAnsi="Times New Roman" w:cs="Times New Roman"/>
          <w:i/>
          <w:iCs/>
        </w:rPr>
        <w:t xml:space="preserve">Siamopithecus: </w:t>
      </w:r>
      <w:r w:rsidRPr="003B45F7">
        <w:rPr>
          <w:rFonts w:ascii="Times New Roman" w:hAnsi="Times New Roman" w:cs="Times New Roman"/>
        </w:rPr>
        <w:t xml:space="preserve">small (2)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absent (4)</w:t>
      </w:r>
    </w:p>
    <w:p w:rsidR="00982D65" w:rsidRPr="003B45F7" w:rsidRDefault="00982D65" w:rsidP="001B5194">
      <w:pPr>
        <w:pStyle w:val="Textbody"/>
        <w:spacing w:after="0" w:line="480" w:lineRule="auto"/>
        <w:rPr>
          <w:rFonts w:ascii="Times New Roman" w:hAnsi="Times New Roman" w:cs="Times New Roman"/>
          <w:lang w:val="fr-FR"/>
        </w:rPr>
      </w:pPr>
      <w:r w:rsidRPr="003B45F7">
        <w:rPr>
          <w:rFonts w:ascii="Times New Roman" w:hAnsi="Times New Roman" w:cs="Times New Roman"/>
          <w:i/>
        </w:rPr>
        <w:t>Pondaungia</w:t>
      </w:r>
      <w:r w:rsidRPr="003B45F7">
        <w:rPr>
          <w:rFonts w:ascii="Times New Roman" w:hAnsi="Times New Roman" w:cs="Times New Roman"/>
        </w:rPr>
        <w:t>:</w:t>
      </w:r>
      <w:r w:rsidRPr="003B45F7">
        <w:rPr>
          <w:rFonts w:ascii="Times New Roman" w:hAnsi="Times New Roman" w:cs="Times New Roman"/>
          <w:i/>
          <w:iCs/>
          <w:lang w:val="fr-FR"/>
        </w:rPr>
        <w:t xml:space="preserve"> </w:t>
      </w:r>
      <w:r w:rsidRPr="003B45F7">
        <w:rPr>
          <w:rFonts w:ascii="Times New Roman" w:hAnsi="Times New Roman" w:cs="Times New Roman"/>
          <w:lang w:val="fr-FR"/>
        </w:rPr>
        <w:t xml:space="preserve">large (0)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lang w:val="fr-FR"/>
        </w:rPr>
        <w:t>absent (4)</w:t>
      </w:r>
    </w:p>
    <w:p w:rsidR="00982D65" w:rsidRPr="003B45F7" w:rsidRDefault="00982D65" w:rsidP="001B5194">
      <w:pPr>
        <w:pStyle w:val="Textbody"/>
        <w:spacing w:after="0"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151. M</w:t>
      </w:r>
      <w:r w:rsidRPr="00FE012F">
        <w:rPr>
          <w:rFonts w:ascii="Times New Roman" w:hAnsi="Times New Roman" w:cs="Times New Roman"/>
          <w:vertAlign w:val="superscript"/>
        </w:rPr>
        <w:t xml:space="preserve">1-2 </w:t>
      </w:r>
      <w:r w:rsidRPr="003B45F7">
        <w:rPr>
          <w:rFonts w:ascii="Times New Roman" w:hAnsi="Times New Roman" w:cs="Times New Roman"/>
        </w:rPr>
        <w:t>paraconule position (RM15-165): 0. attached to preprotocrista; 1. 0/2; 2. not attached to preprotocrista.</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rPr>
        <w:t xml:space="preserve"> </w:t>
      </w:r>
      <w:r w:rsidRPr="003B45F7">
        <w:rPr>
          <w:rFonts w:ascii="Times New Roman" w:hAnsi="Times New Roman" w:cs="Times New Roman"/>
          <w:i/>
          <w:iCs/>
        </w:rPr>
        <w:t xml:space="preserve">Siamopithecus: </w:t>
      </w:r>
      <w:r w:rsidRPr="003B45F7">
        <w:rPr>
          <w:rFonts w:ascii="Times New Roman" w:hAnsi="Times New Roman" w:cs="Times New Roman"/>
        </w:rPr>
        <w:t>inapplicable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attached to preprotocrista (0)</w:t>
      </w:r>
    </w:p>
    <w:p w:rsidR="00982D65" w:rsidRPr="003B45F7" w:rsidRDefault="00982D65" w:rsidP="001B5194">
      <w:pPr>
        <w:pStyle w:val="Standard"/>
        <w:spacing w:line="480" w:lineRule="auto"/>
        <w:rPr>
          <w:rFonts w:ascii="Times New Roman" w:hAnsi="Times New Roman" w:cs="Times New Roman"/>
        </w:rPr>
      </w:pPr>
      <w:r w:rsidRPr="003B45F7">
        <w:rPr>
          <w:rFonts w:ascii="Times New Roman" w:hAnsi="Times New Roman" w:cs="Times New Roman"/>
          <w:i/>
        </w:rPr>
        <w:t>Pondaungia</w:t>
      </w:r>
      <w:r w:rsidRPr="003B45F7">
        <w:rPr>
          <w:rFonts w:ascii="Times New Roman" w:hAnsi="Times New Roman" w:cs="Times New Roman"/>
        </w:rPr>
        <w:t>: inapplicable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attached to preprotocrista (0)</w:t>
      </w:r>
    </w:p>
    <w:p w:rsidR="00982D65" w:rsidRPr="003B45F7" w:rsidRDefault="00982D65" w:rsidP="001B5194">
      <w:pPr>
        <w:pStyle w:val="Standard"/>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152. M</w:t>
      </w:r>
      <w:r w:rsidRPr="00FE012F">
        <w:rPr>
          <w:rFonts w:ascii="Times New Roman" w:hAnsi="Times New Roman" w:cs="Times New Roman"/>
          <w:vertAlign w:val="superscript"/>
        </w:rPr>
        <w:t>1-2</w:t>
      </w:r>
      <w:r w:rsidRPr="003B45F7">
        <w:rPr>
          <w:rFonts w:ascii="Times New Roman" w:hAnsi="Times New Roman" w:cs="Times New Roman"/>
        </w:rPr>
        <w:t xml:space="preserve"> hypocone position (RM12-162): 0. distal, slightly lingual to protocone; 1. 0/2; 2. distal, far lingual to protocone.</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rPr>
        <w:t xml:space="preserve"> </w:t>
      </w:r>
      <w:r w:rsidRPr="003B45F7">
        <w:rPr>
          <w:rFonts w:ascii="Times New Roman" w:hAnsi="Times New Roman" w:cs="Times New Roman"/>
          <w:i/>
          <w:iCs/>
        </w:rPr>
        <w:t>Siamopithecus:</w:t>
      </w:r>
      <w:r w:rsidRPr="003B45F7">
        <w:rPr>
          <w:rFonts w:ascii="Times New Roman" w:hAnsi="Times New Roman" w:cs="Times New Roman"/>
        </w:rPr>
        <w:t xml:space="preserve"> distal, slightly lingual to protocone (0)</w:t>
      </w:r>
      <w:r w:rsidRPr="003B45F7">
        <w:rPr>
          <w:rFonts w:ascii="Times New Roman" w:hAnsi="Times New Roman" w:cs="Times New Roman"/>
          <w:i/>
          <w:iCs/>
        </w:rPr>
        <w:t xml:space="preserve"> </w:t>
      </w:r>
      <w:r>
        <w:rPr>
          <w:rFonts w:ascii="Wingdings" w:hAnsi="Wingdings" w:cs="Times New Roman"/>
        </w:rPr>
        <w:t></w:t>
      </w:r>
      <w:r w:rsidRPr="003B45F7">
        <w:rPr>
          <w:rFonts w:ascii="Times New Roman" w:hAnsi="Times New Roman" w:cs="Times New Roman"/>
        </w:rPr>
        <w:t xml:space="preserve"> inapplicable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rPr>
        <w:t>Pondaungia</w:t>
      </w:r>
      <w:r w:rsidRPr="003B45F7">
        <w:rPr>
          <w:rFonts w:ascii="Times New Roman" w:hAnsi="Times New Roman" w:cs="Times New Roman"/>
        </w:rPr>
        <w:t>: distal, slightly lingual to protocone (0)</w:t>
      </w:r>
      <w:r>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inapplicable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153. convex distal lobe for M</w:t>
      </w:r>
      <w:r w:rsidRPr="00FE012F">
        <w:rPr>
          <w:rFonts w:ascii="Times New Roman" w:hAnsi="Times New Roman" w:cs="Times New Roman"/>
          <w:vertAlign w:val="superscript"/>
        </w:rPr>
        <w:t>1-2</w:t>
      </w:r>
      <w:r w:rsidRPr="003B45F7">
        <w:rPr>
          <w:rFonts w:ascii="Times New Roman" w:hAnsi="Times New Roman" w:cs="Times New Roman"/>
        </w:rPr>
        <w:t xml:space="preserve"> hypocone: 0. </w:t>
      </w:r>
      <w:r>
        <w:rPr>
          <w:rFonts w:ascii="Times New Roman" w:hAnsi="Times New Roman" w:cs="Times New Roman"/>
        </w:rPr>
        <w:t>a</w:t>
      </w:r>
      <w:r w:rsidRPr="003B45F7">
        <w:rPr>
          <w:rFonts w:ascii="Times New Roman" w:hAnsi="Times New Roman" w:cs="Times New Roman"/>
        </w:rPr>
        <w:t>bsent; 1. 0/2; 2. present, distal crown margin weakly concave; 3. 2/4; 4. present, distal crown margin deeply notched.</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rPr>
        <w:t xml:space="preserve"> </w:t>
      </w:r>
      <w:r w:rsidRPr="003B45F7">
        <w:rPr>
          <w:rFonts w:ascii="Times New Roman" w:hAnsi="Times New Roman" w:cs="Times New Roman"/>
          <w:i/>
          <w:iCs/>
        </w:rPr>
        <w:t>Siamopithecus:</w:t>
      </w:r>
      <w:r w:rsidRPr="003B45F7">
        <w:rPr>
          <w:rFonts w:ascii="Times New Roman" w:hAnsi="Times New Roman" w:cs="Times New Roman"/>
        </w:rPr>
        <w:t xml:space="preserve"> absent (0)</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inapplicable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iCs/>
        </w:rPr>
        <w:t>Pondaungia:</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sidRPr="003B45F7">
        <w:rPr>
          <w:rFonts w:ascii="Times New Roman" w:hAnsi="Times New Roman" w:cs="Times New Roman"/>
        </w:rPr>
        <w:t xml:space="preserve"> inapplicable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155. M</w:t>
      </w:r>
      <w:r w:rsidRPr="00FE012F">
        <w:rPr>
          <w:rFonts w:ascii="Times New Roman" w:hAnsi="Times New Roman" w:cs="Times New Roman"/>
          <w:vertAlign w:val="superscript"/>
        </w:rPr>
        <w:t>2</w:t>
      </w:r>
      <w:r w:rsidRPr="003B45F7">
        <w:rPr>
          <w:rFonts w:ascii="Times New Roman" w:hAnsi="Times New Roman" w:cs="Times New Roman"/>
        </w:rPr>
        <w:t xml:space="preserve"> prehypocrista development (RM13-163): 0. </w:t>
      </w:r>
      <w:r>
        <w:rPr>
          <w:rFonts w:ascii="Times New Roman" w:hAnsi="Times New Roman" w:cs="Times New Roman"/>
        </w:rPr>
        <w:t>a</w:t>
      </w:r>
      <w:r w:rsidRPr="003B45F7">
        <w:rPr>
          <w:rFonts w:ascii="Times New Roman" w:hAnsi="Times New Roman" w:cs="Times New Roman"/>
        </w:rPr>
        <w:t xml:space="preserve">bsent; 1. 0/2; 2. </w:t>
      </w:r>
      <w:r>
        <w:rPr>
          <w:rFonts w:ascii="Times New Roman" w:hAnsi="Times New Roman" w:cs="Times New Roman"/>
        </w:rPr>
        <w:t>w</w:t>
      </w:r>
      <w:r w:rsidRPr="003B45F7">
        <w:rPr>
          <w:rFonts w:ascii="Times New Roman" w:hAnsi="Times New Roman" w:cs="Times New Roman"/>
        </w:rPr>
        <w:t xml:space="preserve">eak; 3. 2/4; 4. </w:t>
      </w:r>
      <w:r>
        <w:rPr>
          <w:rFonts w:ascii="Times New Roman" w:hAnsi="Times New Roman" w:cs="Times New Roman"/>
        </w:rPr>
        <w:t>s</w:t>
      </w:r>
      <w:r w:rsidRPr="003B45F7">
        <w:rPr>
          <w:rFonts w:ascii="Times New Roman" w:hAnsi="Times New Roman" w:cs="Times New Roman"/>
        </w:rPr>
        <w:t>trong, reaches to postprotocrista, encloses the talon lingually</w:t>
      </w:r>
      <w:r>
        <w:rPr>
          <w:rFonts w:ascii="Times New Roman" w:hAnsi="Times New Roman" w:cs="Times New Roman"/>
        </w:rPr>
        <w:t>.</w:t>
      </w:r>
      <w:r w:rsidRPr="003B45F7">
        <w:rPr>
          <w:rFonts w:ascii="Times New Roman" w:hAnsi="Times New Roman" w:cs="Times New Roman"/>
        </w:rPr>
        <w:t xml:space="preserve">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iCs/>
        </w:rPr>
        <w:t>Siamopithecus:</w:t>
      </w:r>
      <w:r w:rsidRPr="003B45F7">
        <w:rPr>
          <w:rFonts w:ascii="Times New Roman" w:hAnsi="Times New Roman" w:cs="Times New Roman"/>
        </w:rPr>
        <w:t xml:space="preserve"> strong, reaches to postprotocrista, encloses the talon lingually (4)</w:t>
      </w:r>
      <w:r w:rsidRPr="00C50970">
        <w:rPr>
          <w:rFonts w:ascii="Wingdings" w:hAnsi="Wingdings" w:cs="Times New Roman"/>
        </w:rPr>
        <w:t></w:t>
      </w:r>
      <w:r>
        <w:rPr>
          <w:rFonts w:ascii="Wingdings" w:hAnsi="Wingdings" w:cs="Times New Roman"/>
        </w:rPr>
        <w:t></w:t>
      </w:r>
      <w:r>
        <w:rPr>
          <w:rFonts w:ascii="Wingdings" w:hAnsi="Wingdings" w:cs="Times New Roman"/>
        </w:rPr>
        <w:t></w:t>
      </w:r>
      <w:r w:rsidRPr="003B45F7">
        <w:rPr>
          <w:rFonts w:ascii="Times New Roman" w:hAnsi="Times New Roman" w:cs="Times New Roman"/>
        </w:rPr>
        <w:t>absent (0)</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iCs/>
        </w:rPr>
        <w:t>Pondaungia:</w:t>
      </w:r>
      <w:r w:rsidRPr="003B45F7">
        <w:rPr>
          <w:rFonts w:ascii="Times New Roman" w:hAnsi="Times New Roman" w:cs="Times New Roman"/>
        </w:rPr>
        <w:t xml:space="preserve"> 2/4 (3)</w:t>
      </w:r>
      <w:r w:rsidRPr="003B45F7">
        <w:rPr>
          <w:rFonts w:ascii="Times New Roman" w:hAnsi="Times New Roman" w:cs="Times New Roman"/>
          <w:i/>
          <w:iCs/>
        </w:rPr>
        <w:t xml:space="preserve"> </w:t>
      </w:r>
      <w:r>
        <w:rPr>
          <w:rFonts w:ascii="Wingdings" w:hAnsi="Wingdings" w:cs="Times New Roman"/>
        </w:rPr>
        <w:t></w:t>
      </w:r>
      <w:r w:rsidRPr="003B45F7">
        <w:rPr>
          <w:rFonts w:ascii="Times New Roman" w:hAnsi="Times New Roman" w:cs="Times New Roman"/>
        </w:rPr>
        <w:t xml:space="preserve"> absent (0)</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157. M</w:t>
      </w:r>
      <w:r w:rsidRPr="00FE012F">
        <w:rPr>
          <w:rFonts w:ascii="Times New Roman" w:hAnsi="Times New Roman" w:cs="Times New Roman"/>
          <w:vertAlign w:val="superscript"/>
        </w:rPr>
        <w:t>1-2</w:t>
      </w:r>
      <w:r w:rsidRPr="003B45F7">
        <w:rPr>
          <w:rFonts w:ascii="Times New Roman" w:hAnsi="Times New Roman" w:cs="Times New Roman"/>
        </w:rPr>
        <w:t xml:space="preserve"> postprotocrista development (RM18-168): 0. strong, runs to base of metaconule or metacone ; 1. 0/2; 2. strong but short, does not reach to base of metacone; 3. 2/4; 4. </w:t>
      </w:r>
      <w:r>
        <w:rPr>
          <w:rFonts w:ascii="Times New Roman" w:hAnsi="Times New Roman" w:cs="Times New Roman"/>
        </w:rPr>
        <w:t>a</w:t>
      </w:r>
      <w:r w:rsidRPr="003B45F7">
        <w:rPr>
          <w:rFonts w:ascii="Times New Roman" w:hAnsi="Times New Roman" w:cs="Times New Roman"/>
        </w:rPr>
        <w:t>bsent.</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strong, runs to base of metaconule or metacone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0/2 (1)</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Myanmarpithecus:</w:t>
      </w:r>
      <w:r w:rsidRPr="003B45F7">
        <w:rPr>
          <w:rFonts w:ascii="Times New Roman" w:hAnsi="Times New Roman" w:cs="Times New Roman"/>
        </w:rPr>
        <w:t xml:space="preserve"> strong but short, does not reach to base of metacone (2)</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0/2 (1)</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sidRPr="003B45F7">
        <w:rPr>
          <w:rFonts w:ascii="Times New Roman" w:hAnsi="Times New Roman" w:cs="Times New Roman"/>
        </w:rPr>
        <w:t>strong but short, does not reach to base of metacone (2)</w:t>
      </w:r>
      <w:r w:rsidRPr="003B45F7">
        <w:rPr>
          <w:rFonts w:ascii="Times New Roman" w:hAnsi="Times New Roman" w:cs="Times New Roman"/>
          <w:i/>
          <w:iCs/>
        </w:rPr>
        <w:t xml:space="preserve"> </w:t>
      </w:r>
      <w:r>
        <w:rPr>
          <w:rFonts w:ascii="Wingdings" w:hAnsi="Wingdings" w:cs="Times New Roman"/>
        </w:rPr>
        <w:t></w:t>
      </w:r>
      <w:r w:rsidRPr="003B45F7">
        <w:rPr>
          <w:rFonts w:ascii="Times New Roman" w:hAnsi="Times New Roman" w:cs="Times New Roman"/>
        </w:rPr>
        <w:t xml:space="preserve"> 0/2 (1)</w:t>
      </w:r>
    </w:p>
    <w:p w:rsidR="00982D65" w:rsidRPr="003B45F7" w:rsidRDefault="00982D65" w:rsidP="001B5194">
      <w:pPr>
        <w:spacing w:line="480" w:lineRule="auto"/>
        <w:rPr>
          <w:rFonts w:ascii="Times New Roman" w:hAnsi="Times New Roman" w:cs="Times New Roman"/>
          <w:i/>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159. M</w:t>
      </w:r>
      <w:r w:rsidRPr="00FE012F">
        <w:rPr>
          <w:rFonts w:ascii="Times New Roman" w:hAnsi="Times New Roman" w:cs="Times New Roman"/>
          <w:vertAlign w:val="superscript"/>
        </w:rPr>
        <w:t>1-2</w:t>
      </w:r>
      <w:r w:rsidRPr="003B45F7">
        <w:rPr>
          <w:rFonts w:ascii="Times New Roman" w:hAnsi="Times New Roman" w:cs="Times New Roman"/>
        </w:rPr>
        <w:t xml:space="preserve"> metaconule size (RM16-166): 0. Absent; 1. 0/2; 2. Small; 3. 2/4; 4. Moderate; 5. 4/6; 6. Large.</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iCs/>
        </w:rPr>
        <w:t>Siamopithecus:</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4/6 (5)</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rPr>
        <w:t>Myanmarpithecus:</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Small (2)</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161. M</w:t>
      </w:r>
      <w:r w:rsidRPr="00FE012F">
        <w:rPr>
          <w:rFonts w:ascii="Times New Roman" w:hAnsi="Times New Roman" w:cs="Times New Roman"/>
          <w:vertAlign w:val="superscript"/>
        </w:rPr>
        <w:t>1-2</w:t>
      </w:r>
      <w:r w:rsidRPr="003B45F7">
        <w:rPr>
          <w:rFonts w:ascii="Times New Roman" w:hAnsi="Times New Roman" w:cs="Times New Roman"/>
        </w:rPr>
        <w:t xml:space="preserve"> postmetaconule cristae (RM28-174)*: 0. absent or weak; 1. 0/2; 2. </w:t>
      </w:r>
      <w:r>
        <w:rPr>
          <w:rFonts w:ascii="Times New Roman" w:hAnsi="Times New Roman" w:cs="Times New Roman"/>
        </w:rPr>
        <w:t>s</w:t>
      </w:r>
      <w:r w:rsidRPr="003B45F7">
        <w:rPr>
          <w:rFonts w:ascii="Times New Roman" w:hAnsi="Times New Roman" w:cs="Times New Roman"/>
        </w:rPr>
        <w:t>trong.</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strong (2)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rPr>
        <w:t>Myanmarpithecus:</w:t>
      </w:r>
      <w:r w:rsidRPr="003B45F7">
        <w:rPr>
          <w:rFonts w:ascii="Times New Roman" w:hAnsi="Times New Roman" w:cs="Times New Roman"/>
        </w:rPr>
        <w:t xml:space="preserve"> absent or weak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u</w:t>
      </w:r>
      <w:r w:rsidRPr="003B45F7">
        <w:rPr>
          <w:rFonts w:ascii="Times New Roman" w:hAnsi="Times New Roman" w:cs="Times New Roman"/>
        </w:rPr>
        <w:t>nknown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168. M</w:t>
      </w:r>
      <w:r w:rsidRPr="00FE012F">
        <w:rPr>
          <w:rFonts w:ascii="Times New Roman" w:hAnsi="Times New Roman" w:cs="Times New Roman"/>
          <w:vertAlign w:val="superscript"/>
        </w:rPr>
        <w:t>2</w:t>
      </w:r>
      <w:r w:rsidRPr="003B45F7">
        <w:rPr>
          <w:rFonts w:ascii="Times New Roman" w:hAnsi="Times New Roman" w:cs="Times New Roman"/>
        </w:rPr>
        <w:t xml:space="preserve"> hypocone size (RM11-161): 0. </w:t>
      </w:r>
      <w:r>
        <w:rPr>
          <w:rFonts w:ascii="Times New Roman" w:hAnsi="Times New Roman" w:cs="Times New Roman"/>
        </w:rPr>
        <w:t>l</w:t>
      </w:r>
      <w:r w:rsidRPr="003B45F7">
        <w:rPr>
          <w:rFonts w:ascii="Times New Roman" w:hAnsi="Times New Roman" w:cs="Times New Roman"/>
        </w:rPr>
        <w:t xml:space="preserve">arge; 1. 0/2; 2. </w:t>
      </w:r>
      <w:r>
        <w:rPr>
          <w:rFonts w:ascii="Times New Roman" w:hAnsi="Times New Roman" w:cs="Times New Roman"/>
        </w:rPr>
        <w:t>s</w:t>
      </w:r>
      <w:r w:rsidRPr="003B45F7">
        <w:rPr>
          <w:rFonts w:ascii="Times New Roman" w:hAnsi="Times New Roman" w:cs="Times New Roman"/>
        </w:rPr>
        <w:t xml:space="preserve">mall; 3. 2/4; 4. </w:t>
      </w:r>
      <w:r>
        <w:rPr>
          <w:rFonts w:ascii="Times New Roman" w:hAnsi="Times New Roman" w:cs="Times New Roman"/>
        </w:rPr>
        <w:t>a</w:t>
      </w:r>
      <w:r w:rsidRPr="003B45F7">
        <w:rPr>
          <w:rFonts w:ascii="Times New Roman" w:hAnsi="Times New Roman" w:cs="Times New Roman"/>
        </w:rPr>
        <w:t>bsent.</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small (2)</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absent (4)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rPr>
        <w:t>Myanmarpithecus:</w:t>
      </w:r>
      <w:r w:rsidRPr="003B45F7">
        <w:rPr>
          <w:rFonts w:ascii="Times New Roman" w:hAnsi="Times New Roman" w:cs="Times New Roman"/>
        </w:rPr>
        <w:t xml:space="preserve"> small (2)</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2/4 (3)</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Pondaungia: large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absent (4)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171. M</w:t>
      </w:r>
      <w:r w:rsidRPr="00FE012F">
        <w:rPr>
          <w:rFonts w:ascii="Times New Roman" w:hAnsi="Times New Roman" w:cs="Times New Roman"/>
          <w:vertAlign w:val="superscript"/>
        </w:rPr>
        <w:t>1-</w:t>
      </w:r>
      <w:r>
        <w:rPr>
          <w:rFonts w:ascii="Times New Roman" w:hAnsi="Times New Roman" w:cs="Times New Roman"/>
          <w:vertAlign w:val="superscript"/>
        </w:rPr>
        <w:t>3</w:t>
      </w:r>
      <w:r w:rsidRPr="003B45F7">
        <w:rPr>
          <w:rFonts w:ascii="Times New Roman" w:hAnsi="Times New Roman" w:cs="Times New Roman"/>
        </w:rPr>
        <w:t xml:space="preserve"> lingual cingulum development (RM22-171): 0. </w:t>
      </w:r>
      <w:r>
        <w:rPr>
          <w:rFonts w:ascii="Times New Roman" w:hAnsi="Times New Roman" w:cs="Times New Roman"/>
        </w:rPr>
        <w:t>a</w:t>
      </w:r>
      <w:r w:rsidRPr="003B45F7">
        <w:rPr>
          <w:rFonts w:ascii="Times New Roman" w:hAnsi="Times New Roman" w:cs="Times New Roman"/>
        </w:rPr>
        <w:t>bsent; 1. 0/2; 2. weak, broken; 3. 2/4; 4. strong, complete.</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Pondaungia</w:t>
      </w:r>
      <w:r w:rsidRPr="003B45F7">
        <w:rPr>
          <w:rFonts w:ascii="Times New Roman" w:hAnsi="Times New Roman" w:cs="Times New Roman"/>
        </w:rPr>
        <w:t>: strong, complete (4)</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weak, broken (2)  </w:t>
      </w:r>
    </w:p>
    <w:p w:rsidR="00982D65" w:rsidRPr="003B45F7" w:rsidRDefault="00982D65" w:rsidP="001B5194">
      <w:pPr>
        <w:pStyle w:val="Standard"/>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173. molar protocone lingual inflation (RM31-176): 0. not inflated; 1. 0/2; 2. slightly inflated; 3. 2/4; 4. very inflated.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very inflated (4)</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2/4 (3)  </w:t>
      </w:r>
    </w:p>
    <w:p w:rsidR="00982D65" w:rsidRPr="003B45F7" w:rsidRDefault="00982D65" w:rsidP="001B5194">
      <w:pPr>
        <w:spacing w:line="480" w:lineRule="auto"/>
        <w:rPr>
          <w:rFonts w:ascii="Times New Roman" w:hAnsi="Times New Roman" w:cs="Times New Roman"/>
          <w:i/>
          <w:iCs/>
        </w:rPr>
      </w:pPr>
      <w:r w:rsidRPr="003B45F7">
        <w:rPr>
          <w:rFonts w:ascii="Times New Roman" w:hAnsi="Times New Roman" w:cs="Times New Roman"/>
          <w:i/>
        </w:rPr>
        <w:t>Myanmarpithecus:</w:t>
      </w:r>
      <w:r w:rsidRPr="003B45F7">
        <w:rPr>
          <w:rFonts w:ascii="Times New Roman" w:hAnsi="Times New Roman" w:cs="Times New Roman"/>
        </w:rPr>
        <w:t xml:space="preserve"> slightly inflated (2)</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2/4 (3)</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Pondaungia:</w:t>
      </w:r>
      <w:r w:rsidRPr="003B45F7">
        <w:rPr>
          <w:rFonts w:ascii="Times New Roman" w:hAnsi="Times New Roman" w:cs="Times New Roman"/>
        </w:rPr>
        <w:t xml:space="preserve"> very inflated (4)</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2/4 (3)  </w:t>
      </w:r>
    </w:p>
    <w:p w:rsidR="00982D65" w:rsidRPr="003B45F7" w:rsidRDefault="00982D65" w:rsidP="001B5194">
      <w:pPr>
        <w:pStyle w:val="Standard"/>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175. M</w:t>
      </w:r>
      <w:r w:rsidRPr="00755889">
        <w:rPr>
          <w:rFonts w:ascii="Times New Roman" w:hAnsi="Times New Roman" w:cs="Times New Roman"/>
          <w:vertAlign w:val="superscript"/>
        </w:rPr>
        <w:t>3</w:t>
      </w:r>
      <w:r w:rsidRPr="003B45F7">
        <w:rPr>
          <w:rFonts w:ascii="Times New Roman" w:hAnsi="Times New Roman" w:cs="Times New Roman"/>
        </w:rPr>
        <w:t xml:space="preserve"> paraconule (RM30-175): 0. </w:t>
      </w:r>
      <w:r>
        <w:rPr>
          <w:rFonts w:ascii="Times New Roman" w:hAnsi="Times New Roman" w:cs="Times New Roman"/>
        </w:rPr>
        <w:t>a</w:t>
      </w:r>
      <w:r w:rsidRPr="003B45F7">
        <w:rPr>
          <w:rFonts w:ascii="Times New Roman" w:hAnsi="Times New Roman" w:cs="Times New Roman"/>
        </w:rPr>
        <w:t xml:space="preserve">bsent; </w:t>
      </w:r>
      <w:r>
        <w:rPr>
          <w:rFonts w:ascii="Times New Roman" w:hAnsi="Times New Roman" w:cs="Times New Roman"/>
        </w:rPr>
        <w:t>1</w:t>
      </w:r>
      <w:r w:rsidRPr="003B45F7">
        <w:rPr>
          <w:rFonts w:ascii="Times New Roman" w:hAnsi="Times New Roman" w:cs="Times New Roman"/>
        </w:rPr>
        <w:t xml:space="preserve">. 0/2; 2. small-moderate; 3. 2/4; 4. </w:t>
      </w:r>
      <w:r>
        <w:rPr>
          <w:rFonts w:ascii="Times New Roman" w:hAnsi="Times New Roman" w:cs="Times New Roman"/>
        </w:rPr>
        <w:t>l</w:t>
      </w:r>
      <w:r w:rsidRPr="003B45F7">
        <w:rPr>
          <w:rFonts w:ascii="Times New Roman" w:hAnsi="Times New Roman" w:cs="Times New Roman"/>
        </w:rPr>
        <w:t>arge.</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u</w:t>
      </w:r>
      <w:r w:rsidRPr="003B45F7">
        <w:rPr>
          <w:rFonts w:ascii="Times New Roman" w:hAnsi="Times New Roman" w:cs="Times New Roman"/>
        </w:rPr>
        <w:t xml:space="preserve">nknown (?)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Myanmarpithecus:</w:t>
      </w:r>
      <w:r w:rsidRPr="003B45F7">
        <w:rPr>
          <w:rFonts w:ascii="Times New Roman" w:hAnsi="Times New Roman" w:cs="Times New Roman"/>
        </w:rPr>
        <w:t xml:space="preserve"> absent (0)</w:t>
      </w:r>
      <w:r w:rsidRPr="003B45F7">
        <w:rPr>
          <w:rFonts w:ascii="Times New Roman" w:hAnsi="Times New Roman" w:cs="Times New Roman"/>
          <w:i/>
          <w:iCs/>
        </w:rPr>
        <w:t xml:space="preserve"> </w:t>
      </w:r>
      <w:r>
        <w:rPr>
          <w:rFonts w:ascii="Wingdings" w:hAnsi="Wingdings" w:cs="Times New Roman"/>
        </w:rPr>
        <w:t></w:t>
      </w:r>
      <w:r>
        <w:rPr>
          <w:rFonts w:ascii="Times New Roman" w:hAnsi="Times New Roman" w:cs="Times New Roman"/>
        </w:rPr>
        <w:t xml:space="preserve"> u</w:t>
      </w:r>
      <w:r w:rsidRPr="003B45F7">
        <w:rPr>
          <w:rFonts w:ascii="Times New Roman" w:hAnsi="Times New Roman" w:cs="Times New Roman"/>
        </w:rPr>
        <w:t xml:space="preserve">nknown (?)  </w:t>
      </w:r>
    </w:p>
    <w:p w:rsidR="00982D65" w:rsidRPr="003B45F7" w:rsidRDefault="00982D65" w:rsidP="001B5194">
      <w:pPr>
        <w:spacing w:line="480" w:lineRule="auto"/>
        <w:ind w:left="720"/>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176. M</w:t>
      </w:r>
      <w:r w:rsidRPr="00755889">
        <w:rPr>
          <w:rFonts w:ascii="Times New Roman" w:hAnsi="Times New Roman" w:cs="Times New Roman"/>
          <w:vertAlign w:val="superscript"/>
        </w:rPr>
        <w:t>3</w:t>
      </w:r>
      <w:r w:rsidRPr="003B45F7">
        <w:rPr>
          <w:rFonts w:ascii="Times New Roman" w:hAnsi="Times New Roman" w:cs="Times New Roman"/>
        </w:rPr>
        <w:t xml:space="preserve"> hypocone (RM36-179): 0. absent or very small; 1. 0/2; 2. </w:t>
      </w:r>
      <w:r>
        <w:rPr>
          <w:rFonts w:ascii="Times New Roman" w:hAnsi="Times New Roman" w:cs="Times New Roman"/>
        </w:rPr>
        <w:t>s</w:t>
      </w:r>
      <w:r w:rsidRPr="003B45F7">
        <w:rPr>
          <w:rFonts w:ascii="Times New Roman" w:hAnsi="Times New Roman" w:cs="Times New Roman"/>
        </w:rPr>
        <w:t xml:space="preserve">mall; 3. 2/4; 4. </w:t>
      </w:r>
      <w:r>
        <w:rPr>
          <w:rFonts w:ascii="Times New Roman" w:hAnsi="Times New Roman" w:cs="Times New Roman"/>
        </w:rPr>
        <w:t>l</w:t>
      </w:r>
      <w:r w:rsidRPr="003B45F7">
        <w:rPr>
          <w:rFonts w:ascii="Times New Roman" w:hAnsi="Times New Roman" w:cs="Times New Roman"/>
        </w:rPr>
        <w:t>arge.</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iCs/>
        </w:rPr>
        <w:t>Siamopithecus:</w:t>
      </w:r>
      <w:r w:rsidRPr="003B45F7">
        <w:rPr>
          <w:rFonts w:ascii="Times New Roman" w:hAnsi="Times New Roman" w:cs="Times New Roman"/>
        </w:rPr>
        <w:t xml:space="preserve"> small (2)</w:t>
      </w:r>
      <w:r w:rsidRPr="003B45F7">
        <w:rPr>
          <w:rFonts w:ascii="Times New Roman" w:hAnsi="Times New Roman" w:cs="Times New Roman"/>
          <w:i/>
          <w:iCs/>
        </w:rPr>
        <w:t xml:space="preserve"> </w:t>
      </w:r>
      <w:r>
        <w:rPr>
          <w:rFonts w:ascii="Wingdings" w:hAnsi="Wingdings" w:cs="Times New Roman"/>
        </w:rPr>
        <w:t></w:t>
      </w:r>
      <w:r w:rsidRPr="003B45F7">
        <w:rPr>
          <w:rFonts w:ascii="Times New Roman" w:hAnsi="Times New Roman" w:cs="Times New Roman"/>
        </w:rPr>
        <w:t xml:space="preserve"> absent or very small (0)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188. position of humeral head relative to tubercles: 0. humeral head is expanded dorsal to tubercles; 1. 0/2; 2. humeral head and tubercles are approximately equal in height; 3. 2/4; 4. tubercles are expanded above humeral head.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Myanmarpithecus</w:t>
      </w:r>
      <w:r w:rsidRPr="003B45F7">
        <w:rPr>
          <w:rFonts w:ascii="Times New Roman" w:hAnsi="Times New Roman" w:cs="Times New Roman"/>
        </w:rPr>
        <w:t>: humeral head is expanded dorsal to tubercles (0)</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u</w:t>
      </w:r>
      <w:r w:rsidRPr="003B45F7">
        <w:rPr>
          <w:rFonts w:ascii="Times New Roman" w:hAnsi="Times New Roman" w:cs="Times New Roman"/>
        </w:rPr>
        <w:t xml:space="preserve">nknown (?)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213. astragalar width/astragalar length (Gebo et al., 2001, character 6): 0. &lt;50; 1. 0/2; 2.  &gt;50, &lt;60; 3. 2/4; 4. &gt;60, &lt;70; 5. 4/6; 6. &gt;70.</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&gt;60 (4)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214. astragalar body height (lateral body height/mid-trochlear width; Gebo et al., 2001, character 4):0. &lt;100; 1. 0/2;</w:t>
      </w:r>
      <w:r w:rsidRPr="003B45F7">
        <w:rPr>
          <w:rFonts w:ascii="Times New Roman" w:hAnsi="Times New Roman" w:cs="Times New Roman"/>
        </w:rPr>
        <w:tab/>
        <w:t>2. 100-120; 3. 2/4; 4.  &gt;120.</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100-120 (2)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215. elevated lateral trochlear margin of astragalus (Seiffert</w:t>
      </w:r>
      <w:r>
        <w:rPr>
          <w:rFonts w:ascii="Times New Roman" w:hAnsi="Times New Roman" w:cs="Times New Roman"/>
        </w:rPr>
        <w:t xml:space="preserve"> and</w:t>
      </w:r>
      <w:r w:rsidRPr="003B45F7">
        <w:rPr>
          <w:rFonts w:ascii="Times New Roman" w:hAnsi="Times New Roman" w:cs="Times New Roman"/>
        </w:rPr>
        <w:t xml:space="preserve"> Simons, 2001): 0. </w:t>
      </w:r>
      <w:r>
        <w:rPr>
          <w:rFonts w:ascii="Times New Roman" w:hAnsi="Times New Roman" w:cs="Times New Roman"/>
        </w:rPr>
        <w:t>a</w:t>
      </w:r>
      <w:r w:rsidRPr="003B45F7">
        <w:rPr>
          <w:rFonts w:ascii="Times New Roman" w:hAnsi="Times New Roman" w:cs="Times New Roman"/>
        </w:rPr>
        <w:t xml:space="preserve">bsent; 1. </w:t>
      </w:r>
      <w:r>
        <w:rPr>
          <w:rFonts w:ascii="Times New Roman" w:hAnsi="Times New Roman" w:cs="Times New Roman"/>
        </w:rPr>
        <w:t>p</w:t>
      </w:r>
      <w:r w:rsidRPr="003B45F7">
        <w:rPr>
          <w:rFonts w:ascii="Times New Roman" w:hAnsi="Times New Roman" w:cs="Times New Roman"/>
        </w:rPr>
        <w:t xml:space="preserve">resent.  </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absent (0)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216. morphology of fibular facet (RA2-270, modified): 0. facet slopes obliquely and gradually laterally; 1. facet is flat (vertical) and has a small pointed process plantarly; 2. dorsal aspect of facet is subvertical and has a long ventral process that projects laterally  </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 facet is flat (vertical) and has a small pointed process plantarly (1)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217. astragalar cotylar fossa (Seiffert </w:t>
      </w:r>
      <w:r>
        <w:rPr>
          <w:rFonts w:ascii="Times New Roman" w:hAnsi="Times New Roman" w:cs="Times New Roman"/>
        </w:rPr>
        <w:t>and</w:t>
      </w:r>
      <w:r w:rsidRPr="003B45F7">
        <w:rPr>
          <w:rFonts w:ascii="Times New Roman" w:hAnsi="Times New Roman" w:cs="Times New Roman"/>
        </w:rPr>
        <w:t xml:space="preserve"> Simons, 2001): 0. </w:t>
      </w:r>
      <w:r>
        <w:rPr>
          <w:rFonts w:ascii="Times New Roman" w:hAnsi="Times New Roman" w:cs="Times New Roman"/>
        </w:rPr>
        <w:t>s</w:t>
      </w:r>
      <w:r w:rsidRPr="003B45F7">
        <w:rPr>
          <w:rFonts w:ascii="Times New Roman" w:hAnsi="Times New Roman" w:cs="Times New Roman"/>
        </w:rPr>
        <w:t xml:space="preserve">hallow; 1. 0/2; 2. </w:t>
      </w:r>
      <w:r>
        <w:rPr>
          <w:rFonts w:ascii="Times New Roman" w:hAnsi="Times New Roman" w:cs="Times New Roman"/>
        </w:rPr>
        <w:t>m</w:t>
      </w:r>
      <w:r w:rsidRPr="003B45F7">
        <w:rPr>
          <w:rFonts w:ascii="Times New Roman" w:hAnsi="Times New Roman" w:cs="Times New Roman"/>
        </w:rPr>
        <w:t>oderate; 3. 2/4; 4. deep, medially projecting.</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shallow (0)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218. shape of proximal aspect of medial tibial facet on astragalus (RA6-274, modified): 0. dorsoventrally deep, extends to plantar aspect of astragalus: 1. 0/2; 2. dorsoventrally restricted, confined to dorsal half of astragalar body.</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dorsoventrally restricted, confined to dorsal half of astragalar body (2)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219. astragalar neck length (astragalar neck length/mid-trochlear width; contains information similar to that of RA5-273): 0. &lt;100; 1. 0/2; </w:t>
      </w:r>
      <w:r w:rsidRPr="003B45F7">
        <w:rPr>
          <w:rFonts w:ascii="Times New Roman" w:hAnsi="Times New Roman" w:cs="Times New Roman"/>
        </w:rPr>
        <w:tab/>
        <w:t>2. &gt;100, &lt;120; 3. 2/4; 4. &gt;120.</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&lt;100 (0)</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220. astragalar neck angle (Gebo et al., 2001, character 3): 0. &lt;20 degrees; 1. 0/2; 2. 20-30 degrees; 3. 2/4; 4. &gt;30 degrees.</w:t>
      </w:r>
    </w:p>
    <w:p w:rsidR="00982D65" w:rsidRPr="003B45F7" w:rsidRDefault="00982D65" w:rsidP="001B5194">
      <w:pPr>
        <w:spacing w:line="480" w:lineRule="auto"/>
        <w:rPr>
          <w:rFonts w:ascii="Times New Roman" w:hAnsi="Times New Roman" w:cs="Times New Roman"/>
          <w:i/>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20-30 degrees (2)</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221. relative astragalar head width: 0. head width/head height x 100 &lt;115; 1. 0/2; 2. head width/head height x 100 &gt;115, &lt;130; 3. 2/4; 4. head width/head height x 100 &gt;130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head width/head height x 100 &gt;130  (4)</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222. plantarflexion of astragalar head*: 0. </w:t>
      </w:r>
      <w:r>
        <w:rPr>
          <w:rFonts w:ascii="Times New Roman" w:hAnsi="Times New Roman" w:cs="Times New Roman"/>
        </w:rPr>
        <w:t>a</w:t>
      </w:r>
      <w:r w:rsidRPr="003B45F7">
        <w:rPr>
          <w:rFonts w:ascii="Times New Roman" w:hAnsi="Times New Roman" w:cs="Times New Roman"/>
        </w:rPr>
        <w:t xml:space="preserve">bsent; 1. </w:t>
      </w:r>
      <w:r>
        <w:rPr>
          <w:rFonts w:ascii="Times New Roman" w:hAnsi="Times New Roman" w:cs="Times New Roman"/>
        </w:rPr>
        <w:t>p</w:t>
      </w:r>
      <w:r w:rsidRPr="003B45F7">
        <w:rPr>
          <w:rFonts w:ascii="Times New Roman" w:hAnsi="Times New Roman" w:cs="Times New Roman"/>
        </w:rPr>
        <w:t>resent.</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 </w:t>
      </w: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 xml:space="preserve"> </w:t>
      </w:r>
      <w:r>
        <w:rPr>
          <w:rFonts w:ascii="Times New Roman" w:hAnsi="Times New Roman" w:cs="Times New Roman"/>
        </w:rPr>
        <w:t>a</w:t>
      </w:r>
      <w:r w:rsidRPr="003B45F7">
        <w:rPr>
          <w:rFonts w:ascii="Times New Roman" w:hAnsi="Times New Roman" w:cs="Times New Roman"/>
        </w:rPr>
        <w:t xml:space="preserve">bsent (0)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223. posterior astragalar shelf (D20; contains information similar to RA4-272): 0. </w:t>
      </w:r>
      <w:r>
        <w:rPr>
          <w:rFonts w:ascii="Times New Roman" w:hAnsi="Times New Roman" w:cs="Times New Roman"/>
        </w:rPr>
        <w:t>a</w:t>
      </w:r>
      <w:r w:rsidRPr="003B45F7">
        <w:rPr>
          <w:rFonts w:ascii="Times New Roman" w:hAnsi="Times New Roman" w:cs="Times New Roman"/>
        </w:rPr>
        <w:t xml:space="preserve">bsent; 1. 0/2; 2. present, small; 3. 2/4; 4. present, large  </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Times New Roman" w:hAnsi="Times New Roman" w:cs="Times New Roman"/>
        </w:rPr>
        <w:t xml:space="preserve"> </w:t>
      </w:r>
      <w:r>
        <w:rPr>
          <w:rFonts w:ascii="Wingdings" w:hAnsi="Wingdings" w:cs="Times New Roman"/>
        </w:rPr>
        <w:t></w:t>
      </w:r>
      <w:r w:rsidRPr="003B45F7">
        <w:rPr>
          <w:rFonts w:ascii="Times New Roman" w:hAnsi="Times New Roman" w:cs="Times New Roman"/>
        </w:rPr>
        <w:t xml:space="preserve"> </w:t>
      </w:r>
      <w:r>
        <w:rPr>
          <w:rFonts w:ascii="Times New Roman" w:hAnsi="Times New Roman" w:cs="Times New Roman"/>
        </w:rPr>
        <w:t>a</w:t>
      </w:r>
      <w:r w:rsidRPr="003B45F7">
        <w:rPr>
          <w:rFonts w:ascii="Times New Roman" w:hAnsi="Times New Roman" w:cs="Times New Roman"/>
        </w:rPr>
        <w:t>bsent</w:t>
      </w:r>
      <w:r>
        <w:rPr>
          <w:rFonts w:ascii="Times New Roman" w:hAnsi="Times New Roman" w:cs="Times New Roman"/>
        </w:rPr>
        <w:t xml:space="preserve"> </w:t>
      </w:r>
      <w:r w:rsidRPr="003B45F7">
        <w:rPr>
          <w:rFonts w:ascii="Times New Roman" w:hAnsi="Times New Roman" w:cs="Times New Roman"/>
        </w:rPr>
        <w:t xml:space="preserve">(0)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224. position of groove for flexor fibularis (RA1-269): 0. lateral to astragalar trochlea; 1. plantad to astragalar trochlea.</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Pr>
          <w:rFonts w:ascii="Times New Roman" w:hAnsi="Times New Roman" w:cs="Times New Roman"/>
        </w:rPr>
        <w:t>u</w:t>
      </w:r>
      <w:r w:rsidRPr="003B45F7">
        <w:rPr>
          <w:rFonts w:ascii="Times New Roman" w:hAnsi="Times New Roman" w:cs="Times New Roman"/>
        </w:rPr>
        <w:t>nknown (?)</w:t>
      </w:r>
      <w:r>
        <w:rPr>
          <w:rFonts w:ascii="Times New Roman" w:hAnsi="Times New Roman" w:cs="Times New Roman"/>
        </w:rPr>
        <w:t xml:space="preserve"> </w:t>
      </w:r>
      <w:r>
        <w:rPr>
          <w:rFonts w:ascii="Wingdings" w:hAnsi="Wingdings" w:cs="Times New Roman"/>
        </w:rPr>
        <w:t></w:t>
      </w:r>
      <w:r w:rsidRPr="003B45F7">
        <w:rPr>
          <w:rFonts w:ascii="Times New Roman" w:hAnsi="Times New Roman" w:cs="Times New Roman"/>
        </w:rPr>
        <w:t xml:space="preserve"> plantad to astragalar trochlea (1) </w:t>
      </w:r>
    </w:p>
    <w:p w:rsidR="00982D65" w:rsidRPr="003B45F7" w:rsidRDefault="00982D65" w:rsidP="001B5194">
      <w:pPr>
        <w:spacing w:line="480" w:lineRule="auto"/>
        <w:rPr>
          <w:rFonts w:ascii="Times New Roman" w:hAnsi="Times New Roman" w:cs="Times New Roman"/>
        </w:rPr>
      </w:pP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rPr>
        <w:t xml:space="preserve">225. size of lateral tubercle buttressing flexor fibularis: 0. poorly developed; 1. 0/2; 2. </w:t>
      </w:r>
      <w:r>
        <w:rPr>
          <w:rFonts w:ascii="Times New Roman" w:hAnsi="Times New Roman" w:cs="Times New Roman"/>
        </w:rPr>
        <w:t>s</w:t>
      </w:r>
      <w:r w:rsidRPr="003B45F7">
        <w:rPr>
          <w:rFonts w:ascii="Times New Roman" w:hAnsi="Times New Roman" w:cs="Times New Roman"/>
        </w:rPr>
        <w:t xml:space="preserve">mall; 3. 2/4; 4. </w:t>
      </w:r>
      <w:r>
        <w:rPr>
          <w:rFonts w:ascii="Times New Roman" w:hAnsi="Times New Roman" w:cs="Times New Roman"/>
        </w:rPr>
        <w:t>l</w:t>
      </w:r>
      <w:r w:rsidRPr="003B45F7">
        <w:rPr>
          <w:rFonts w:ascii="Times New Roman" w:hAnsi="Times New Roman" w:cs="Times New Roman"/>
        </w:rPr>
        <w:t>arge.</w:t>
      </w:r>
    </w:p>
    <w:p w:rsidR="00982D65" w:rsidRPr="003B45F7" w:rsidRDefault="00982D65" w:rsidP="001B5194">
      <w:pPr>
        <w:spacing w:line="480" w:lineRule="auto"/>
        <w:rPr>
          <w:rFonts w:ascii="Times New Roman" w:hAnsi="Times New Roman" w:cs="Times New Roman"/>
        </w:rPr>
      </w:pPr>
      <w:r w:rsidRPr="003B45F7">
        <w:rPr>
          <w:rFonts w:ascii="Times New Roman" w:hAnsi="Times New Roman" w:cs="Times New Roman"/>
          <w:i/>
        </w:rPr>
        <w:t xml:space="preserve">Pondaungia: </w:t>
      </w:r>
      <w:r w:rsidRPr="003B45F7">
        <w:rPr>
          <w:rFonts w:ascii="Times New Roman" w:hAnsi="Times New Roman" w:cs="Times New Roman"/>
        </w:rPr>
        <w:t>Unknown (?)</w:t>
      </w:r>
      <w:r>
        <w:rPr>
          <w:rFonts w:ascii="Times New Roman" w:hAnsi="Times New Roman" w:cs="Times New Roman"/>
        </w:rPr>
        <w:t xml:space="preserve"> </w:t>
      </w:r>
      <w:r>
        <w:rPr>
          <w:rFonts w:ascii="Wingdings" w:hAnsi="Wingdings" w:cs="Times New Roman"/>
        </w:rPr>
        <w:t></w:t>
      </w:r>
      <w:r>
        <w:rPr>
          <w:rFonts w:ascii="Times New Roman" w:hAnsi="Times New Roman" w:cs="Times New Roman"/>
        </w:rPr>
        <w:t xml:space="preserve"> </w:t>
      </w:r>
      <w:r w:rsidRPr="003B45F7">
        <w:rPr>
          <w:rFonts w:ascii="Times New Roman" w:hAnsi="Times New Roman" w:cs="Times New Roman"/>
        </w:rPr>
        <w:t>small (2)</w:t>
      </w:r>
    </w:p>
    <w:p w:rsidR="00982D65" w:rsidRDefault="00982D65" w:rsidP="001B5194">
      <w:pPr>
        <w:pStyle w:val="Standard"/>
        <w:spacing w:line="480" w:lineRule="auto"/>
        <w:rPr>
          <w:rFonts w:ascii="Times New Roman" w:hAnsi="Times New Roman" w:cs="Times New Roman"/>
        </w:rPr>
      </w:pPr>
    </w:p>
    <w:p w:rsidR="00982D65" w:rsidRDefault="00982D65" w:rsidP="001B5194">
      <w:pPr>
        <w:pStyle w:val="Standard"/>
        <w:spacing w:line="480" w:lineRule="auto"/>
        <w:rPr>
          <w:rFonts w:ascii="Times New Roman" w:hAnsi="Times New Roman" w:cs="Times New Roman"/>
        </w:rPr>
      </w:pPr>
    </w:p>
    <w:p w:rsidR="00982D65" w:rsidRPr="00BA1B75" w:rsidRDefault="00982D65" w:rsidP="001B5194">
      <w:pPr>
        <w:pStyle w:val="Standard"/>
        <w:spacing w:line="480" w:lineRule="auto"/>
        <w:rPr>
          <w:rFonts w:ascii="Times New Roman" w:hAnsi="Times New Roman" w:cs="Times New Roman"/>
          <w:b/>
        </w:rPr>
      </w:pPr>
      <w:r w:rsidRPr="00BA1B75">
        <w:rPr>
          <w:rFonts w:ascii="Times New Roman" w:hAnsi="Times New Roman" w:cs="Times New Roman"/>
          <w:b/>
        </w:rPr>
        <w:t>IV</w:t>
      </w:r>
      <w:r>
        <w:rPr>
          <w:rFonts w:ascii="Times New Roman" w:hAnsi="Times New Roman" w:cs="Times New Roman"/>
          <w:b/>
        </w:rPr>
        <w:t>-</w:t>
      </w:r>
      <w:r w:rsidRPr="00BA1B75">
        <w:rPr>
          <w:rFonts w:ascii="Times New Roman" w:hAnsi="Times New Roman" w:cs="Times New Roman"/>
          <w:b/>
        </w:rPr>
        <w:t>3</w:t>
      </w:r>
      <w:r>
        <w:rPr>
          <w:rFonts w:ascii="Times New Roman" w:hAnsi="Times New Roman" w:cs="Times New Roman"/>
          <w:b/>
        </w:rPr>
        <w:t>a</w:t>
      </w:r>
      <w:r w:rsidRPr="00BA1B75">
        <w:rPr>
          <w:rFonts w:ascii="Times New Roman" w:hAnsi="Times New Roman" w:cs="Times New Roman"/>
          <w:b/>
        </w:rPr>
        <w:t>. Data Matrix (.tnt file)</w:t>
      </w:r>
    </w:p>
    <w:p w:rsidR="00982D65" w:rsidRPr="00901AEC" w:rsidRDefault="00982D65" w:rsidP="001B5194">
      <w:pPr>
        <w:pStyle w:val="Standard"/>
        <w:spacing w:line="480" w:lineRule="auto"/>
        <w:rPr>
          <w:rFonts w:ascii="Times New Roman" w:hAnsi="Times New Roman" w:cs="Times New Roman"/>
          <w:i/>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xread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363 117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Apidium_moustafai</w:t>
      </w:r>
      <w:r w:rsidRPr="00E22A82">
        <w:rPr>
          <w:rFonts w:ascii="Times New Roman" w:hAnsi="Times New Roman" w:cs="Times New Roman"/>
        </w:rPr>
        <w:tab/>
        <w:t>1?0????00????2?1000322040412422006812004-0000020502400002337110122222011120-2110012031330-02020211210?????????????2?102?0100?0420220002001100012?22020010-004060020102200242202220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Apidium_phiomense</w:t>
      </w:r>
      <w:r w:rsidRPr="00E22A82">
        <w:rPr>
          <w:rFonts w:ascii="Times New Roman" w:hAnsi="Times New Roman" w:cs="Times New Roman"/>
        </w:rPr>
        <w:tab/>
        <w:t>1000201000140220000322042422422005812004-000002050140000221C110122202002220-1120002031430-02020211200?????20????20101121010010420210002000200012222020020-004060020102200242302320220301???2041031220222121212??1???320112443001064012122010?0?121???012022022004110110123200????00????????????10????????2???202??1111?0?111??02?4??10??12?????13?4?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Parapithecus_grangeri</w:t>
      </w:r>
      <w:r w:rsidRPr="00E22A82">
        <w:rPr>
          <w:rFonts w:ascii="Times New Roman" w:hAnsi="Times New Roman" w:cs="Times New Roman"/>
        </w:rPr>
        <w:tab/>
        <w:t>3-0----------2?0000322020421422205712013?0000040?0140000140C0-0114112102120-1110012120440-000202102101??????????2021?021110000400220002001000412300120200-0040400203031002322020102?23??????04?02122022222122???????32010242?00106201012001????????????????????????????????????????????002002221204121?0020??202111111???1?10?02?2??10??12?????034404100000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Parapithecus_fraasi</w:t>
      </w:r>
      <w:r w:rsidRPr="00E22A82">
        <w:rPr>
          <w:rFonts w:ascii="Times New Roman" w:hAnsi="Times New Roman" w:cs="Times New Roman"/>
        </w:rPr>
        <w:tab/>
        <w:t>2-0--?000????2?0000322020422422004612004-000002040040000462C0-0224222002220-0120022020440-00020210220?????????????????2?????????????????????????????????????????????????????????????0??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Qatrania_wingi</w:t>
      </w:r>
      <w:r w:rsidRPr="00E22A82">
        <w:rPr>
          <w:rFonts w:ascii="Times New Roman" w:hAnsi="Times New Roman" w:cs="Times New Roman"/>
        </w:rPr>
        <w:tab/>
        <w:t>??0?????????????????22???????22????12004-000002240?2?000102221002222201022120000002031441100020210200????????????????????????????????????????????0??20000-00204002?00??????02????????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Abuqatrania_basiodontos</w:t>
      </w:r>
      <w:r w:rsidRPr="00E22A82">
        <w:rPr>
          <w:rFonts w:ascii="Times New Roman" w:hAnsi="Times New Roman" w:cs="Times New Roman"/>
        </w:rPr>
        <w:tab/>
        <w:t>??0?????????????????22???????22????12004100000?260?2?000202221002221102202222000012020451101020210200???????????????????????????????????????????????????????????????????????????????0002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Biretia_megalopsis</w:t>
      </w:r>
      <w:r w:rsidRPr="00E22A82">
        <w:rPr>
          <w:rFonts w:ascii="Times New Roman" w:hAnsi="Times New Roman" w:cs="Times New Roman"/>
        </w:rPr>
        <w:tab/>
        <w:t>????????????????0???22000400222006813104-20013?1402200009?5321012222222212121002212220341130020210020?????????????????????????????00002000200012?02020000-003040020002200241320020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Biretia_fayumensis</w:t>
      </w:r>
      <w:r w:rsidRPr="00E22A82">
        <w:rPr>
          <w:rFonts w:ascii="Times New Roman" w:hAnsi="Times New Roman" w:cs="Times New Roman"/>
        </w:rPr>
        <w:tab/>
        <w:t>?????????????????????????40022202??12004-20404?240?2?0006?42210222002222021-2001222220240-30020210021???????????????????010??0420220001000200212?0?010000-0000400200022002402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Arsinoea_kallimos</w:t>
      </w:r>
      <w:r w:rsidRPr="00E22A82">
        <w:rPr>
          <w:rFonts w:ascii="Times New Roman" w:hAnsi="Times New Roman" w:cs="Times New Roman"/>
        </w:rPr>
        <w:tab/>
        <w:t>10010020001402?1000322020402222024412004-20002024042200202242300242?020202252002020210240-20020210000????????????????????????????????????????????22000-00-?000000202022002422000000??2?????????????????????????????????????????????????????????????????????????????????????????????????????????????????????????????????????????2?6??????????????????????????????????????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Proteopithecus_sylviae</w:t>
      </w:r>
      <w:r w:rsidRPr="00E22A82">
        <w:rPr>
          <w:rFonts w:ascii="Times New Roman" w:hAnsi="Times New Roman" w:cs="Times New Roman"/>
        </w:rPr>
        <w:tab/>
        <w:t>1100200000140221000322050400222203414224-4002302401200002006210002010224121220002102101611110202100001?20040?0??20201021201002400202010000100412[1 3]11111010-000010010[0 2 4]01100233100001040201????000041220212121244??????4201022420012????????????????????011100022004[1 3]10020120201??????????000202?21020-???0020???02111111???1?1??12?4??10??12?????01440210??00?????????????000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Serapia_eocaena</w:t>
      </w:r>
      <w:r w:rsidRPr="00E22A82">
        <w:rPr>
          <w:rFonts w:ascii="Times New Roman" w:hAnsi="Times New Roman" w:cs="Times New Roman"/>
        </w:rPr>
        <w:tab/>
        <w:t>??0??????????2?1000322042400222204414224-400020220220000200821000200022222222000200210260-10020210000????????????????????????????????????????????????????????????????????????????????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Oligopithecus_rogeri</w:t>
      </w:r>
      <w:r w:rsidRPr="00E22A82">
        <w:rPr>
          <w:rFonts w:ascii="Times New Roman" w:hAnsi="Times New Roman" w:cs="Times New Roman"/>
        </w:rPr>
        <w:tab/>
        <w:t>??0??????????420?003??????0022?206814222240224?222?20000A?4C200004000223021?2000200210160-120202100?0?????????????2?1????????240020000020?000412?0?203-0100000000000020300420200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Oligopithecus_savagei</w:t>
      </w:r>
      <w:r w:rsidRPr="00E22A82">
        <w:rPr>
          <w:rFonts w:ascii="Times New Roman" w:hAnsi="Times New Roman" w:cs="Times New Roman"/>
        </w:rPr>
        <w:tab/>
        <w:t>??0????????????1000324---200222206814222240002?222220000220A210004000222020-20001004100??????????0020????0???????????????????0420???0002??2004???0?202-00-?0000000?00?????440????????4??????????????????????????????????????????????????????????????????????????????????????????????????????????????????????????????????????????????????????????????????????????????????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Catopithecus_browni</w:t>
      </w:r>
      <w:r w:rsidRPr="00E22A82">
        <w:rPr>
          <w:rFonts w:ascii="Times New Roman" w:hAnsi="Times New Roman" w:cs="Times New Roman"/>
        </w:rPr>
        <w:tab/>
        <w:t>1000101000100220000324---2002222057142221402234220110000[3 5]318210104000222010-2000220210150-1202121002012210400002002010613---02200200010200000412202102-00-000000000302120242220020020202???????03322020202102???????4412424440014????????????????????????????2002[1 3]100000204????????????000022?21?????1?0?20??20211???????111??12?6??10??12?????03440210?001?????????????000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Moeripithecus_markgrafi</w:t>
      </w:r>
      <w:r w:rsidRPr="00E22A82">
        <w:rPr>
          <w:rFonts w:ascii="Times New Roman" w:hAnsi="Times New Roman" w:cs="Times New Roman"/>
        </w:rPr>
        <w:tab/>
        <w:t>??????????????????????????????????????????????????????????0C0-0204000200020-210?0200104??????????0020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Propliopithecus_haeckeli</w:t>
      </w:r>
      <w:r w:rsidRPr="00E22A82">
        <w:rPr>
          <w:rFonts w:ascii="Times New Roman" w:hAnsi="Times New Roman" w:cs="Times New Roman"/>
        </w:rPr>
        <w:tab/>
        <w:t>?????????????2?00?0324---400222206814224-4002?4220020000220C0-02040?2200220-210?024230240-?2020210020???????????????????????????????????????????????????????????????????????????????04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Taqah_propliopithecid</w:t>
      </w:r>
      <w:r w:rsidRPr="00E22A82">
        <w:rPr>
          <w:rFonts w:ascii="Times New Roman" w:hAnsi="Times New Roman" w:cs="Times New Roman"/>
        </w:rPr>
        <w:tab/>
        <w:t>??0??????????2?100??24---400222206814224-402244240240000040C210204040202020-210?022220240-32020210020????????????????????????040020000120120041??2?202-00-4000000001022202422????????4??????????????????????????????????????????????????????????????????????????????????????????????????????????????????????????????????????????????????????????????????????????????????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Aegyptopithecus_zeuxis</w:t>
      </w:r>
      <w:r w:rsidRPr="00E22A82">
        <w:rPr>
          <w:rFonts w:ascii="Times New Roman" w:hAnsi="Times New Roman" w:cs="Times New Roman"/>
        </w:rPr>
        <w:tab/>
        <w:t>1000202000110220000324---400222216814224-411224240130010020C0-0104002011320-2100032020330-120202100201??????????102012613---00420220010201100412102200-00-100100000[0 2 4]02100342210140220412???2042023220202121048?????06412424440014?4110120?2???2121???????????????010000022402??????????000021110320-?110020??212111111?0?1110?0208??10?112?????164402002001????????????1000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Propliopithecus_chirobates</w:t>
      </w:r>
      <w:r w:rsidRPr="00E22A82">
        <w:rPr>
          <w:rFonts w:ascii="Times New Roman" w:hAnsi="Times New Roman" w:cs="Times New Roman"/>
        </w:rPr>
        <w:tab/>
        <w:t>1000202000120220000324---4002222068142231412134230230000110C110204002011120-2100022020310-12020210020?????????????2014613---00400010001201000412002100-00-0000000022022001422????02??2??????04203322020222103?????????????????????211012??0??????????01010202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Branisella_boliviana</w:t>
      </w:r>
      <w:r w:rsidRPr="00E22A82">
        <w:rPr>
          <w:rFonts w:ascii="Times New Roman" w:hAnsi="Times New Roman" w:cs="Times New Roman"/>
        </w:rPr>
        <w:tab/>
        <w:t>1?0????0001?02110?032202042200-226404224-4?02?42201200000006???20404???2020-2?03?20500260-0202?210020???????????????1??12???02400002000200000011002000-00-0030000200020002442000022??4??????????????????????????????????????????????????????????????????????????????????????????????????????????????????????????????????????????????????????????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Dolichocebus_gaimanensis</w:t>
      </w:r>
      <w:r w:rsidRPr="00E22A82">
        <w:rPr>
          <w:rFonts w:ascii="Times New Roman" w:hAnsi="Times New Roman" w:cs="Times New Roman"/>
        </w:rPr>
        <w:tab/>
        <w:t>1?00?00???140220?0032202?4?220-02??04204-20??4?2200??0002?2C210224220402220-20030204312?????????10020?2?2020?00???2?122?211?00220002100200210011042?20000-2000000000000000420422?2?????????????????????????????????????????????????????????????????????????????????????????????????????0????2?2???0??1?0020??202111111?0-1110????4??10??122?????044?210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Aotus_trivirgatus</w:t>
      </w:r>
      <w:r w:rsidRPr="00E22A82">
        <w:rPr>
          <w:rFonts w:ascii="Times New Roman" w:hAnsi="Times New Roman" w:cs="Times New Roman"/>
        </w:rPr>
        <w:tab/>
        <w:t>100140000010020000032212042400-224704224-42222422000000003070-020304-622020-200322-600060-3222--000201244040200100100221100030400010000100000411100200-00-4000000000140002030002042404121431131043121102211244011000230102443001164110123000002121140011011002003110011023002005?100200000202420020-21000200020111111100?111022207?111111220?21114402100001?11111?111111000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Saimiri_sciureus</w:t>
      </w:r>
      <w:r w:rsidRPr="00E22A82">
        <w:rPr>
          <w:rFonts w:ascii="Times New Roman" w:hAnsi="Times New Roman" w:cs="Times New Roman"/>
        </w:rPr>
        <w:tab/>
        <w:t>100220000010042000032206042400-244804224-42024422000000005061?022410-624220-200022-600180-3002-0000001244020200000101[0 4]21111220400020000200100411320100-00-200000000111200043000204220212225202004232020222121601100032010233300126[1 3]110123000002121140011012002003110011013102004200030000010242?220-?1000230021211111100?111022207011011122042?3044021000000111111111111000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Siamopithecus_eocaenus</w:t>
      </w:r>
      <w:r w:rsidRPr="00E22A82">
        <w:rPr>
          <w:rFonts w:ascii="Times New Roman" w:hAnsi="Times New Roman" w:cs="Times New Roman"/>
        </w:rPr>
        <w:tab/>
        <w:t>??0????0?????4?0000322???400222204812004-200224220020000020C0-0?240?44?2020-2003024400200-30000210020????????????????????????02002000000000004122002240---0012502000000402023??0?20?24???????????????????????????????????????????????????????????????????????????????????????????????????????????????????????????????????????????????????????????????1??????????????????1[0 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Pondaungia_cotteri</w:t>
      </w:r>
      <w:r w:rsidRPr="00E22A82">
        <w:rPr>
          <w:rFonts w:ascii="Times New Roman" w:hAnsi="Times New Roman" w:cs="Times New Roman"/>
        </w:rPr>
        <w:tab/>
        <w:t>1?0????0?????4?00??322?20422222006812004-202044220422000002C210?2404240222252103022400210-33200210022?2?2040200???2?022123??0040022200100?00?412202?240---0010401004020402203???200?24??????????????????????????????4201020240012??????????????????????????????????????????????????????????????????????????????????????????????????????????????05????11?????????????????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Myanmarpithecus_yarshensis</w:t>
      </w:r>
      <w:r w:rsidRPr="00E22A82">
        <w:rPr>
          <w:rFonts w:ascii="Times New Roman" w:hAnsi="Times New Roman" w:cs="Times New Roman"/>
        </w:rPr>
        <w:tab/>
        <w:t>??0????????????00???22020?0222200?????????????????022??????????????????2020-200204-600200-32000210022???4020?00???????????????????22001001000412002?22000-001020?0020403002034?0200??4??????????????????????????????????????????????????????????????????????????????????????????????????????????????????????????????????????????????????????????????????????????????????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Ganlea</w:t>
      </w:r>
      <w:r w:rsidRPr="00E22A82">
        <w:rPr>
          <w:rFonts w:ascii="Times New Roman" w:hAnsi="Times New Roman" w:cs="Times New Roman"/>
        </w:rPr>
        <w:tab/>
        <w:t>1??010200?0?04?000?322?????042?0048120?202?004?22222210?000??12?2202?602220?200214?60?2??????????0044???????????????????????????????????????????????0?----0010200002040400103???????????????????????????????????????????????????????????????????????????????????????????????????????????????????????????????????????????????????????????????????????????????????????????111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Bugtipithecus_inexpectans</w:t>
      </w:r>
      <w:r w:rsidRPr="00E22A82">
        <w:rPr>
          <w:rFonts w:ascii="Times New Roman" w:hAnsi="Times New Roman" w:cs="Times New Roman"/>
        </w:rPr>
        <w:tab/>
        <w:t>???????????????????????????????????12004-200424020?200006?440-022402-62202????????????2?0-14200210020????????????????????????2200???000??????????0?200-00-4000000002040000400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Plesiopithecus_teras</w:t>
      </w:r>
      <w:r w:rsidRPr="00E22A82">
        <w:rPr>
          <w:rFonts w:ascii="Times New Roman" w:hAnsi="Times New Roman" w:cs="Times New Roman"/>
        </w:rPr>
        <w:tab/>
        <w:t>3-0----------2?1000412020400222224611004-202020020314012A0180-002400-612320-200002-600360-14220210020?????????????40001122100200020001?00?000012?00004--0-01000000000204004222?000002401???????????????????????????????????????????????????????????????????????????????????????????????00???????0241??????????????????????????02?2???1??0??????03?10?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Rooneyia_viejaensis</w:t>
      </w:r>
      <w:r w:rsidRPr="00E22A82">
        <w:rPr>
          <w:rFonts w:ascii="Times New Roman" w:hAnsi="Times New Roman" w:cs="Times New Roman"/>
        </w:rPr>
        <w:tab/>
        <w:t>?????????????????????????????????????????????????????????????????????????????????????????????????????0??????????2020???1231?0222020000200120?412002030200-204060020202000020224120?????????????????????????????????????????????????????????????????????????????????????????????????????0042022002?411100000??100011100?120?0222206?01011011????21?3??100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Bahinia_pondaungensis</w:t>
      </w:r>
      <w:r w:rsidRPr="00E22A82">
        <w:rPr>
          <w:rFonts w:ascii="Times New Roman" w:hAnsi="Times New Roman" w:cs="Times New Roman"/>
        </w:rPr>
        <w:tab/>
        <w:t>1?000000001204?0000322020?0022222?810--4-200020222000000464441022000442402????????????0?4112020210000???????????0000122120100000020002000?000?12202204-00-0000000004020312420?????0??4???????????????????????????????????????????????????????????????????????????????????????????????????????????????????????????????????????????????0??02?????03???2?????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Phenacopithecus_krishtalkai</w:t>
      </w:r>
      <w:r w:rsidRPr="00E22A82">
        <w:rPr>
          <w:rFonts w:ascii="Times New Roman" w:hAnsi="Times New Roman" w:cs="Times New Roman"/>
        </w:rPr>
        <w:tab/>
        <w:t>??????????????????????????????????????????????????????????????????????????????????????????????????????????????????????????????????0002000?00041?202004--0-0000000204020410400??????????????????????????????????????????????????????????????????????????????????????????????????????????????????????????????????????????????????????????????????04?????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Afrotarsius_chatrathi</w:t>
      </w:r>
      <w:r w:rsidRPr="00E22A82">
        <w:rPr>
          <w:rFonts w:ascii="Times New Roman" w:hAnsi="Times New Roman" w:cs="Times New Roman"/>
        </w:rPr>
        <w:tab/>
        <w:t>?????????????????????????????2020??1?????????002?02??12?602441000200242442422000222400064112220210000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Eosimias_centennicus</w:t>
      </w:r>
      <w:r w:rsidRPr="00E22A82">
        <w:rPr>
          <w:rFonts w:ascii="Times New Roman" w:hAnsi="Times New Roman" w:cs="Times New Roman"/>
        </w:rPr>
        <w:tab/>
        <w:t>11000000001004?00003220004002222052120020200000120222120646043002020242422432020223400024110220210000???????????????02???????2200?0002000?00041??02004--0-0000000204?0041?400?????040401????????????????????????????2201221240214???????????????????????????????????????????????????????????????????????????????????????????????????????????????????????????????????????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Phenacopithecus_xueshii</w:t>
      </w:r>
      <w:r w:rsidRPr="00E22A82">
        <w:rPr>
          <w:rFonts w:ascii="Times New Roman" w:hAnsi="Times New Roman" w:cs="Times New Roman"/>
        </w:rPr>
        <w:tab/>
        <w:t>?????0??????????????2200240022220??11004-20012?220?200106?5242002?022424222220002024000?211?220210000????????????????????????????????????????????0??140-0-?000????????????300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Eosimias_sinensis</w:t>
      </w:r>
      <w:r w:rsidRPr="00E22A82">
        <w:rPr>
          <w:rFonts w:ascii="Times New Roman" w:hAnsi="Times New Roman" w:cs="Times New Roman"/>
        </w:rPr>
        <w:tab/>
        <w:t>??0?????????????????22???????22????11004-200000220?200206040430220024424224420022044000??????????0000?????????????????????????????????????????????????????????????????????????????0??0??????????????????????????????1[1 3]012212401125311022500???2????????????????????????????????????????????????????????????????????????????????????????????????????????????????????????????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Tarsius_bancanus</w:t>
      </w:r>
      <w:r w:rsidRPr="00E22A82">
        <w:rPr>
          <w:rFonts w:ascii="Times New Roman" w:hAnsi="Times New Roman" w:cs="Times New Roman"/>
        </w:rPr>
        <w:tab/>
        <w:t>2?0--?3111?0020002002200440020-220211004-20222022042412131144100200025243242200022250022411210021001014441020-02000012212310020002200200000004120010140-0-0000100003020401401400400200116652042000024202400240011011100100[1 3]02001001112-061021011112250230221022113010040000100010000600102220200224100111020022211111100?100002201011211022110?0134001000000111111111110000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Xanthorhysis_tabrumi</w:t>
      </w:r>
      <w:r w:rsidRPr="00E22A82">
        <w:rPr>
          <w:rFonts w:ascii="Times New Roman" w:hAnsi="Times New Roman" w:cs="Times New Roman"/>
        </w:rPr>
        <w:tab/>
        <w:t>??0?????????????????22???400220222212004-202220220422120846241002000242442422000222400044112020210020?????????????????????????????????????????????????????????????????????????????????????????????????????????????????????????????????????????????????????????????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Teilhardina_asiatica</w:t>
      </w:r>
      <w:r w:rsidRPr="00E22A82">
        <w:rPr>
          <w:rFonts w:ascii="Times New Roman" w:hAnsi="Times New Roman" w:cs="Times New Roman"/>
        </w:rPr>
        <w:tab/>
        <w:t>1?0070010?1?00?0?0030200042022023261200212000302200020005560420020204424224520002244002324100002100?0??1????0???2?0?00001210022002010000000002122020240-0-00002122020004100022200000??02???????????????????????????????????????????????????????????????????????????????????????????????0?????????????????????????????????????????2?????????????01?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Omomys_sp.</w:t>
      </w:r>
      <w:r w:rsidRPr="00E22A82">
        <w:rPr>
          <w:rFonts w:ascii="Times New Roman" w:hAnsi="Times New Roman" w:cs="Times New Roman"/>
        </w:rPr>
        <w:tab/>
        <w:t>11027032210420?0000222000400220246812004-202240220002020744443002200352422222000223500122112200210020?2?????0?????0???21221002200200010000000012412222000-0000211203022200400420100??0??????????????????????????????310101323021?0311??040?20??????????1022?0?0004??0?4?00110????10?0????????????????????????000001100?1??01?????????2??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Absarokius_sp.</w:t>
      </w:r>
      <w:r w:rsidRPr="00E22A82">
        <w:rPr>
          <w:rFonts w:ascii="Times New Roman" w:hAnsi="Times New Roman" w:cs="Times New Roman"/>
        </w:rPr>
        <w:tab/>
        <w:t>10004???????00?00???2200?410420210212004-2000202604432000A0243001220442212252010224400242421220210021??????????????????12?1?022002100000000004126020240-0-0200210202000402003210000??0???????????002020220024???????22010042202122201010400????????????202212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Tetonoides_sp.</w:t>
      </w:r>
      <w:r w:rsidRPr="00E22A82">
        <w:rPr>
          <w:rFonts w:ascii="Times New Roman" w:hAnsi="Times New Roman" w:cs="Times New Roman"/>
        </w:rPr>
        <w:tab/>
        <w:t>11027??4????20??????22???00222022261400022002202422240205260420021263424424[1 3]2010223400222[0 1 4]12?00210020???????????????????2????220?20002000000?21210???40-??0200212??40??4?24?2210300?????????????????????????????????????????????????????????????????????????????????????????????????????????????????????????????????????????????????????????????????????????????????????0?0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Loveina_zephryi</w:t>
      </w:r>
      <w:r w:rsidRPr="00E22A82">
        <w:rPr>
          <w:rFonts w:ascii="Times New Roman" w:hAnsi="Times New Roman" w:cs="Times New Roman"/>
        </w:rPr>
        <w:tab/>
        <w:t>10004??3????0???????22???2?12202028120002202200222243110444142002220342432432020223500202212???210020?????????????????????????????0?0200?1000412?020240-0-0100200204000412000220400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Nannopithex_abderhaldeni</w:t>
      </w:r>
      <w:r w:rsidRPr="00E22A82">
        <w:rPr>
          <w:rFonts w:ascii="Times New Roman" w:hAnsi="Times New Roman" w:cs="Times New Roman"/>
        </w:rPr>
        <w:tab/>
        <w:t>11028142411440?2000024---40020-200012004-200000220444200642241002222-6243222200023-600200-22200210020???40??????2?4000613----02002200000000004122000240-0-0100212204020400000220200020?1????????????????????????????2201004220212?4112???0????????????1?????021????12????4-??????10?????????0??04????????????????????????????????????????????????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Trogolemur_myodes</w:t>
      </w:r>
      <w:r w:rsidRPr="00E22A82">
        <w:rPr>
          <w:rFonts w:ascii="Times New Roman" w:hAnsi="Times New Roman" w:cs="Times New Roman"/>
        </w:rPr>
        <w:tab/>
        <w:t>11028?4441??40?000?024---4?040-2002020021202000220444220222043002026-6244225201022-600202412200210000?????????????????????0????0??0000000?000412?0?0240-0-04001102020204022?4200300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Hemiacodon_gracilis</w:t>
      </w:r>
      <w:r w:rsidRPr="00E22A82">
        <w:rPr>
          <w:rFonts w:ascii="Times New Roman" w:hAnsi="Times New Roman" w:cs="Times New Roman"/>
        </w:rPr>
        <w:tab/>
        <w:t>110160?43?1320?20??122000400220224814224-402240022222020604643102221242442444022222400222122000310024???????????2?2?00212???12201200020000000212012132020-0220411204020201000340300???????????????02020220024??????1310100322021004111204002000111?????10221221104?1212000010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Shoshonius_cooperi</w:t>
      </w:r>
      <w:r w:rsidRPr="00E22A82">
        <w:rPr>
          <w:rFonts w:ascii="Times New Roman" w:hAnsi="Times New Roman" w:cs="Times New Roman"/>
        </w:rPr>
        <w:tab/>
        <w:t>10004??0????00?00012220002220202027122002202210240244120344242102326242420432020222400102212100210043??????????????????12110024022000200210001122220340-0-0100400224010412100220400??001???204200322020?200242??????22010043[1 3]021212012??400???011??????202210211130102[1 3]000010??????????102220?0??2410011221??0200?1100?120000????0??12???2?????2111??1?????????????????00-0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Microchoerus_erinaceus</w:t>
      </w:r>
      <w:r w:rsidRPr="00E22A82">
        <w:rPr>
          <w:rFonts w:ascii="Times New Roman" w:hAnsi="Times New Roman" w:cs="Times New Roman"/>
        </w:rPr>
        <w:tab/>
        <w:t>11028?4221?440?2001024---40020-224814204-202210022444120200643002420-624400-202022-600220-3200?21003402400022-10202002613----0210202120000200432202?20200-0220600204040000002220200422?1???204400002020220024????????????????????04?????4?????????????????????????012?40?00????????????????????????????????????????????1?????????2???????????????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Tetonius_sp.</w:t>
      </w:r>
      <w:r w:rsidRPr="00E22A82">
        <w:rPr>
          <w:rFonts w:ascii="Times New Roman" w:hAnsi="Times New Roman" w:cs="Times New Roman"/>
        </w:rPr>
        <w:tab/>
        <w:t>11028044411440?0001022000400220220412003120022023244210025024300202[1 3]442412452010224400342410120210020?344?312?0?200002?12310022002100101000004124020140-0-0200212204000402202210200??2??????????????????????????????22010043402120201???400?????????????????????????????????????????????????0?0???41??1?2????0????1100?1200????2?0??11??02?????2111??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Cantius_abditus</w:t>
      </w:r>
      <w:r w:rsidRPr="00E22A82">
        <w:rPr>
          <w:rFonts w:ascii="Times New Roman" w:hAnsi="Times New Roman" w:cs="Times New Roman"/>
        </w:rPr>
        <w:tab/>
        <w:t>10000002201202?00?03000204002202246120021201220222000010840C33002135442432253022234500102433200410021?????????????200?00121002400201020101010412202120000-044020021402000030021020002201???0?42??302400?40004???????34002042?040?5111???200???1?????????0440??00????0????0211??????????00?00????2????1?00????320001000?1??1?????????01?????????03?????????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Adapis_parisiensis</w:t>
      </w:r>
      <w:r w:rsidRPr="00E22A82">
        <w:rPr>
          <w:rFonts w:ascii="Times New Roman" w:hAnsi="Times New Roman" w:cs="Times New Roman"/>
        </w:rPr>
        <w:tab/>
        <w:t>10002000001402?0022300024400220004414204-200044404002022866C0-0024240524200-2022240500000-22200210040?204040120420400400121020001200020121000232202020000-000000020404000031042040242201???204203302320001024602???15300300430004[1 3][1 3]21210100???2100???010244021002000012001112??????????00300220134200100020??620001000?11011403106??00?1001????233322100001????????????00-0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Donrussellia_provincialis</w:t>
      </w:r>
      <w:r w:rsidRPr="00E22A82">
        <w:rPr>
          <w:rFonts w:ascii="Times New Roman" w:hAnsi="Times New Roman" w:cs="Times New Roman"/>
        </w:rPr>
        <w:tab/>
        <w:t>??0????0????????????00???420220202612004-201110432000000A66243002036442412342011224400012313200210020?????????????????????????????02000000000212?020240-0-0120200202020400010200200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Leptadapis_magnus</w:t>
      </w:r>
      <w:r w:rsidRPr="00E22A82">
        <w:rPr>
          <w:rFonts w:ascii="Times New Roman" w:hAnsi="Times New Roman" w:cs="Times New Roman"/>
        </w:rPr>
        <w:tab/>
        <w:t>10002?00001402?10203000244222200058140020200244404000010886C0-002424-624300-2022240400000-222002100401?0??401??400401400121000400200120221000232402020000-0120000203040000420422402?22?1???204200322220340024??????1[3 5]300201440404[1 3]121210200???2100???010???0???????????????????????????00400200134??0100020??32000?000?11011403104???0?1001????13332??00201????????????00-0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Tupaia_spp.</w:t>
      </w:r>
      <w:r w:rsidRPr="00E22A82">
        <w:rPr>
          <w:rFonts w:ascii="Times New Roman" w:hAnsi="Times New Roman" w:cs="Times New Roman"/>
        </w:rPr>
        <w:tab/>
        <w:t>00004044410000000003220204202202026120022200120240000000A0664300002004240244202021040007431002??1000000200220-020020002112100-000202010000000002001003-00-002000024603031004010000000001400103004302420202134401001010112242400126400010000000200016001022300100311001[1 3]00040100[0 2 4]02000000000102004000-10001100000011100110000201100?000000000???111104010001?0000000000000-0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Purgatorius_unio</w:t>
      </w:r>
      <w:r w:rsidRPr="00E22A82">
        <w:rPr>
          <w:rFonts w:ascii="Times New Roman" w:hAnsi="Times New Roman" w:cs="Times New Roman"/>
        </w:rPr>
        <w:tab/>
        <w:t>0?????42????????????00020420220220410--01200040420200000A26023002022222422442045222200044322020210020???00222?1???????????????????00000020000002202222000-0200212206000210000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Plesiadapis_tricuspidens</w:t>
      </w:r>
      <w:r w:rsidRPr="00E22A82">
        <w:rPr>
          <w:rFonts w:ascii="Times New Roman" w:hAnsi="Times New Roman" w:cs="Times New Roman"/>
        </w:rPr>
        <w:tab/>
        <w:t>2?0--?4441?04-------24--?420420224810--4-200042220000000220C4400204622242225402222220020441410041000010400222-1200????-1121001401200002021000212202022000-030040020402020000222040000400?0?0042003020222221248?110104?1000044001460002?000000?2001?0000000000201201?2240004020?42000200004220201200-00?0001???20101000?12000200000??000000?????00002?000001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Plesiolestes_problematicus</w:t>
      </w:r>
      <w:r w:rsidRPr="00E22A82">
        <w:rPr>
          <w:rFonts w:ascii="Times New Roman" w:hAnsi="Times New Roman" w:cs="Times New Roman"/>
        </w:rPr>
        <w:tab/>
        <w:t>11018042210040?0000222?204202202256140201402044424000000A26443002020242432454020222400204312000410000??????????????????11????20002000120210002024020240-0-04002122040004100022204000?201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Afradapis_longicristatus</w:t>
      </w:r>
      <w:r w:rsidRPr="00E22A82">
        <w:rPr>
          <w:rFonts w:ascii="Times New Roman" w:hAnsi="Times New Roman" w:cs="Times New Roman"/>
        </w:rPr>
        <w:tab/>
        <w:t>1?01?001001102?00203230--400222216814004-204030422200020A66C0-0022222524300-3022242500020-220002100221??10400104?02?126??????120022002000100011200?020000-4000100144040010310314?02224??????????????????????????????6400002441004???????????????????????????????????????????????????????????????????????????????????????????????????????????????4???????????????????????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Aframonius_dieides</w:t>
      </w:r>
      <w:r w:rsidRPr="00E22A82">
        <w:rPr>
          <w:rFonts w:ascii="Times New Roman" w:hAnsi="Times New Roman" w:cs="Times New Roman"/>
        </w:rPr>
        <w:tab/>
        <w:t>1?0????0?????2?0000322000421220026612014-202232420000010726A0-002235-624000-4024242500010-23000210021??????????????????1221000200202020001000412002020000-102020012402001011042240120101?????????????????????????????????????????????????????????????????????????????????????????????????????2010????????????????????????????????????1?????????041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Altanius_orlovi</w:t>
      </w:r>
      <w:r w:rsidRPr="00E22A82">
        <w:rPr>
          <w:rFonts w:ascii="Times New Roman" w:hAnsi="Times New Roman" w:cs="Times New Roman"/>
        </w:rPr>
        <w:tab/>
        <w:t>1?0????2????????????00???4202202026120002200000220000000224043002042242442452020222400002412000210000??????????????????01????22002000000000000122020240-0-0200212204000410000420400??4??????????????????????????????????????????????????????????????????????????????????????????????????????????????????????????????????????????????????????????????????????????????????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Altiatlasius_koulchii</w:t>
      </w:r>
      <w:r w:rsidRPr="00E22A82">
        <w:rPr>
          <w:rFonts w:ascii="Times New Roman" w:hAnsi="Times New Roman" w:cs="Times New Roman"/>
        </w:rPr>
        <w:tab/>
        <w:t>??????????????????????????????????????????????????????????4141000200?4230242200022?4012??????????0200????????????????????????????????????????????2?0240-0-?000300204020?10322220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Anaptomorphus_sp.</w:t>
      </w:r>
      <w:r w:rsidRPr="00E22A82">
        <w:rPr>
          <w:rFonts w:ascii="Times New Roman" w:hAnsi="Times New Roman" w:cs="Times New Roman"/>
        </w:rPr>
        <w:tab/>
        <w:t>10004??0????20?10???24?????02202???12004-200020220242100264443012226442412452010224400242432220210020???????????????????????????020000000000?4126020240-0-0200210202000402003210000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Anchomomys_gaillardi</w:t>
      </w:r>
      <w:r w:rsidRPr="00E22A82">
        <w:rPr>
          <w:rFonts w:ascii="Times New Roman" w:hAnsi="Times New Roman" w:cs="Times New Roman"/>
        </w:rPr>
        <w:tab/>
        <w:t>1?0????2????????????02???????20????10--4-204040420?00020A6600-002246-624220-203424-600040-14000210020????????????????????????????????????????????02022000-000000020204020002022040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Anchomomys_milleri</w:t>
      </w:r>
      <w:r w:rsidRPr="00E22A82">
        <w:rPr>
          <w:rFonts w:ascii="Times New Roman" w:hAnsi="Times New Roman" w:cs="Times New Roman"/>
        </w:rPr>
        <w:tab/>
        <w:t>??0????4?????2?2000322020400220202610--4-2020200-0202022A0600-022246-6244?0-202324-6000??????????0020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Anemorhysis_savagei</w:t>
      </w:r>
      <w:r w:rsidRPr="00E22A82">
        <w:rPr>
          <w:rFonts w:ascii="Times New Roman" w:hAnsi="Times New Roman" w:cs="Times New Roman"/>
        </w:rPr>
        <w:tab/>
        <w:t>11028??4????40??????220??4002202024120021200040220224000323043002226-6244245201022-600222412200210000????????????????????????020020202000000?412202?240-0-04002002?402?4?0202220200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Arapahovius_gazini</w:t>
      </w:r>
      <w:r w:rsidRPr="00E22A82">
        <w:rPr>
          <w:rFonts w:ascii="Times New Roman" w:hAnsi="Times New Roman" w:cs="Times New Roman"/>
        </w:rPr>
        <w:tab/>
        <w:t>11028044411440?20010220204?22202426140002202240240024120512242002226342442452025223400022412100210024???30410?????????2?221?022002000200000004120020240-0-0300412204010400202320300????????????????????????????????104010?42002100411??0?0?2?0011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Arctocebus_calabarensis</w:t>
      </w:r>
      <w:r w:rsidRPr="00E22A82">
        <w:rPr>
          <w:rFonts w:ascii="Times New Roman" w:hAnsi="Times New Roman" w:cs="Times New Roman"/>
        </w:rPr>
        <w:tab/>
        <w:t>1010414241120001103422060400222206610--4-204020110202022806?0-002222-624410-202224-600030-220002100000002021000210310221121200200220020100200432002010000-2000000204030001420101200200010050240144204202003216?0211161104044410044021202110?0?21??2080102440200101000030030031164000612002012210220-1100010114000?020200?11202200?1001010220022[1 3]33111011210100000??????00-0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Asiadapis_cambayensis</w:t>
      </w:r>
      <w:r w:rsidRPr="00E22A82">
        <w:rPr>
          <w:rFonts w:ascii="Times New Roman" w:hAnsi="Times New Roman" w:cs="Times New Roman"/>
        </w:rPr>
        <w:tab/>
        <w:t>????????????????????22???4002202268110042200020220000022A46421002022442222152?02224400051424001210100????????????????????????0200200000000000202402022000-0000100002020400102220200??0??????????????????????????????2400004240404??11211?10??????????????????001?00022000240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Aycrossia_lovei</w:t>
      </w:r>
      <w:r w:rsidRPr="00E22A82">
        <w:rPr>
          <w:rFonts w:ascii="Times New Roman" w:hAnsi="Times New Roman" w:cs="Times New Roman"/>
        </w:rPr>
        <w:tab/>
        <w:t>100040?0?11?20?0001222???4?0220220212004-200220240442100262243202026442412452010224400142432200210023?????????????2?04?12212022022000000??00?4?2?020140-0-02?0200201010402004210300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Barnesia_hauboldi</w:t>
      </w:r>
      <w:r w:rsidRPr="00E22A82">
        <w:rPr>
          <w:rFonts w:ascii="Times New Roman" w:hAnsi="Times New Roman" w:cs="Times New Roman"/>
        </w:rPr>
        <w:tab/>
        <w:t>??????????????????????????????????????????????????????????????????????????????????????????????????????????????????????????????200220020001000412002020000-000000000404200040022020?????????????????????????????????????????????????????????????????????????????????????????????????????00?????012????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Caenopithecus_lemuroides</w:t>
      </w:r>
      <w:r w:rsidRPr="00E22A82">
        <w:rPr>
          <w:rFonts w:ascii="Times New Roman" w:hAnsi="Times New Roman" w:cs="Times New Roman"/>
        </w:rPr>
        <w:tab/>
        <w:t>??0?????????????????22000400222226612004-202000420220000A26C0-002422-524200-2022244400220-22000210042????????????????????????000?200020001000212002020000-2000200244040210220220402??2?????????????????????????????????????????????????????????????????????????????????????????????????????????1?????????????????????????????????????0?????????041??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Cheirogaleus_major</w:t>
      </w:r>
      <w:r w:rsidRPr="00E22A82">
        <w:rPr>
          <w:rFonts w:ascii="Times New Roman" w:hAnsi="Times New Roman" w:cs="Times New Roman"/>
        </w:rPr>
        <w:tab/>
        <w:t>101041424112000110342205141020-116611004-20432[1 3]20311400062360-002403-624320-2?0323-600050-332202100220241041010020410021221200000220000100000102001004--0-00300002010304004223002000000155320440010142024100431?1011220030413020420210104001010100226020244010003[1 3]0002[1 3]002011004110040000101221032200100020114100002000010101220020001010010400051102010201?0000000000000-0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Darwinius_masillae</w:t>
      </w:r>
      <w:r w:rsidRPr="00E22A82">
        <w:rPr>
          <w:rFonts w:ascii="Times New Roman" w:hAnsi="Times New Roman" w:cs="Times New Roman"/>
        </w:rPr>
        <w:tab/>
        <w:t>1?0???0200??0???????22?0????????????????????????????0?????4C0-002220-624320-402022-6000??????????0030???????02???0?????12????????????????????????2?020000-?0000000?4??????420?????20?0022?4?0?2?2?????????0??4???00????????????????110??4??10??1??224010?????????????????2????00?20?2?0??????????????????????????????????????????????1?????????041100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Djebelemur_martinezi</w:t>
      </w:r>
      <w:r w:rsidRPr="00E22A82">
        <w:rPr>
          <w:rFonts w:ascii="Times New Roman" w:hAnsi="Times New Roman" w:cs="Times New Roman"/>
        </w:rPr>
        <w:tab/>
        <w:t>????????????????????22???40022022?810--4-002020220202002A2600-022246-624220-200222-600040-22200210020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Donrussellia_gallica</w:t>
      </w:r>
      <w:r w:rsidRPr="00E22A82">
        <w:rPr>
          <w:rFonts w:ascii="Times New Roman" w:hAnsi="Times New Roman" w:cs="Times New Roman"/>
        </w:rPr>
        <w:tab/>
        <w:t>???????????????????????????????????12002120202?122?0?000A?62430020464424324220022244000?2112200210020?????????????????????????????00020000000212?0?0240-0-0000100203020400320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Dyseolemur_pacificus</w:t>
      </w:r>
      <w:r w:rsidRPr="00E22A82">
        <w:rPr>
          <w:rFonts w:ascii="Times New Roman" w:hAnsi="Times New Roman" w:cs="Times New Roman"/>
        </w:rPr>
        <w:tab/>
        <w:t>10006?20?1??00?0000?220??4?022020?6120021202220222242120220241202220442440422020224400302112000210043?2220020-00?00?0421231022220200020000200012000022020-0230400204010201300200200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Europolemur_klatti</w:t>
      </w:r>
      <w:r w:rsidRPr="00E22A82">
        <w:rPr>
          <w:rFonts w:ascii="Times New Roman" w:hAnsi="Times New Roman" w:cs="Times New Roman"/>
        </w:rPr>
        <w:tab/>
        <w:t>1?000002001002?0020320?00420220206812004-2020202-0000000A66A0-002224-624220-202222-600220-22000210020??400400204?04?0?21121002?00200020001000412?0?020000-0000000004020002300420200??202??????????????????????????????00004?200??201101?20??????????????????????????????????????????????0?????0?2?????????????????????????????2?????????????????31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Galago_moholi</w:t>
      </w:r>
      <w:r w:rsidRPr="00E22A82">
        <w:rPr>
          <w:rFonts w:ascii="Times New Roman" w:hAnsi="Times New Roman" w:cs="Times New Roman"/>
        </w:rPr>
        <w:tab/>
        <w:t>1010414241120001103422040420322204812004-20014440422400086420-022000-624020-201022-600040-1100021000000000010000204100211212021002001020202006321010200142100010120102001004021000010001664104400102420221124011101161000042102010221011600211010021812113200221031120400201000320006000020024001420?100020114000?020200?1120220001011?1012002111120001020000000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Galagoides_demidoff</w:t>
      </w:r>
      <w:r w:rsidRPr="00E22A82">
        <w:rPr>
          <w:rFonts w:ascii="Times New Roman" w:hAnsi="Times New Roman" w:cs="Times New Roman"/>
        </w:rPr>
        <w:tab/>
        <w:t>1010414241120001103422050301222215813104-30004440232400073500-022010-624020-201022-600030-120102100100000011000110410121121202220200102020202632201020024120002022000200100402201001000146400420010242022000421210114100104210202022101160021101002081201320022103112040020100032110600001012410121011000201140000020200?112022000101101012002103110101122000000000000000-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Godinotia_neglecta</w:t>
      </w:r>
      <w:r w:rsidRPr="00E22A82">
        <w:rPr>
          <w:rFonts w:ascii="Times New Roman" w:hAnsi="Times New Roman" w:cs="Times New Roman"/>
        </w:rPr>
        <w:tab/>
        <w:t>1?00??020?1?0???0?032??0?4???202???1???4-??2??22??00000???????????22-6222?????????????2??????00210?????????????????????12?10??20??000200010002?2?0?022000-00000000000?020?0022?0?00???02????042003?2420?40004???1?????????????????????????????????????1????????????????????1?????????????????????????????????????????????????????????????????????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Hoanghonius_stehlini</w:t>
      </w:r>
      <w:r w:rsidRPr="00E22A82">
        <w:rPr>
          <w:rFonts w:ascii="Times New Roman" w:hAnsi="Times New Roman" w:cs="Times New Roman"/>
        </w:rPr>
        <w:tab/>
        <w:t>1?00202??0140??2010320020410120123512004-204330330000020A45A430012024023420-2002224010030-22001210020?????????????4?0021121???000200010000000102?4?222020-0000200214002?00400420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Karanisia_clarki</w:t>
      </w:r>
      <w:r w:rsidRPr="00E22A82">
        <w:rPr>
          <w:rFonts w:ascii="Times New Roman" w:hAnsi="Times New Roman" w:cs="Times New Roman"/>
        </w:rPr>
        <w:tab/>
        <w:t>??1???424????0?1103422???40022222??10--4-20202002020?022806410012222-6243210202222-600121023100210020????????????????????????2200200020100000012?0?02200200000000104040300420400?00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Komba_robustus</w:t>
      </w:r>
      <w:r w:rsidRPr="00E22A82">
        <w:rPr>
          <w:rFonts w:ascii="Times New Roman" w:hAnsi="Times New Roman" w:cs="Times New Roman"/>
        </w:rPr>
        <w:tab/>
        <w:t>????????????????????22???????22????12004-20224220240?000A2450-022022-624000-202122-600020-22000210010?????????????????????????????2000000020043200202002421000000100020011040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Lemur_catta</w:t>
      </w:r>
      <w:r w:rsidRPr="00E22A82">
        <w:rPr>
          <w:rFonts w:ascii="Times New Roman" w:hAnsi="Times New Roman" w:cs="Times New Roman"/>
        </w:rPr>
        <w:tab/>
        <w:t>1010414241120001103422050400222202212204-202100220020000A66C21022420-624000-401024-600140-14020210020003003000020040002112101-000200000000000402231003-20-0000000200042300412400200000016631042020124101311242121011620030[1 3]4403043221210200101110022501014402000341000100031000[0 2 4]22204000010022001240010002000320101000011010312203000011000040004220401010100000000000000-0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Lepilemur_mustelinus</w:t>
      </w:r>
      <w:r w:rsidRPr="00E22A82">
        <w:rPr>
          <w:rFonts w:ascii="Times New Roman" w:hAnsi="Times New Roman" w:cs="Times New Roman"/>
        </w:rPr>
        <w:tab/>
        <w:t>1010414241120001113422060420222214814004-304411413203010A0680-0022222424220-2012222430040-23000210020------------141?021121121200220010100000102201003-00-0020000003040410142300201010012442041003014002400040111011420010433020402010123?010?11??2240202430210023100130001100052220400002012200012001000200?31010100001101032[1 2]001?001020112100[1 3]53202??0?00?000????????0000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Loris_tardigradus</w:t>
      </w:r>
      <w:r w:rsidRPr="00E22A82">
        <w:rPr>
          <w:rFonts w:ascii="Times New Roman" w:hAnsi="Times New Roman" w:cs="Times New Roman"/>
        </w:rPr>
        <w:tab/>
        <w:t>1010414241110001103422060410222204714214-30013012121100080440-022321-624120-202123-600030-12000210010010000100002042002112122241020200010010031200202001310000200102020001[1 3]3021210020001005022014200420201240510211152103044410042221201310001210?2080102440220111100040032031164101612004022100320-21000101140011020200?1110220041011020222121143222012120100000??????0000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Loveina_minuta</w:t>
      </w:r>
      <w:r w:rsidRPr="00E22A82">
        <w:rPr>
          <w:rFonts w:ascii="Times New Roman" w:hAnsi="Times New Roman" w:cs="Times New Roman"/>
        </w:rPr>
        <w:tab/>
        <w:t>??????????????????????????????????????????????????????????4043002220442400422000224400004412000210000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Loveina_sheai</w:t>
      </w:r>
      <w:r w:rsidRPr="00E22A82">
        <w:rPr>
          <w:rFonts w:ascii="Times New Roman" w:hAnsi="Times New Roman" w:cs="Times New Roman"/>
        </w:rPr>
        <w:tab/>
        <w:t>?????????????????????????2004202024122022200000020214100243243002220442442222000224400202412000210000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Loveina_wapitiensis</w:t>
      </w:r>
      <w:r w:rsidRPr="00E22A82">
        <w:rPr>
          <w:rFonts w:ascii="Times New Roman" w:hAnsi="Times New Roman" w:cs="Times New Roman"/>
        </w:rPr>
        <w:tab/>
        <w:t>?????????????????????????2?04202024122022200000220224120444243002220442422422020224400202412000210020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Macrotarsius_montanus</w:t>
      </w:r>
      <w:r w:rsidRPr="00E22A82">
        <w:rPr>
          <w:rFonts w:ascii="Times New Roman" w:hAnsi="Times New Roman" w:cs="Times New Roman"/>
        </w:rPr>
        <w:tab/>
        <w:t>1?006??2????2???????22??????0202???142201402240222040120302643201420222422442020222200204124000210022?????????????????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Mahgarita_stevensi</w:t>
      </w:r>
      <w:r w:rsidRPr="00E22A82">
        <w:rPr>
          <w:rFonts w:ascii="Times New Roman" w:hAnsi="Times New Roman" w:cs="Times New Roman"/>
        </w:rPr>
        <w:tab/>
        <w:t>1?0????2????02?000032200?400220206810--4-202220220000022A4660-0?22????24220-202324??00020-32000210020?????????????401241231002200220022201000412202020000-400021020404000040040020202201???????????????????????????????????????????????????????????????????????????????????????????????004?02?0?2441?1?0020??520001100?110114?0?0???00?002?????03110?10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Marcgodinotius_indicus</w:t>
      </w:r>
      <w:r w:rsidRPr="00E22A82">
        <w:rPr>
          <w:rFonts w:ascii="Times New Roman" w:hAnsi="Times New Roman" w:cs="Times New Roman"/>
        </w:rPr>
        <w:tab/>
        <w:t>1?0????2???????00???00???400220226611004?200020220000022A56221002000242222122?02222400040?22001210000?????????????????????????????02????0????????0?222000-00002000040?????000220?00??0??????????????????????????????240000334040440012111?0??????????????????00??0002200?24?????????????????????????????????????????????????????????????????????????????????????????????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Microadapis_sciureus</w:t>
      </w:r>
      <w:r w:rsidRPr="00E22A82">
        <w:rPr>
          <w:rFonts w:ascii="Times New Roman" w:hAnsi="Times New Roman" w:cs="Times New Roman"/>
        </w:rPr>
        <w:tab/>
        <w:t>1?0????2?????2?00?0300022400220204214004-200020222000020A6640-002246-624200-402324-600240-24000210000????????????????????????????????????????????0?020000-0000200?04??????202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Microcebus_murinus</w:t>
      </w:r>
      <w:r w:rsidRPr="00E22A82">
        <w:rPr>
          <w:rFonts w:ascii="Times New Roman" w:hAnsi="Times New Roman" w:cs="Times New Roman"/>
        </w:rPr>
        <w:tab/>
        <w:t>101041424112000110342205040020-204810--4-200-0202031402024200-022202-624320-200023-600000-12100210020004402100?020410021221100000210020000000202201002-010100000000202020042130020000001663314300201400230024312101112000042202030221?10200201110022602122302000330102100201000?21004000030022004240010002011410000?0000101002200??01101002????051102010201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Nannopithex_raabi</w:t>
      </w:r>
      <w:r w:rsidRPr="00E22A82">
        <w:rPr>
          <w:rFonts w:ascii="Times New Roman" w:hAnsi="Times New Roman" w:cs="Times New Roman"/>
        </w:rPr>
        <w:tab/>
        <w:t>11028042411440?2000024---40020-200002004-200220220444200642240002226-6244222202022-600222132120210021??440?22??0204004613----02002020100000004122000240-0-020021120402040000022020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Necrolemur_spp.</w:t>
      </w:r>
      <w:r w:rsidRPr="00E22A82">
        <w:rPr>
          <w:rFonts w:ascii="Times New Roman" w:hAnsi="Times New Roman" w:cs="Times New Roman"/>
        </w:rPr>
        <w:tab/>
        <w:t>11028?4241?440?0001024---40020-224814204-202220222444120202443002426-624400-202022-600220-322202100240240??22???20?0??613----0400202120000200422201120100-032040020404000210220020042001???????????????????????????122010043004120401???610???0????????302210?004201200124-?0??????????102?20?0042410111202??100011100?120010?1202??1102021????1311??000001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Nycticeboides_simpsoni</w:t>
      </w:r>
      <w:r w:rsidRPr="00E22A82">
        <w:rPr>
          <w:rFonts w:ascii="Times New Roman" w:hAnsi="Times New Roman" w:cs="Times New Roman"/>
        </w:rPr>
        <w:tab/>
        <w:t>????????????????????22060400222204610--4-202020222220002A0240-022222-624020-202022-600000-12000210020?????????????420021221?222002020000000004120020200222200000000402000004022020???4????????????????????????????????????????????????????????????????????????????????????????1??????????????????????????????????????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Nycticebus_coucang</w:t>
      </w:r>
      <w:r w:rsidRPr="00E22A82">
        <w:rPr>
          <w:rFonts w:ascii="Times New Roman" w:hAnsi="Times New Roman" w:cs="Times New Roman"/>
        </w:rPr>
        <w:tab/>
        <w:t>1010414241120001103422060400222204410--4-2000200?0220002804A0-022222-624020-202222-600250-200202100200041021000110420021221442200202000000100212000020020-2000000204020002142200000200010060241141014202023426102111441030444100442212011101012100206000244022010110004004-031164001602004212210040-2100000114001?020200?111024105101102012201123322211201010000000000000-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Otolemur_crassicaudatus</w:t>
      </w:r>
      <w:r w:rsidRPr="00E22A82">
        <w:rPr>
          <w:rFonts w:ascii="Times New Roman" w:hAnsi="Times New Roman" w:cs="Times New Roman"/>
        </w:rPr>
        <w:tab/>
        <w:t>1010414241120001103422060420222206812004-200244404122000A66C0-022011-624020-201122-600160-220102100100010001000020420021121242100210102020201632301010014210000002000200020422001000120144400440001242022001421?10114300004120204022111160021?01002161202300222103112030011100032100600001012300120-11000201140000020200?1120220051011010120121011200010000000000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Perodicticus_potto</w:t>
      </w:r>
      <w:r w:rsidRPr="00E22A82">
        <w:rPr>
          <w:rFonts w:ascii="Times New Roman" w:hAnsi="Times New Roman" w:cs="Times New Roman"/>
        </w:rPr>
        <w:tab/>
        <w:t>1010414241100001113422060400311203311004-202020110000001A0660-012211-600020-201202-600280-31120210020001103000041041002122144010012000000000041200101201121000000000030203142100010002010260042010013202003346102111421030444100452?120100000?2100204010244001010110004002203105400060100101221012201100020114011?020200?11132200510010201201120[3 5]3221010000100000??????0000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Panobius_russelli</w:t>
      </w:r>
      <w:r w:rsidRPr="00E22A82">
        <w:rPr>
          <w:rFonts w:ascii="Times New Roman" w:hAnsi="Times New Roman" w:cs="Times New Roman"/>
        </w:rPr>
        <w:tab/>
        <w:t>???????????????????????????????????10--4-202-00?2????0209?61410020464422224420222444002?3122210210010????????????????????????????????????????????0?0240-0-0000100202020200002200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Phileosimias_kamali</w:t>
      </w:r>
      <w:r w:rsidRPr="00E22A82">
        <w:rPr>
          <w:rFonts w:ascii="Times New Roman" w:hAnsi="Times New Roman" w:cs="Times New Roman"/>
        </w:rPr>
        <w:tab/>
        <w:t>?????????????????????????40022?22??12002220222?220?200206?14410022020224324220002202102?2112021210020????????????????????????????????????????????0?024000-0000400201?22200312220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Pronycticebus_gaudryi</w:t>
      </w:r>
      <w:r w:rsidRPr="00E22A82">
        <w:rPr>
          <w:rFonts w:ascii="Times New Roman" w:hAnsi="Times New Roman" w:cs="Times New Roman"/>
        </w:rPr>
        <w:tab/>
        <w:t>10002?00001??2??????00???40022022?6120021200040222000020864623202026-6242222400224-600000-12000210020?????????????20???01????2200200020001000012002022020-0000200224020202002420400??212???????????????????????????????????????????????????????????????????????????????????????????????004?224012?400101320???2????????11010400000??01110010?0003110??00??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Propithecus_spp.</w:t>
      </w:r>
      <w:r w:rsidRPr="00E22A82">
        <w:rPr>
          <w:rFonts w:ascii="Times New Roman" w:hAnsi="Times New Roman" w:cs="Times New Roman"/>
        </w:rPr>
        <w:tab/>
        <w:t>201---424----001103424---41040-106812004-204301434102000A06C42002323-6240012202223-600240-42020110021014[1 3]0400104004100613----0000100010000000102001010000-4020000241040010040101000302122260141020024002410242111011420000402040440?1210200001110022601002002200331000[1 3]000310003222061010201202012200100020003201010000110103122050000020010000242322100000000000??????00-0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Protoadapis_curvicuspidens</w:t>
      </w:r>
      <w:r w:rsidRPr="00E22A82">
        <w:rPr>
          <w:rFonts w:ascii="Times New Roman" w:hAnsi="Times New Roman" w:cs="Times New Roman"/>
        </w:rPr>
        <w:tab/>
        <w:t>1??02????????2?000?30002?4?0220?267120?4-20022?44000002?6A4C21002046-6242222402224-600200-22?002100?0????????????????????????0?20?2002000120?412?0??22020-00000000?304?2?0400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Pseudoloris_parvulus</w:t>
      </w:r>
      <w:r w:rsidRPr="00E22A82">
        <w:rPr>
          <w:rFonts w:ascii="Times New Roman" w:hAnsi="Times New Roman" w:cs="Times New Roman"/>
        </w:rPr>
        <w:tab/>
        <w:t>110280?4????40?00?1?24---40020-200412004-200000220424121724021002020-6244222202022-600021112000210020?24?0??2??2202002613----220021002000000041200?020000-200041220402001004042040000002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Rencunius_zhoui</w:t>
      </w:r>
      <w:r w:rsidRPr="00E22A82">
        <w:rPr>
          <w:rFonts w:ascii="Times New Roman" w:hAnsi="Times New Roman" w:cs="Times New Roman"/>
        </w:rPr>
        <w:tab/>
        <w:t>???????????????????????????????????12004-20002?020?00020A258430022130113420-2021110110340-22000210010??????????????????????????????002000000020204??22020-?0002002?40?????400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Saharagalago_misrensis</w:t>
      </w:r>
      <w:r w:rsidRPr="00E22A82">
        <w:rPr>
          <w:rFonts w:ascii="Times New Roman" w:hAnsi="Times New Roman" w:cs="Times New Roman"/>
        </w:rPr>
        <w:tab/>
        <w:t>??????????????????????????????????????????????????????????620-022224-62442????????????0??????????0020????????????????????????????????????????????0?0200242?0000000?00?????040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Steinius_vespertinus</w:t>
      </w:r>
      <w:r w:rsidRPr="00E22A82">
        <w:rPr>
          <w:rFonts w:ascii="Times New Roman" w:hAnsi="Times New Roman" w:cs="Times New Roman"/>
        </w:rPr>
        <w:tab/>
        <w:t>11006??3?????2??????02???4002202448120041202240220002020624243002222352442254000223500022422?10210020?????????????????1??????22002020200000004124020140-0-0300212204000400000210200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Strigorhysis_sp.</w:t>
      </w:r>
      <w:r w:rsidRPr="00E22A82">
        <w:rPr>
          <w:rFonts w:ascii="Times New Roman" w:hAnsi="Times New Roman" w:cs="Times New Roman"/>
        </w:rPr>
        <w:tab/>
        <w:t>10014??0????20??????22??0???0202?02120?4-200230242442100260241002?2044241245201022440?43?412???210024???????????2??????12?1?022002100000000004124020240-0-040020020100040204421020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Teilhardina_belgica</w:t>
      </w:r>
      <w:r w:rsidRPr="00E22A82">
        <w:rPr>
          <w:rFonts w:ascii="Times New Roman" w:hAnsi="Times New Roman" w:cs="Times New Roman"/>
        </w:rPr>
        <w:tab/>
        <w:t>11005??1????00?????312???4000202225120021200040220002000734043002020442422452000224400232410000210010????????????????????????220022000000100021210?0140-0-0000212202000400002220000?????????????????????????????????2?010043?021223012??400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Teilhardina_americana</w:t>
      </w:r>
      <w:r w:rsidRPr="00E22A82">
        <w:rPr>
          <w:rFonts w:ascii="Times New Roman" w:hAnsi="Times New Roman" w:cs="Times New Roman"/>
        </w:rPr>
        <w:tab/>
        <w:t>11016??4????10?0000212000410220221[3 5]120021200210240112110[3 5]2[1 3 5]143002022442432452001224500142420100210020????????????????????????2200220020000000412102?240-0-0300212204000401202220100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Uintanius_ameghini</w:t>
      </w:r>
      <w:r w:rsidRPr="00E22A82">
        <w:rPr>
          <w:rFonts w:ascii="Times New Roman" w:hAnsi="Times New Roman" w:cs="Times New Roman"/>
        </w:rPr>
        <w:tab/>
        <w:t>10005??2????00??????22???200220202410--202000002204422022A5043002020442422222020224400242112000210020????????????????????????22002000000000004124000240-0-020020020202040011222030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Varecia_variegata</w:t>
      </w:r>
      <w:r w:rsidRPr="00E22A82">
        <w:rPr>
          <w:rFonts w:ascii="Times New Roman" w:hAnsi="Times New Roman" w:cs="Times New Roman"/>
        </w:rPr>
        <w:tab/>
        <w:t>10104142411200011034220604102222246120221324320201000000A26C0-020202-623020-210221-600180-221202100200120040020400400021121000000200000000000302401204--0-0020000200040400421300000000012342043010224202301243112011420040444040430211112?000?110022401024402000311002001221000?1210510000002400102001000200032010100001101022210200001100?1?00132304010000?0??????????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Wadilemur_elegans</w:t>
      </w:r>
      <w:r w:rsidRPr="00E22A82">
        <w:rPr>
          <w:rFonts w:ascii="Times New Roman" w:hAnsi="Times New Roman" w:cs="Times New Roman"/>
        </w:rPr>
        <w:tab/>
        <w:t>1??????2????????????22040300222202810--30200021400204002A0520-022022-6240?0-202022-600040-12000210010????????????????????????????2?000?0002?0412?0?02002400000000200020010040?????0??????????????????????????????????????????????????????????????????????????221241120?0?02?????????????????????????????????????????????????????????????????????????????????????????????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Wailekia_orientale</w:t>
      </w:r>
      <w:r w:rsidRPr="00E22A82">
        <w:rPr>
          <w:rFonts w:ascii="Times New Roman" w:hAnsi="Times New Roman" w:cs="Times New Roman"/>
        </w:rPr>
        <w:tab/>
        <w:t>????????????????????20???????2?????1????????????????????????????????????2?0-2020?20010240-1200?2100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Washakius_insignis</w:t>
      </w:r>
      <w:r w:rsidRPr="00E22A82">
        <w:rPr>
          <w:rFonts w:ascii="Times New Roman" w:hAnsi="Times New Roman" w:cs="Times New Roman"/>
        </w:rPr>
        <w:tab/>
        <w:t>10004010?11400?000?1220102222202026122102202200020244120344241102324222420422020222200202122000410044?????????????????21210?02420202020010200212222032020-0220400224012200000240400?????????????????????????????????22????430????02?????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cnames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{0 lower_incisor_number_(Y46,Ri1-1,modified) three_ two_ one none;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 lower_incisor_occlusal_arrangement_(Ri2-2) 'arcuate_battery_in_occlusal_arrangement_(U-shaped_arcade)' 'cusp_tips_staggered_(V-shaped_arcade)';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 toothcomb_(Y42,Ri13-13,modified) lower_canine_is_not_incorporated_into_a_toothcomb lower_canine_is_incorporated_into_a_toothcomb;</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 i1:i2_proportions_(ratio_of_i1_plus_i2_area_to_m1_area)_(Ri5-5) 'very_small_(=&lt;0.69)' 'moderate_sized_(=&gt;0.70,_=&lt;1.07)' 'large_(&gt;1.07)';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 i1:i2_proportions_(Ri6-6) 'i1_much_smaller_than_i2_(&lt;0.65)' 0/2 'i1_smaller_than_i2_(=&gt;0.65,_&lt;0.82)' 2/4 'i1_almost_as_large_as_i2_(=&gt;0.83,_&lt;1.00)' 4/6 'i1_larger_than_i2_(=&gt;1.01,&lt;1.25)' 6/8 'i1_much_larger_than_i2_(=&gt;1.25)';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 i2_cross-sectional_shape_(ratio_of_mesiodistal_length_to_buccolingual_breadth)_(Ri8-8) 'rounded_oval_(=&gt;0.64)' 'mesiodistally_compressed_(=&lt;0.64)';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 lower_incisor_crown_height_(Ri9-9) low-crowned 0/2 'moderately_high-crowned' 2/4 high-crowned;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 lower_incisor_root_orientation_(Ri11-11) erect_or_vertical 0/2 slightly_procumbent 2/4 very_procumbent;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 incisor_crown_orientation_(Ri12-12) erect_or_vertical 0/2 procumbent 2/4 very_procumbent_;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 first_lower_incisor_crown_shape_(Ri14-14) spatulate pointed_or_lanceolate;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 i2_heel_development_(Ri15-15) heel_absent heel_present;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 lower_first_incisor_lingual_cingulum_(Ri17-17) absent_to_weak 0/2 strong_but_incomplete 2/4 strong_and_complete;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 i1_to_m1_area_(Ri19-18) 'i1_very_small_(i1&lt;&lt;m1)' 0/2 'moderately_enlarged_(i1_&lt;_or_=m1)' 2/4 'grossly_enlarged_(i1&gt;m1)';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 female_C/c_area_(relative_to_molars)_(Rc1-19) 'very_small_(c1/m1&lt;0.40)' 0/2 'moderate_(=&gt;0.4,&lt;0.8)' 2/4 'large_(=&gt;0.8,_&lt;=1.2)';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 C/c_dimorphism_(square_root_male_c1_area/square_root_female_c1_area)_(Rc2-20) 'low_(&lt;1.07)' 'moderate_(&gt;=1.07,&lt;1.17)' 'high_(&gt;=1.17)';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 c1_cross-sectional_shape_(Rc3-21) rounded_oval mesiodistally_compressed buccolingually_compressed;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 orientation_of_lower_canine_root oriented_in_line_with_long_axis_of_crown mesially_inflected;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 lower_canine_lingual_crest_development_(Rc4-22) rounded 0/2 sharp;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 canine_paracristid_(Rc5-23,_modified) oblique_to_occlusal_plane nearly_horizontal_to_occlusal_plane 'forms_part_of_cropping_mechanism_with_i1-2' oriented_in_line_with_buccal_face_of_adjacent_incisor;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 lower_canine_height_(females)_(Rc6-24,_modified) 'low,_squat' 0/2 'narrow,_short' 'tall,_at_or_above_toothrow' 'high-crowned_but_very_procumbent';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 p1_presence_(Rp1-25)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 p2_roots/presence_(modified_from_Rp3-27) two 0/2 one 2/4 p2_absent;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 p2_metaconid_(Kay_et_al.,_2008,_p15) absent_or_trace 0/2 small 2/4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 p2_protoconid_height_and_shape_(Rp13-34) 'extremely_short,_shorter_than_p3' 0/2 'not_projecting,_in_line_with_p3' 2/4 'slender,_projects_above_protoconids_of_p3-4' 4/6 'massive,_projects_above_protoconids_of_p3-4';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 p2_buccal_cingulum_development_(Rp28-49) absent 0/2 'incomplete,_broken_at_protoconid_and_hypoconid' 2/4 complete;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 p3_paraconid_(Rp6-30,_modified) 'present,_large' 0/2 'present,_small' 2/4 negligible_or_absent;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 p3_lingual_cingulum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 p3_metaconid_size_(Rp16-37) absent 0/2 'present,_small' 2/4 'present,_large';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 p3_lateral_protocristid_orientation_(Rp22-43) transversely_oriented 0/2 distally_or_distolingually_oriented 2/4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 p3_roots_(Rp4-28,_in_part) one 0/2 two_or_more;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 p3_root_orientation_(contains_information_similar_to_Rp45-62) mesial_root_placed_directly_mesial_to_distal_root 0/2 mesial_root_placed_lateral_to_distal_root;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 p3_hypoconid_(Rp25-46,_in_part) 'large_and_well-defined,_projects_above_other_talonid_cusps' 0/2 'very_small,_absent,_or_incorporated_into_talonid_as_an_indistinct_cusp';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 p3_entoconid_and_lingual_talonid_crest_(Rp19-40)* absent 0/2 lingual_talonid_crest_present_but_an_entoconid_does_not_stand_out_above_it 2/4 entoconid_is_a_small_discrete_cusp;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 p3-4_protoconid_height_(Rp41-58) p3_much_lower_than_p4 0/2 p3_slightly_lower_than_p4 2/4 p3_equal_in_height_to_p4 4/6 p3_higher_than_p4;</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 p3_to_p4_area_(Rp42-59) &lt;0.45 0/2 0.45-0.59 2/4 0.60-0.69 4/6 0.70-0.79 6/8 &gt;0.80;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 p4_roots_(Rp4-28_in_part) one two;</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 p4_metaconid_size_(Rp17-38) absent_or_trace 0/2 small 2/4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{37 spacing_of_p4_metaconid_and_protoconid_(Rp14-35) close_to_protoconid 0/2 widely_spaced_from_protoconid;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{38 mesiodistal_position_of_p4_metaconid_with_respect_to_protoconid distal 0/2 transverse;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{39 p4_paraconid_(Rp7-31,_modified) 'present,_large' 0/2 'present,_small' 2/4 very_small_or_absent;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{40 p4_paraconid_position_(Rp9-32) mesial_to_protoconid 'mesiolingual,_between_protoconid_and_metaconid' 'mesial_to_metaconid;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{41 p4_lateral_protocristid_morphology_(contains_information_similar_to_Rp21-42_and_Rp23-44) protocristid_poorly_developed_or_absent 0/2 distolingually_oriented_protocristid_present 2/4 trenchant_and_tranversely_oriented_protocristid_present;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{42 p4_premetacristid_(Rp18-39,_modified) premetacristid_absent_or_poorly_developed 0/2 premetacristid_present;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{43 p4_postprotocristid_(Rp36-55) weak_or_absent 0/2 moderate 2/4 very_strong;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{44 p4_postmetacristid_(contains_information_similar_to_Rp37-56) weak_or_absent 0/2 moderate 2/4 very_strong;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{45 p4_entoconid_and_lingual_talonid_crest_(Rp20-41)* absent_or_a_trace 0/2 lingual_talonid_crest_present_but_an_entoconid_does_not_stand_out_above_it 2/4 entoconid_is_a_small_discrete_cusp;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{46 height_of_p4_talonid no_aspect_of_the_talonid_is_at_level_of_m1_trigonid_basin 0/2 hypoconid_extends_to_level_of_m1_trigonid_basin 2/4 entire_talonid_basin_extends_to_level_of_m1_trigonid_basin;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{47 p4_cristid_obliqua_development_(Rp11-33) absent 0/2 weak 2/4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{48 p4_hypoconid_(or_distal_terminus_of_cristid_obliqua)_(Rp26-47,_modified) buccal_to_protoconid 0/2 distal_to_protoconid 2/4 between_protoconid_and_metaconid 4/6 distal_to_metaconid;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{49 p4_hypocristid_shearing_development_(Rp27-48)* absent 0/2 weak 2/4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{50 lower_premolar_crowding_(Rp5-29) no_crowding 0/2 slightly_crowded 2/4 very_crowded;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{51 lower_premolar_inflation_(Rp29-50) not_basally_inflated 0/2 slightly_basally_inflated 2/4 very_basally_inflated;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{52 premolar_orientation_(Rp33-53) crown_bases_vertical_in_lateral_perspective 0/2 slightly_oblique 2/4 'strongly_oblique,_projecting_mesially';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{53 p4_exodaenodonty_(Rp30-51) not_exodaenodont slightly_exodaenodont very_exodaenodont;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{54 buccal_cingulum_on_p4_(Rp34-54) absent_or_indistinct 0/2 present_and_distinct;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{55 p4_lingual_cingulum absent_or_discontinuous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{56 p4_md_length/bl_width_(Rp43-60) &lt;0.95 0/2 '&gt;0.96,_&lt;1.14' 2/4 '&gt;1.15,_&lt;1.20' 4/6 '&gt;1.21,_&lt;1.35' 6/8 '&gt;1.36,_&lt;1.46' 8/10 &gt;1.47;</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{57 p4_to_m1_area_(Rp44-61) &lt;0.62 0/2 '&gt;0.63,_&lt;0.72' 2/4 '&gt;0.73,_&lt;0.82' 4/6 '&gt;0.83,_&lt;0.92' 6/8 '&gt;0.93,_&lt;1.02' 8/A &gt;1.03;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{58 m1_length/width_(Rm55-111) 1.0-1.15 0/2 1.16-1.22 2/4 1.23-1.32 4/6 &gt;1.33;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{59 m1_area_(Rm54-110) '1.10-3.00_mm' 0/2 '3.10-5.00_mm' 2/4 '5.10-7.00_mm' 4/6 '7.10-9.00_mm' 6/8 '9.10-11.00_mm' 8/A '11.10-13.00_mm' A/G &gt;13.10;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{60 m1_paraconid_(contains_information_similar_to_Rm20-81) absent_or_crestiform 0/2 'present,_small' 2/4 'present,_large';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{61 m1_paraconid_position_(Rm8-69) mesial_to_protoconid 'mesiolingual,_between_protoconid_and_metaconid' 1/3 mesial_to_metaconid_but_widely_spaced_from_it twinned_with_metaconid;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{62 m1_parastylid_(Rm11-72)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{63 m1_premetacristid_(contains_information_similar_to_Rm18-79) premetacristid_absent_or_indistinct 0/2 premetacristid_present;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{64 m1_metaconid_position_(Rm19-80) transverse_to_protoconid 0/2 slightly_distal_to_protoconid;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{65 m1_trigonid_height_(ratio_of_trigonid_height_to_talonid_height)_(Rm16-77) 'higher_than_talonid_(=&gt;1.20)' 0/2 'slightly_higher_than_talonid_(=&gt;1.10,_&lt;1.20)' 2/4 trigonid_and_talonid_of_similar_height_;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{66 m1_cristid_obliqua_orientation_(Rm32-93) reaches_trigonid_wall_at_a_point_distal_to_protoconid 0/2 reaches_trigonid_wall_at_a_point_distolingual_to_protoconid 2/4 reaches_trigonid_wall_at_a_point_distal_to_metaconid;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{67 m1_cristid_obliqua_terminus_(Rm34-95) runs_to_base_of_trigonid 0/2 runs_part_way_up_the_distal_trigonid_wall 2/4 connects_with_protoconid_tip_or_protocristid 4/6 connects_with_metaconid;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{68 hypoconulid_position_on_m1_(contains_information_similar_to_Rm30-91) 'twinned_with,_or_most_closely_situated_next_to,_entoconid' 0/2 central 2/4 closer_to_hypoconid_than_to_entoconid;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{69 m1_hypoconulid_size_(Rm27-88) large 0/2 moderate 2/4 small 4/6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{70 m1_cristid_obliqua_development_(Rm31-92,_in_part) 'weak_(rounded)' 0/2 'strong_(trenchant)';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{71 m1-2_hypocristid_development_(Rm38-99) absent_or_indistinct 0/2 weak 2/4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{72 m1-2_buccal_cingulum_development_(Rm45-106) absent_to_trace 0/2 'partial,_discontinuous' 2/4 complete;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{73 m1-2_talonid_--_lingual_configuration_(Rm40-101) open 0/2 notched_lingually_or_closed;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{74 m2_paraconid_(contains_information_similar_to_Rm20-81) absent 0/2 'present,_small' 2/4 'present,_large';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{75 m2_paraconid_position_(Rm9-70) mesial_to_protoconid 0/2 'mesiolingual,_between_protoconid_and_metaconid' 2/4 mesial_to_metaconid_but_widely_spaced_from_it twinned_with_metaconid;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{76 m2_trigonid_width_(ratio_of_buccolingual_breadths_of_trigonid_and_talonid)_(Rm6-67) 'much_wider_than_talonid_(=&gt;1.11)' 0/2 'width_similar_(&lt;1.11,&gt;0.90)' 2/4 'much_narrower_than_talonid_(=&lt;0.90)';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{77 m2_postprotocristid_(contains_information_similar_to_Rm21-82) not_directed_towards_hypoflexid directed_towards_the_hypoflexid;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{78 m2_cristid_obliqua_orientation_(Rm33-94) reaches_trigonid_wall_at_a_point_distal_to_protoconid 0/2 reaches_trigonid_wall_at_a_point_distolingual_to_protoconid 2/4 reaches_trigonid_wall_at_a_point_distal_to_metaconid;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{79 m2_cristid_obliqua_terminus_(Rm35-96) runs_to_base_of_trigonid 0/2 runs_part_way_up_distal_trigonid_wall connects_to_protoconid_tip_or_protocristid 3/5 connects_with_metaconid;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{80 m2_cristid_obliqua_development_(Rm31-92,_in_part) 'weak_(rounded)' 0/2 'strong_(trenchant)';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{81 position_of_entoconid_relative_to_hypoconid_on_m2_(contains_information_similar_to_Rm57-113) mesial_to_hypoconid 0/2 transverse_to_hypoconid 2/4 distal_to_hypoconid;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{82 hypoconulid_position_on_m2_(contains_information_similar_to_Rm30-91) 'twinned_with,_or_most_closely_situated_next_to,_entoconid' 0/2 central 2/4 closer_to_hypoconid_than_to_entoconid;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{83 m2_hypoconulid_size_(Rm28-89) large 0/2 moderate 2/4 small 4/6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{84 morphology_of_distolingual_aspect_of_m2_(contains_information_similar_to_Rm26-87_and_Rm41-102) no_postentoconid_sulcus 'hypoconulid_closely_situated_next_to_entoconid_and_postentoconid_sulcus_present,_entoconid_confluent_with_distal_talonid_wall' 'distolingual_fovea_present,_entoconid_confluent_with_posterior_talonid_wall' 'distolingual_fovea_present,_entoconid_mesiodistally_abbreviated_and_not_confluent_with_posterior_talonid_wall';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{85 accessory_cusps_on_distolingual_aspect_of_m2 absent variably_present;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{86 cusp_basal_inflation_on_m1-2_(contains_information_similar_to_Rm17-78_and_Rm44-105) crestiform 0/2 moderate_basal_inflation 2/4 cusp_bases_bulbous;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{87 m2_length/m3_length_(Rm53-109) 'm3_much_longer_than_m2_(0.71-0.80)' 0/2 'm3_longer_than_m2_(0.81-0.90)' 2/4 'm3_equal_to_m2_(0.91-1.00)' 4/6 'm3_smaller_than_m2_(1.01-1.12)_' 6/8 'm3_much_smaller_than_m2_(=&gt;1.13)_' 8/A m3_absent;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{88 m3_paraconid absent 0/2 'present,_small' 2/4 'present,_large';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{89 m3_paraconid_position_(Rm10-71) mesial_to_protoconid 'mesiolingual,_between_protoconid_and_metaconid' 1/3 mesial_to_metaconid_but_widely_spaced_from_it twinned_with_metaconid;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{90 m3_cristid_obliqua_terminus_(Rm36-97,_modified) absent_or_indistinct runs_to_base_of_trigonid runs_part_way_up_distal_trigonid_wall connects_with_protoconid_tip_or_protocristid connects_with_metaconid;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{91 m3_trigonid_width_(based_on_relative_buccolingual_breadths)_(Rm7-68) 'much_wider_than_talonid_(=&gt;1.20)' 0/2 'trigonid_and_talonid_widths_similar_(=&lt;1.20-1.05)' 2/4 'trigonid_narrower_than_talonid_(&lt;1.05)';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{92 m3_entoconid present_and_cuspidate 0/2 greatly_reduced_or_absent;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{93 morphology_of_m3_hypoconulid lobate 0/2 not_lobate;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{94 position_of_hypoconulid_on_m3 centrally_located 'twinned_with,_or_situatated_closest_to,_entoconid';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{95 m3_hypoconulid_(Rm13-74) absent 0/2 single 2/4 double;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{96 m3_root_number_(Rm4-66) one two;</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{97 molar_centroconids_(contains_information_similar_to_Rm37-98)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{98 sulcus_between_metaconid_and_protoconid_on_m1-2_(contains_information_similar_to_Rm22/23-83/84)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{99 lower_molar_metastylids_(Rm12-73) absent 0/2 trenchant_postmetacristid_or_incipient_metastylid 2/4 'present,_large';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{100 molar_enamel_crenulation_(Rm15-76) smooth 0/2 slightly_crenulated 2/4 highly_crenulated;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{101 interincisal_diastema_(RCr42-224) very_broad narrow;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{102 I1-I2_interstitial_contact_(RI1-114) 'absent,_teeth_widely_spaced' 0/2 present_as_a_narrow_contact 2/4 'I2_tightly_packed_against_I1,_I1_paracrista_abbreviated';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{103 I1:I2_area_(RI4-117) 'areas_approximately_equal_or_I1_smaller_than_I2_(=&lt;1.00)' 0/2 'I1_slightly_larger_than_I2_(&gt;1.00,&lt;1.40)' 2/4 'I1_much_larger_than_I2_(&gt;1.40)';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{104 I1-2_lingual_cingulum_(RI11-124) 'weak,_discontinuous' 0/2 'moderate,_continuous' 2/4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{105 I1-I2_buccal_cingulum_(RI13-126)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{106 I1_occlusal_shape_(mesiodistal_length/buccolingual_breadth)_(RI6-119) 'rounded_oval_(&lt;1.05)' 0/2 'buccolingually_compressed_(&gt;1.05,_&lt;1.30)' 2/4 'extremely_compressed_(&gt;1.30)';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{107 I1_crown_shape_(RI8-121) 'spatulate_(no_apparent_occlusal_cusp,_mesial_and_distal_edges_continuous_and_rounded)' 'semi-spatulate_(central_cusp_present,_but_blunt_with_discernable_mesial_and_distal_occlusal_crests)' 'central_occlusal_cusp_pointed,_occlusal_edges_steep';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{108 I1_size_(I1_area:M1_area)_(RI5-118) 'small_(=&lt;0.50)' 'moderate_(&gt;0.5,_&lt;0.56)' 'large_(&gt;0.56)';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{109 I1_occlusal_edge_orientation_(spatulate_incisors_only)_(RI10-123) occlusal_edge_orthogonal_to_long_axis_of_root occlusal_edge_wears_at_a_steep_angle_to_long_axis_of_root 'crown_with_pronounced_mesial_asymmetry_(=mesial_process)_in_unworn_state';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{110 I1_basal_lingual_cusp_(RI12-125)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{111 I2_occlusal_shape_(mesiodistal_length/buccolingual_breadth)_(RI7-120) 'rounded_oval_(=&lt;1.05)' 0/2 'slightly_buccolingually_compressed_(&gt;1.05,_&lt;1.30)' 2/4 'extremely_buccolingually_compressed_(=&gt;1.30)';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{112 I2-C_diastema_(RI3-116)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{113 upper_incisor_number_(Y43) two_in_each_quadrant one_or_none_in_each_quadrant;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{114 upper_canine_shape_(contains_information_similar_to_RC1-127) 'round_in_cross-section' 0/2 oval 2/4 strongly_compressed_buccolingually;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{115 rotation_of_upper_canine long_axis_of_canine_oriented_in_line_with_adjacent_premolar canine_is_slightly_rotated_internally canine_is_strongly_rotated_internally;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{116 C1_mesial_groove_(females)_(RC3-129) shallow_or_absent deep;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{117 C1_lingual_cingulum_(RC4-130) weak_or_absent 0/2 strong 2/4 very_strong;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{118 upper_canine_occlusion_(RC2-128) 'wears_against_p1-2' 0/2 wears_against_p2 2/4 'wears_against_p2-3' 4/6 wears_against_p3;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{119 P1_presence_(contains_information_from_Y45) present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{120 P2_root_number/presence_(RP1-131,_modified) three two one P2_absent;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{121 P2_occlusal_outline_(RP6-136) triangular suboval_with_the_long_axis_buccolingual suboval_with_the_long_axis_mesiodistal round;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{122 P2_protocone_(RP12-142,_modified) present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{123 height_of_P2_relative_to_P3* 'smaller_than,_or_subequal_in_height_(P2_height/P3_height_&lt;=1.1)' 0/2 'P2_slightly_taller_than_P3_(P2_height/P3_height_=&gt;1.11,_&lt;1.5)' 2/4 'P2_much_taller_than_P3_(P2_height/P3_height_&gt;1.51)';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{124 P2_area_relative_to_P3_area_(contains_information_similar_to_that_in_RP4-134) 'much_smaller_than_P3_(&lt;=0.85)_(if_P2_is_absent,_taxon_is_assigned_state_0)' 0/2 'approximately_the_same_size,_or_only_slightly_smaller,_than_P3_(&gt;0.85,_&lt;0.95)' 2/4 'much_larger_than_P3_(&gt;=.95)';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{125 P3_distal_crown_margin_(RP18-148) smoothly_rounded 0/2 waisted_between_buccal_and_lingual_cusps;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{126 P3_protocone_(RP9-139,_modified) absent 0/2 'present,_small' 2/4 'present,_distinct_';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{127 P3_hypocone_(RP13-143,_in_part)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{128 P3_metacone_(RP20-150)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{129 P3_root_number_(RP2-132) two 0/2 three;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{130 P4_parastyle_(RP15-145,_modified)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{131 P4_metastyle_(RP16-146,_modified)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{132 P3-4_trigon/talon_proportions_(RP8-138) trigon&gt;=talon trigon&lt;talon;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{133 P3-4_buccal_cingulum_development_(RP21-151) absent_or_weak 0/2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{134 upper_premolar_paraconules_(contains_information_similar_to_RP14-144) absent_or_indistinct transverse_crest_connecting_protocone_to_paracone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{135 P4_lingual_cingulum_(contains_information_similar_to_RP19-149)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{136 P4_metacone_(RP10-140)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{137 P4_protocone_(RP11-141) low_relative_to_paracone high_relative_to_paracone;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{138 P4_hypocone_(RP13-143,_in_part)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{139 P4_pericone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{140 P4_metaconules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{141 P4_postprotocrista_(RP17-147,_in_part) absent 0/2 'weak,_short' 2/4 strong 4/6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{142 P4_occlusal_outline_(RP7-137) triangular suboval 1/3 squared;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{143 P4_root_number_(RP3-133) one two three;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{144 P4_area:M1_area_(RP5-135) 'P4&lt;&lt;M1_(&lt;=0.66)' 0/2 'P4&lt;M1_(&gt;0.66,&lt;=0.76)' 2/4 'P4=M1_(0.77-1.05)' 4/6 'P4&gt;M1_(&gt;1.06)';</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{145 M1_pericone_(RM20-170,_modified) absent 0/2 small 2/4 large_;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{146 M1_area:M2_area_(RM4-155) 'M1&gt;M2_(&lt;1.40,&gt;1.0)' 0/2 'M1=&lt;M2_(=&lt;1.0)';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{147 M1_mesiobuccal_fovea_delimited_by_trenchant_parahypocrista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{148 M1-2_paraconule_size_(RM37-180) absent 0/2 'small-moderate_(smaller_than_paracone)' 2/4 'large_(nearly_as_large_as_protocone)';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{149 M1_hypocone_size_(RM10-160) large 0/2 small 2/4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{150 M1-2_paraconule_position_(RM15-165) attached_to_preprotocrista 0/2 not_attached_to_preprotocrista;</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{151 M1-2_hypocone_position_(RM12-162) 'distal,_slightly_lingual_to_protocone' 0/2 'distal,_far_lingual_to_protocone';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{152 convex_distal_lobe_for_M1-2_hypocone absent 0/2 'present,_distal_crown_margin_weakly_concave' 2/4 'present,_distal_crown_margin_deeply_notched';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{153 lingual_extension_of_M1_hypocone_lobe lobe_does_not_extend_lingually_far_beyond_protocone 0/2 lobe_does_extend_far_lingually_past_protocone;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{154 M2_prehypocrista_development_(RM13-163) absent 0/2 weak 2/4 'strong_--_reaches_to_postprotocrista,_encloses_the_talon_lingually';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{155 M1-2_Nannopithex_fold_(RM5-156) absent 0/2 weak 2/4 strong_;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{156 M1-2_postprotocrista_development_(RM18-168) 'strong,_runs_to_base_of_metaconule_or_metacone' 0/2 'strong_but_short,_does_not_reach_to_base_of_metacone' 2/4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{157 M1-2_preprotoconule_(RM9-159) absent 0/2 weak;</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{158 M1-2_metaconule_size_(RM16-166) absent 0/2 small 2/4 moderate 4/6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{159 M1-2_premetaconule_cristae_(RM27-173) absent_or_weak_ strong_;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{160 M1-2_postmetaconule_cristae_(RM28-174)* absent_or_weak 0/2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{161 M1-2_lateral_posterior_transverse_crista_development_(RM19-169) sharp 0/2 indistinct;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{162 shape_of_M2_centrocrista 'straight,_aligned_with_mesiodistal_plane' 0/2 'crests_are_more_buccally_oriented,_meet_at_an_angle' 2/4 crests_meet_at_a_sharp_angle_or_form_a_mesostyle;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{163 buccal_cingulum_on_M1-2_(contains_information_similar_to_RM24-172) absent 0/2 present_but_poorly_developed 2/4 present_and_distinct 4/6 'extensive_buccal_"shelf"';</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{164 M1-2_root_number_(RM1-152) 'three_or_more,_three_or_more' 'three,_two';</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{165 M2_shape_(bl/md)_(RM3-154) 'very_broad_(&gt;1.65)' 0/2 'broad_(&lt;1.65,&gt;1.30)' 2/4 'squared_(=&lt;1.30)';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{166 M2_pericone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{167 M2_hypocone_size_(RM11-161) large 0/2 small 2/4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{168 M2_postmetacrista 'short,_indistinct,_or_absent' 'long,_trenchant,_and_labially_extended';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{169 M2_buccal_expansion_of_paracone_(RM33-177) no_expansion 0/2 slight_expansion 2/4 considerable_expansion;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{170 M1-3_lingual_cingulum_development_(RM22-171) absent 0/2 'weak,_broken' 2/4 'strong,_complete_';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{171 M1-3_anterior_cingulum_(RM44-181) 'strong,_complete,_long' 0/2 'strong,_short' 2/4 weak_or_absent;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{172 molar_protocone_lingual_inflation_(RM31-176) not_inflated 0/2 slightly_inflated 2/4 very_inflated;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{173 M3_metacone_(RM34-178) absent_or_very_small 0/2 'moderate_(but_smaller_than_paracone)' 2/4 'large_(equal_to_paracone)';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{174 M3_paraconule_(RM30-175) absent 0/2 small-moderate 2/4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{175 M3_hypocone_(RM36-179) absent_or_very_small 0/2 small 2/4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{176 M3_size_relative_to_M1_(RM46-182) 'very_small_(half_the_size_of_M1_or_less)' 0/2 'small_(two_thirds)' 2/4 'large_(approximately_as_large)';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{177 M3_root_number_(RM2-153) three 0/2 two 2/4 one;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{178 mandibular_symphyseal_fusion_(Y57,RCr39-221)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{179 shape_of_the_mandibular_angle_(Y40) sharply_hooked_ 0/2 smoothly_rounded_ 2/4 rounded_but_expanded_posteriorly;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{180 shape_of_masseteric_fossa shallow 0/2 deeply_excavated;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{181 mandibular_depth_(Y39,RCr45-227) 'shallow_(less_than_1.8_times_as_deep_@_m2_as_md_length_of_m2)' 0/2 'deep_(&gt;1.8_times_as_deep_@_m2_as_md_length_of_m2,_&lt;2.19)' 2/4 'very_deep_(more_than_2.2_times_as_deep_@_m2_as_md_length_of_m2)';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{182 height_of_coronoid_process_relative_to_condyle_(RCr43-225) very_high_above slightly_above_or_equal;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{183 condyle_height_relative_to_toothrow_(RCr44-226) at_level_of_toothrow slightly_above well_above_toothrow;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{184 scapular_morphology_(mediolateral_width/inferosuperior_height)_(contains_information_similar_to_that_of_Y64) &lt;1.25 0/2 '&lt;1.5,_&gt;1.25' 2/4 '&gt;1.5,_&lt;1.75' 4/6 &gt;1.75;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{185 length_of_scapular_coracoid_process_(coracoid_process_length/glenoid_fossa_height) '&lt;=.90_' 0/2 '&gt;.9,_&lt;=1.0' 2/4 '&gt;1.0,_&lt;=1.1_' 4/6 &gt;1.1;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{186 relative_sizes_of_infraspinous_and_supraspinous_fossae_(Y66) supraspinous_fossa_larger_than_infraspinous_fossa_ 0/2 fossae_roughly_equivalent_ 2/4 infraspinous_fossa_approximately_two_times_as_large_as_the_supraspinous_fossa_ 4/6 infraspinous_fossa_approximately_three_times_as_large_as_the_supraspinous_fossa__;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{187 position_of_humeral_head_relative_to_tubercles humeral_head_is_expanded_dorsal_to_tubercles 0/2 humeral_head_and_tubercles_are_approximately_equal_in_height 2/4 tubercles_are_expanded_above_humeral_head;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{188 morphology_of_deltopectoral_crest_(RH16-247) prominent 0/2 low;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{189 shape_of_intertubercular_sulcus_(contains_information_similar_to_RH15-246) narrow_and_deep 0/2 narrow_and_shallow 2/4 shallow_and_wide;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{190 teres_major_insertion absent_or_poorly_defined 0/2 'elongate_well-defined_crest' 2/4 'well-developed_tubercle';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{191 supinator_crest_(Y76,_contains_information_similar_to_RH13-244) prominent low;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{192 brachialis_flange_(RH14-245) broad 0/2 moderate 2/4 narrow;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{193 presence/mediolateral_position_of_entepicondylar_foramen_(Seiffert_et_al.,_2000) foramen_is_placed_far_proximal_to_trochlea lateral_wall_of_medial_strut_defining_foramen_is_confluent_with_medial_edge_of_the_trochlea 0/2 'foramen_more_medial,_and_lateral_wall_of_medial_strut_defining_foramen_is_not_confluent_with_medial_edge_of_the_trochlea'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{194 dorsal_placement_of_medial_epicondyle_(RH9-240) parallel 0/2 slight_dorsal_angle 2/4 large_dorsal_angle;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{195 medial_epicondyle_size_(RH8-239) reduced 0/2 prominent;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{196 dorsoepitrochlear_fossa_(RH11-242) present 0/2 'small,_shallow' 2/4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{197 shape_of_humeral_trochlea_(contains_information_similar_to_RH1-232) 'cylindrical,_distomedial_aspect_of_trochlea_is_straight' 0/2 'conical,_medial_aspect_of_trochlea_flares_distally';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{198 relative_heights_of_medial_and_lateral_edges_of_the_humeral_trochlea_(RH2-233) subequal 0/2 medial_edge_more_flared_than_lateral_edge;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{199 shape_of_dorsal_aspect_of_distal_humeral_articulation_(contains_information_similar_to_that_of_RH10-241) no_pronounced_lips_on_dorsal_trochlear_edges 0/2 both_medial_and_lateral_edges_pronounced very_pronounced_lateral_lip;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{200 trochlear-capitular_junction 'trochlea_and_capitulum_are_confluent,_with_no_distinct_trochleo-capitular_ridge' 0/2 lateral_aspect_of_trochlea_is_offset_from_capitulum_by_a_weak_ridge 2/4 lateral_aspect_of_trochlea_is_separated_from_capitulum_by_a_deep_gutter;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{201 capitular_shape globular 0/2 ovoid;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{202 capitular_tail elongate_and_distinct short_or_absent 1/3 proximodistally_tall_capitular_flange_is_present;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{203 relative_width_of_capitulum_(contains_information_similar_to_RH5-236) 'ventral_articular_width/capitular_width_&gt;2.5' 0/2 '&lt;2.5,_&gt;2.0' 2/4 &lt;2.0;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{204 olecranon_fossa_morphology_(Y78,_contains_information_similar_to_RH12-243) 'deep,_open_and_unossified_' 0/2 'moderately_deep,_thinly_ossified_and_nearly_transparent_' 2/4 'shallow,_robustly_ossified_';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{205 humerofemoral_index &lt;59 0/2 60-69 2/4 70-79 4/6 80-89 6/8 90-100;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{206 size_of_centrale,_orientation_of_centrale_trapezoid_facet,_and_articulation_with_hamate_(modified_from_RW1-249) 'facet_faces_distally,_no_articulation_with_hamate' 'facet_faces_distoradially,_articulation_with_hamate';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{207 ulnar-pisiform_articulation_(modified_from_RW2-250) 'no_ulnar-pisiform_articulation' 'facet_on_pisiform_for_ulnar_styloid_process_is_smaller_than,_or_roughly_equal_in_size_to,_that_for_triquetrum' facet_on_pisiform_for_ulnar_styloid_process_is_much_enlarged_and_deeply_excavated;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{208 styloid_process_(Y80) no_discernable_styloid_process_ present_but_only_moderately_developed_ 'long_and_well-developed_';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{209 second_digit_of_hand_(Y81) of_normal_length_ drastically_reduced_;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{210 nail/claw_on_second_pedal_digit_(Y82,RO2-283) nail_present claw_present_;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{211 prehallux_(RO3-284) present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{212 astragalar_width/astragalar_length_(Gebo_et_al.,_2001,_character_6) &lt;50 0/2 '&gt;50,_&lt;60' 2/4 '&gt;60,_&lt;70' 4/6 &gt;70;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{213 'astragalar body height (lateral body height/mid-trochlear width;</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{214 elevated_lateral_trochlear_margin_of_astragalus_(Seiffert_&amp;_Simons,_2001)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{215 morphology_of_fibular_facet_(RA2-270,_modified) facet_slopes_obliquely_and_gradually_laterally 'facet_is_flat_(vertical)_and_has_a_small_pointed_process_plantarly' dorsal_aspect_of_facet_is_subvertical_and_has_a_long_ventral_process_that_projects_laterally;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{216 astragalar_cotylar_fossa_(Seiffert_&amp;_Simons,_2001) shallow 0/2 moderate 2/4 'deep,_medially_projecting';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{217 shape_of_proximal_aspect_of_medial_tibial_facet_on_astragalus_(RA6-274,_modified) 'dorsoventrally_deep,_extends_to_plantar_aspect_of_astragalus' 0/2 'dorsoventrally_restricted,_confined_to_dorsal_half_of_astragalar_body';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{218 'astragalar neck length (astragalar neck length/mid-trochlear width;</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{219 astragalar_neck_angle_(Gebo_et_al.,_2001,_character_3) '&lt;20_degrees' 0/2 '20-30_degrees' 2/4 '&gt;30_degrees';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{220 relative_astragalar_head_width 'head_width/head_height_x_100_&lt;115' 0/2 'head_width/head_height_x_100_&gt;115,_&lt;130' 2/4 'head_width/head_height_x_100_&gt;130';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{221 plantarflexion_of_astragalar_head*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{222 'posterior astragalar shelf (D20;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{223 position_of_groove_for_flexor_fibularis_(RA1-269) lateral_to_astragalar_trochlea plantad_to_astragalar_trochlea;</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{224 size_of_lateral_tubercle_buttressing_flexor_fibularis poorly_developed 0/2 small 2/4 large;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{225 calcaneal_width/length &lt;35 0/2 '&gt;35,_&lt;40' 2/4 '&gt;40,_&lt;45' 4/6 &gt;45;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{226 relative_length_of_posterior_calcaneal_facet_(PCF_width/PCF_length) &lt;50 0/2 '&gt;50,_&lt;60' 2/4 &gt;60;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{227 position_of_the_peroneal_tubercle_relative_to_PCF_(RC2-276) maximum_width_of_peroneal_tubercle_is_placed_distal_to_distal_terminus_of_PCF maximum_width_of_peroneal_tubercle_is_placed_approximately_at_the_distal_terminus_of_the_PCF maximum_width_of_peroneal_tubercle_is_placed_proximal_to_the_distal_terminus_of_the_PCF;</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{228 size_of_calcaneal_peroneal_tubercle 'massive,_extends_far_laterally' very_small;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{229 development_of_distal_plantar_tubercle_on_calcaneus 'small,_poorly_developed' 0/2 well-developed;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{230 orientation_of_long_axis_of_calcaneocuboid_joint dorsoventral oblique mediolateral;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{231 calcaneocuboid_joint_shape oval 'fan-shaped,_notch_is_articular' 'fan-shaped,_notch_is_non-articular';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{232 anterior_calcaneal_elongation_(length_of_calcaneus_distal_to_astragalocalcaneal_facet/total_calcaneal_length_x_100)_(modified_from_RC1-275,_scoring_from_D22_addendum) 'not_elongate_(ACL_or_anterior_calcaneal_ratio_&lt;40)' 0/2 'moderate_(ACL=&gt;40-45)' 2/4 'long_(45-60)_' 4/6 &gt;60;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{233 posterior_calcaneal_bowing_(RC3-277)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{234 calcaneal_sustentacular_facet_configuration single_continuous_sustentacular_facet_present 0/2 separate_anterior_and_posterior_sustentacular_facets_present;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{235 navicular_length_relative_to_width_(contains_information_similar_to_RN1-278) 'short_(&lt;90)' 'moderate_(100-150)' 'long_(150%_longer_than_wide)';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{236 'three-pronged'_distal_navicular_articulation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{237 morphology_of_the_naviculocuboid_articulation_(RN3-279) cuboid_facet_contacts_only_the_ectocuneiform cuboid_facet_contacts_the_ectocuneiform_and_the_mesocuneiform;</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{238 peroneal_tubercle_of_MT1_(RMT1-286) very_large large small_;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{239 range_of_motion_at_entocuneiform-MT1_joint joint_configuration_does_not_allow_for_opposition_of_hallux opposition_of_hallux_is_possible;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{240 shape_of_entocuneiform-MTI_articulation_(RE1-280) dorsally_reduced dorsal_moiety_of_joint_enlarged_relative_to_ventral_moiety dorsal_moiety_greatly_enlarged;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{241 lateral_process_of_entocuneiform_(RE2-281) small_ hypertrophied_;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{242 foot_axis_(R01-282) mesaxonic paraxonic ectaxonic;</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{243 metatarsus_length_(MT3_length/proximal_phalanx_of_digit_III)_(contains_information_similar_to_that_of_RO4-285) &lt;1.0 0/2 '&gt;1.01,_&lt;1.5' 2/4 '&gt;1.51,_&lt;2.0' 4/6 &gt;2.01;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{244 length_of_MT1_relative_to_MT3_(RMT2) less_than_70%_the_length_of_MT3 0/2 71-80% 2/4 81-90% 4/6 91-100% 6/8 &gt;100%;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{245 tibial_process_for_peroneus_longus absent_or_poorly_developed present_and_distinct;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{246 retroflexion_of_proximal_tibial_articulation 'absent,_articular_surface_of_tibial_condyles_perpendicular_to_long_axis_of_tibial_shaft' moderate_retroflexion_present proximal_articular_surface_is_strongly_retroflexed;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{247 fusion_of_tibia_and_fibula_(RT1-263) 'absent,_small_articulation' 'no_fusion,_moderate_articulation' no_fusion_but_extensive_articulation fusion;</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{248 shape_of_distal_surface_of_tibia_(RT3-264) square intermediate triangular;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{249 rotation_of_the_medial_malleolus_(RT4-265) none 0/2 slight 2/4 strong;</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{250 shape_of_the_medial_malleolar_articular_surface_(RT5-266) flat 0/2 'anteriorly_convex,_posteriorly_flat' 2/4 all_convex;</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{251 shape_of_distal_tibial_shaft_(RT6-267) no_compression anteroposteriorly_compressed;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{252 position_of_tibialis_posterior_groove_(RT7-268) on_medial_side_of_malleolus 0/2 on_posterior_side_of_malleolus;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{253 fovea_capitis_(Y75) small_and_insignificant_ 0/2 'present_and_well-developed_';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{254 femoral_head_shape_(RF6-256) spherical semicylindrical cylindrical;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{255 morphology_of_femoral_head_articular_surface restricted_to_femoral_head extends_onto_back_of_femoral_neck;</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{256 length_of_femoral_neck_(RF1-251,_contains_information_similar_to_Y71) &lt;=75 0/2 '&gt;75,_&lt;120' 2/4 =&gt;120;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{257 angle_of_femoral_neck_(RF2-252) &lt;60 0/2 60-70 2/4 &gt;70;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{258 anteroposterior_angulation_of_proximal_femur_(contains_information_similar_to_RF8-258) bent_anteriorly not_bent_anteriorly;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{259 triangular_depression_on_medial_side_of_proximal_femur_(Dagosto_and_Schmid,_1996)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{260 greater_trochanter_shape_(Y72) 'hook-shaped_' 0/2 rounded_;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{261 crista_paratrochanterica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{262 relative_length_of_trochanteric_fossa_(RF9-259) '&gt;125_(long)' 0/2 '110-125_(moderate)' 2/4 '&lt;110_(very_short)';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{263 intertrochanteric_crest_(RF10-260)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{264 angle_of_lesser_trochanter_(RF3-253) 'medial_(0-30_degrees)' 0/2 'posterior_(&gt;30_degrees)';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{265 gluteal_tuberosity_(Y74,_contains_information_similar_to_RF4-254) 'present,_large' 0/2 'present,_small_and_reduced_to_a_thin_crest' 2/4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{266 position_of_gluteal_tuberosity proximal_to_lesser_trochanter 0/2 at_level_of_lesser_trochanter 2/4 distal_to_lesser_trochanter;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{267 patellar_margin_asymmetry_(raised_and_sharply_defined_lateral_patellar_margin)_(contains_information_similar_to_RF12-262)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{268 knee_index_(contains_information_similar_to_RF5-255) 100_or_higher 90-99 80-89 70-79;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{269 shape_of_manubrium_(Y83) sternal_head_elongate_ shortened_and_triangular_in_shape_;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{270 transpedicular_foramina_(Y85)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{271 number_of_thoraco-lumbar_vertebrae 18 0/2 19 2/4 20 4/6 21_or_more;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{272 anticlinal_vertebra_(Y84) T10_ T11_ T12_ L1_ no_anticlinal_vertebra_;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{273 anterior_inferior_iliac_spine_(Y70) tuberosity_not_expressed small_tubercle_present_along_margo_acetabuli 'well-developed_tuberosity_present';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{274 ilium_shape_(Y67) narrow_ 0/2 markedly_flared_;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{275 ischial_flaring_(Y69)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{276 ischium/ilium_index_(Anemone_&amp;_Covert,_2000) 60-70 0/2 50-59 2/4 40-49 4/6 30-39;</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{277 pubic_bone_flaring_(Y68)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{278 tail_length_(Y86) long_tail_ reduced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{279 shape_of_glenoid_fossa_(RCr40-222) wide_and_biconcave anteroposteriorly_oriented_trough;</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{280 postglenoid_process_(Y25) present_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{281 postglenoid_process-auditory_bulla_relationship_(Y26) not_confluent_ 0/2 partially_fused_ 2/4 postglenoid_process_fused_to_lateral_aspect_of_bulla;</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{282 position_of_postglenoid_foramen_relative_to_postglenoid_process posterior_to_postglenoid_process 0/2 medial_to_postglenoid_process;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{283 entoglenoid_process_(RCr41-223) indistinct_or_absent 0/2 robust;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{284 position_of_pyramidal_processes_(RCr35-217) medially_placed 0/2 laterally_placed;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{285 position_of_the_anteriormost_point_on_the_palatine/maxillary_suture_of_the_palate_(Y19) medial_to_space_between_M1_and_M2_ 0/2 medial_to_M1_ 2/4 medial_to_the_space_between_P4_and_M1_;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{286 posterior_palatine_torus_(RCr34-216)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{287 maxillary-palatine_notch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{288 position_of_the_posteromedial_edge_of_the_palate_in_relation_to_M3_(Y24) anterior_to_M3_ 0/2 medial_to_M3_ 2/4 posterior_to_M3_;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{289 shape_of_medial_pterygoid_plate_(RCr36-218,_contains_information_similar_to_Y22) 'long_medial_pterygoid_plate_extending_one-third_to_one_half_of_the_distance_to_the_anterior_surface_of_the_bulla' 0/2 short_but_distinct_from_lateral_pterygoid_plate_for_its_entire_dorsoventral_extent 2/4 'medial_pterygoid_plate_entirely_absent,_or_reduced_to_a_low_rugosity';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{290 lateral_pterygoid-bullar_overlap_(RCr18-200) absent 0/2 abutting 2/4 laminar;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{291 extent_of_contact_between_the_lateral_pterygoid_plate_and_the_bullar_wall_(RCr19-201) slight very_extensive;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{292 position_of_foramen_ovale_(Y28) lateral_side_of_lateral_pterygoid_ '0/2,_or_posterior_to_terminus_of_lateral_pterygoid' medial_to_lateral_pterygoid_;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{293 central_stem_of_basicranium_(D47) narrow broad;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{294 choanal_shape_(D50) broad peaked;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{295 basioccipital_flange_(contains_information_similar_to_RCr20-202) absent_or_minimal 'present,_extensive';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{296 encroachment_of_auditory_bulla_on_pterygoid_fossa_(RCr17-199) absent present_and_formed_by_the_AAC present_and_formed_by_the_tympanic_cavity 1/2;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{297 shape_of_external_auditory_meatus_(D38) tubular 0/2 not_tubular;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{298 suprameatal_foramen_(RCr21-203) absent 'present,_small,_and_in_the_posterior_root_of_the_zygomatic_arch' 'present,_large,_and_above_the_external_auditory_meatus' 0/2;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{299 ascending_pharyngeal_artery_(Y52) if_present_is_poorly_developed_ present_and_enlarged_;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{300 vascular_plexus_associated_with_ascending_pharyngeal_artery_(Y53)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{301 relative_size_of_stapedial_and_promontory_arteries_(contains_information_similar_to_RCr11-193) stapedial_and_promontory_of_equal_size_ stapedial_slightly_smaller_than_promontory stapedial_absent_or_highly_reduced_relative_to_promontory 'stapedial_and_promontory_arteries_present,_stapedial_larger_than_promontory' stapedial_and_promontory_absent_ 1/2 1/3;</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{302 mediolateral_position_of_posterior_carotid_foramen_(RCr6-188) medial midline_of_bulla lateral;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{303 rostrocaudal_position_of_posterior_carotid_foramen_with_respect_to_fenestra_cochleae_(contains_information_similar_to_RCr8-190) posterior_to_fenestra_cochleae ventral_to_fenestra_cochleae anterior_to_fenestra_cochleae;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{304 ventrodorsal_position_of_posterior_carotid_foramen_relative_to_fenestra_cochleae_(RCr7-189) dorsal ventral;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{305 position_of_pathway_for_internal_carotid_artery_or_nerve_relative_to_fenestra_cochleae_(RCr9-191) 'runs_across_ventral_lip_of_fenestra_cochleae,_shielding_it_from_ventral_view' does_not_shield_fenestra_cochleae;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{306 presence_or_absence_of_canal_for_internal_carotid_artery_or_nerves_(RCr13-195)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{307 morphology_of_promontory_canal_(RCr12-194) open_trough complete_canal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{308 perbullar_pathway_for_internal_carotid_artery_(RCr4-186)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{309 transverse_septum_defining_caudal_wall_of_anterior_accessory_cavity_(contains_information_similar_to_RCr1-183) absent 'present,_forms_lateral_wall_of_AAC_pneumatized_from_tympanic_cavity' 'present,_forms_lateral_wall_of_AAC_pneumatized_from_epitympanic_recess';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{310 composition_of_bulla petrosal entotympanic;</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{311 epitympanic_crest_(RCr48-230)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{312 morphology_of_annular_bridge_(RCr16-198) linea_semicircularis_or_partial_anular_bridge_formed_on_an_entotympanic_bulla linea_semicircularis_formed_on_a_petrosal_bulla complete_annular_bridge;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{313 position_of_ventral_edge_of_tympanic_bone_(RCr14-196) intrabullar extrabullar;</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{314 parotic_fissure_(RCr22-204) patent closed;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{315 pneumatization_of_mastoid_(from_epitympanic_recess)_(RCr3-185) absent 'present,_moderately_inflated' 'present,_greatly_inflated';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{316 paroccipital_processes_(Y23) absent_ 0/2 'present,_small' 2/4 'present,_well-developed';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{317 emissary_foramina_on_lateral_edge_of_parietals_(Y33) present_ 0/2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{318 pattern_of_sagittal_cresting temporal_lines_converge_on_frontal 'temporal_lines_converge_on_the_parietals,_forming_short_sagittal_crest' 'temporal_lines_are_not_confluent,_no_sagittal_crest_present' 'sagittal_crest_is_extensive,_but_temporal_lines_converge_on_parietals_that_extend_far_rostrally_between_frontal_bones' 0/2;</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{319 metopic_sutural_fusion_in_adults_(RCr31-213) absent 0/2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{320 frontal-maxillary_contact present_ absent_due_to_intervening_lacrimal_ absent_due_to_intervening_premaxilla_;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{321 degree_of_orbital_convergence_(contains_information_similar_to_RCr32-214) &gt;89 0/2 90-104 2/4 105-119 4/6 120-134 6/8 &gt;135;</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{322 expansion_of_ethmoturbinals_(YIP89) no_anteromedial_expansion_ anterior_and_medial_expansion_;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{323 transverse_lamina/ethmoturbinal_recess extensive_transverse_lamina_and_ethmoturbinal_recess_present extensive_transverse_lamina_and_ethmoturbinal_recess_absent;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{324 pronounced_interorbital_constriction_(RCr27-209) absent present_below_CN_I;</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{325 orbit_size_(contains_information_similar_to_RCr23-205) small large hypertrophied;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{326 foramen_rotundum_(Y12,RCr29-211) confluent_with_the_superior_orbital_fissure_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{327 lacrimal_foramen_morphology_(Y11) surrounded_by_lacrimal_bone_ 'foramen_lies_on_lacrimal/maxillary_suture_' 'foramen_lies_on_the_lacrimal/maxillary_suture_but_is_primarily_surrounded_by_maxilla_';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{328 position_of_lacrimal_foramen_(RCr30-212) 'on_rim,_or_outside_of,_orbit_' inside_the_orbit_;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{329 zygomatic-lacrimal_contact_(Y6,_RCr26-208) present_ 0/2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{330 lacrimal-palatine_contact_(RCr28-210) contact_present_ 'no_contact,_separated_by_a_large_fronto-maxillary_contact_(and_in_some_taxa,_a_small_os_planum_of_the_ethmoid)' 'no_contact,_separated_by_a_large_os_planum';</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{331 ethmomaxillary_fissure_(Y13,_modified_following_Cartmill_1978) no_complete_ethmomaxillary_fissure_present 0/2 complete_ethmomaxillary_fissure_present;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{332 anterior_and_posterior_hiatus_of_ethmomaxillary_fissure_(Cartmill,_1978) anterior_hiatus_variably_present 0/2 posterior_hiatus_at_least_variably_present 2/4 no_hiatuses_present;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{333 frontal-palatine_contact_(Cartmill,_1978) present 0/2 absent;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{334 position_of_sphenopalatine_foramen within_palatine 0/2 on_ethmopalatine_suture;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{335 infraorbital_foramina_(Y2) one_ 0/2 two_ '2/three_foramina';</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{336 position_of_infraorbital_foramina_(contains_information_similar_to_Y3) above_P2 0/2 above_P3 2/4 above_P4 4/6 above_M1;</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{337 morphology_of_zygomatic_portion_of_postorbital_bar_(Y18,_contains_information_similar_to_RCr24-25) no_postorbital_bar_ slender_and_delicate_ 1/3 wide_and_robust_ contributes_to_postorbital_septum_;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{338 morphology_of_frontal_segment_of_the_postorbital_bar_(Y17,_contains_information_similar_to_RCr24-25) partial_frontal_process_but_no_postorbital_bar_ slender_and_delicate_ 1/3 wide_and_robust_ incorporated_into_postorbital_septum_;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{339 zygomatic_arch_depth slender 0/2 dorsoventrally_deep;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{340 zygomaticofacial_foramen_(Y16) absent_ 0/2 'present,_small_' 2/4 'present,_large_';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{341 snout_length_(RCr37-219) long_snout short_snout;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{342 maxillary_depth_(RCr38-220) deep shallow;</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{343 facial_profile_(Masters_&amp;_Brothers,_2002)* straight 0/2 dished;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{344 position_of_anterior_palatine_foramina_relative_to_incisors_(Masters_&amp;_Brothers,_2002)* foramina_sit_behind_first_incisors 0/2 foramina_intrude_between_first_incisors;</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{345 rostral_projection_of_premaxilla_(Masters_&amp;_Brothers,_2002)* no_extension_of_premaxilla_beyond_anterior_incisors mild_premaxillary_projection 'considerable_projection,_forming_a_tubular_anterior_rostrum';</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{346 ascending_wing_of_premaxilla_(RCr49-231) narrow broad;</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{347 retia_mirabilia_of_the_proximal_limb_vessels_(YIP87)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{348 nasal_morphology_(Y62,_contains_information_similar_to_R289) lateral_cleft_between_medial_and_lateral_nasal_processes_ lateral_cleft_fused_and_rhinarium_covered_with_dry_hairy_skin_;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{349 vibrissae_(Y61) present_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{350 retinal_fovea_(Y60,_R288) absent_ present_;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{351 tapetum_lucidum_(Y59,_R290) present_ absent_;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{352 presence/absence_of_choriovitelline_placenta_(Y58,_KPL4) choriovitelline_placenta_ no_choriovitelline_placenta_;</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{353 epitheliochorial_vs._hemochorial_placentation_(KPL1) epitheliochorial 'diffuse,_hemochorial';</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{354 blastocyst_attachment_(KPL2) invasive non-invasive;</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{355 amniotic_cavity_(KPL3) primordial_cavity_absent primordial_cavity_present;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{356 embryonic_body_stalk_(KPL5)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{357 allantois_development_(KPL6) 'large,_vesicular' rudimentary;</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{358 vitamin_C_synthesis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{359 trabeculated_anterior_accessory_cavity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{360 M1/2_postprotocrista_direction transverse,_directed_toward_the_metacone distally,_directed_toward_the_distolingual_cusp;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{361 M1/2_hypometacrista_direction transverse,_directed_toward_the_protocone lingually,_directed_toward_the_distolingual_cusp;</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{362 M2_metaconule_deflected_lingually absent present;</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proc /;</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comments 0</w:t>
      </w:r>
    </w:p>
    <w:p w:rsidR="00982D65" w:rsidRPr="00E22A82" w:rsidRDefault="00982D65" w:rsidP="001B5194">
      <w:pPr>
        <w:pStyle w:val="Standard"/>
        <w:spacing w:line="480" w:lineRule="auto"/>
        <w:rPr>
          <w:rFonts w:ascii="Times New Roman" w:hAnsi="Times New Roman" w:cs="Times New Roman"/>
        </w:rPr>
      </w:pPr>
      <w:r w:rsidRPr="00E22A82">
        <w:rPr>
          <w:rFonts w:ascii="Times New Roman" w:hAnsi="Times New Roman" w:cs="Times New Roman"/>
        </w:rPr>
        <w:t>;</w:t>
      </w:r>
    </w:p>
    <w:p w:rsidR="00982D65" w:rsidRPr="00E22A82" w:rsidRDefault="00982D65" w:rsidP="001B5194">
      <w:pPr>
        <w:pStyle w:val="Standard"/>
        <w:spacing w:line="480" w:lineRule="auto"/>
        <w:rPr>
          <w:rFonts w:ascii="Times New Roman" w:hAnsi="Times New Roman" w:cs="Times New Roman"/>
          <w:b/>
        </w:rPr>
      </w:pPr>
    </w:p>
    <w:p w:rsidR="00982D65" w:rsidRPr="00E22A82" w:rsidRDefault="00982D65" w:rsidP="001B5194">
      <w:pPr>
        <w:pStyle w:val="Standard"/>
        <w:spacing w:line="480" w:lineRule="auto"/>
        <w:rPr>
          <w:rFonts w:ascii="Times New Roman" w:hAnsi="Times New Roman" w:cs="Times New Roman"/>
          <w:b/>
        </w:rPr>
      </w:pPr>
    </w:p>
    <w:p w:rsidR="00982D65" w:rsidRDefault="00982D65" w:rsidP="001B5194">
      <w:pPr>
        <w:pStyle w:val="Standard"/>
        <w:spacing w:line="480" w:lineRule="auto"/>
        <w:rPr>
          <w:rFonts w:ascii="Times New Roman" w:hAnsi="Times New Roman" w:cs="Times New Roman"/>
          <w:b/>
        </w:rPr>
      </w:pPr>
      <w:r w:rsidRPr="00BA1B75">
        <w:rPr>
          <w:rFonts w:ascii="Times New Roman" w:hAnsi="Times New Roman" w:cs="Times New Roman"/>
          <w:b/>
        </w:rPr>
        <w:t>IV</w:t>
      </w:r>
      <w:r>
        <w:rPr>
          <w:rFonts w:ascii="Times New Roman" w:hAnsi="Times New Roman" w:cs="Times New Roman"/>
          <w:b/>
        </w:rPr>
        <w:t>-</w:t>
      </w:r>
      <w:r w:rsidRPr="00BA1B75">
        <w:rPr>
          <w:rFonts w:ascii="Times New Roman" w:hAnsi="Times New Roman" w:cs="Times New Roman"/>
          <w:b/>
        </w:rPr>
        <w:t>3</w:t>
      </w:r>
      <w:r>
        <w:rPr>
          <w:rFonts w:ascii="Times New Roman" w:hAnsi="Times New Roman" w:cs="Times New Roman"/>
          <w:b/>
        </w:rPr>
        <w:t>b</w:t>
      </w:r>
      <w:r w:rsidRPr="00BA1B75">
        <w:rPr>
          <w:rFonts w:ascii="Times New Roman" w:hAnsi="Times New Roman" w:cs="Times New Roman"/>
          <w:b/>
        </w:rPr>
        <w:t xml:space="preserve">. </w:t>
      </w:r>
      <w:r>
        <w:rPr>
          <w:rFonts w:ascii="Times New Roman" w:hAnsi="Times New Roman" w:cs="Times New Roman"/>
          <w:b/>
        </w:rPr>
        <w:t>Result</w:t>
      </w:r>
    </w:p>
    <w:p w:rsidR="00982D65" w:rsidRDefault="00982D65" w:rsidP="001B5194">
      <w:pPr>
        <w:spacing w:line="480" w:lineRule="auto"/>
        <w:rPr>
          <w:rFonts w:ascii="Times New Roman" w:hAnsi="Times New Roman" w:cs="Times New Roman"/>
          <w:kern w:val="24"/>
        </w:rPr>
      </w:pPr>
      <w:r>
        <w:rPr>
          <w:rFonts w:ascii="Times New Roman" w:hAnsi="Times New Roman" w:cs="Times New Roman"/>
          <w:bCs/>
        </w:rPr>
        <w:t xml:space="preserve">Impact of new data and interpretations regarding upper molar cusp homology in Amphipithecidae on early anthropoid relationships, </w:t>
      </w:r>
      <w:r w:rsidRPr="00FF2644">
        <w:rPr>
          <w:rFonts w:ascii="Times New Roman" w:hAnsi="Times New Roman" w:cs="Times New Roman"/>
          <w:color w:val="000000"/>
          <w:kern w:val="24"/>
        </w:rPr>
        <w:t xml:space="preserve">based </w:t>
      </w:r>
      <w:r>
        <w:rPr>
          <w:rFonts w:ascii="Times New Roman" w:hAnsi="Times New Roman" w:cs="Times New Roman"/>
          <w:color w:val="000000"/>
          <w:kern w:val="24"/>
        </w:rPr>
        <w:t xml:space="preserve">on </w:t>
      </w:r>
      <w:r w:rsidRPr="009B4185">
        <w:rPr>
          <w:rFonts w:ascii="Times New Roman" w:hAnsi="Times New Roman" w:cs="Times New Roman"/>
          <w:color w:val="000000"/>
          <w:kern w:val="24"/>
        </w:rPr>
        <w:t xml:space="preserve">an updated version of the </w:t>
      </w:r>
      <w:r>
        <w:rPr>
          <w:rFonts w:ascii="Times New Roman" w:hAnsi="Times New Roman" w:cs="Times New Roman"/>
          <w:color w:val="000000"/>
          <w:kern w:val="24"/>
        </w:rPr>
        <w:t xml:space="preserve">Boyer et al. (2010) </w:t>
      </w:r>
      <w:r w:rsidRPr="009B4185">
        <w:rPr>
          <w:rFonts w:ascii="Times New Roman" w:hAnsi="Times New Roman" w:cs="Times New Roman"/>
          <w:color w:val="000000"/>
          <w:kern w:val="24"/>
        </w:rPr>
        <w:t>matrix</w:t>
      </w:r>
      <w:r>
        <w:rPr>
          <w:rFonts w:ascii="Times New Roman" w:hAnsi="Times New Roman" w:cs="Times New Roman"/>
          <w:i/>
          <w:color w:val="000000"/>
          <w:kern w:val="24"/>
        </w:rPr>
        <w:t>.</w:t>
      </w:r>
      <w:r>
        <w:rPr>
          <w:rFonts w:ascii="Times New Roman" w:hAnsi="Times New Roman" w:cs="Times New Roman"/>
          <w:bCs/>
        </w:rPr>
        <w:t xml:space="preserve"> </w:t>
      </w:r>
      <w:r w:rsidRPr="0087531F">
        <w:rPr>
          <w:rFonts w:ascii="Times New Roman" w:hAnsi="Times New Roman" w:cs="Times New Roman"/>
          <w:kern w:val="24"/>
        </w:rPr>
        <w:t>Strict consensus of 8</w:t>
      </w:r>
      <w:r>
        <w:rPr>
          <w:rFonts w:ascii="Times New Roman" w:hAnsi="Times New Roman" w:cs="Times New Roman"/>
          <w:kern w:val="24"/>
        </w:rPr>
        <w:t xml:space="preserve">760 </w:t>
      </w:r>
      <w:r w:rsidRPr="0087531F">
        <w:rPr>
          <w:rFonts w:ascii="Times New Roman" w:hAnsi="Times New Roman" w:cs="Times New Roman"/>
          <w:kern w:val="24"/>
        </w:rPr>
        <w:t xml:space="preserve">equally parsimonious trees derived from parsimony analysis. Tree length = </w:t>
      </w:r>
      <w:r>
        <w:rPr>
          <w:rFonts w:ascii="Times New Roman" w:hAnsi="Times New Roman" w:cs="Times New Roman"/>
          <w:kern w:val="24"/>
        </w:rPr>
        <w:t>4003</w:t>
      </w:r>
      <w:r w:rsidRPr="0087531F">
        <w:rPr>
          <w:rFonts w:ascii="Times New Roman" w:hAnsi="Times New Roman" w:cs="Times New Roman"/>
          <w:kern w:val="24"/>
        </w:rPr>
        <w:t>, consistency index = 0.</w:t>
      </w:r>
      <w:r>
        <w:rPr>
          <w:rFonts w:ascii="Times New Roman" w:hAnsi="Times New Roman" w:cs="Times New Roman"/>
          <w:kern w:val="24"/>
        </w:rPr>
        <w:t>210, retention index = 0.418</w:t>
      </w:r>
      <w:r w:rsidRPr="0087531F">
        <w:rPr>
          <w:rFonts w:ascii="Times New Roman" w:hAnsi="Times New Roman" w:cs="Times New Roman"/>
          <w:kern w:val="24"/>
        </w:rPr>
        <w:t>.</w:t>
      </w:r>
    </w:p>
    <w:p w:rsidR="00982D65" w:rsidRPr="00EB08D2" w:rsidRDefault="00982D65" w:rsidP="001B5194">
      <w:pPr>
        <w:spacing w:line="480" w:lineRule="auto"/>
        <w:rPr>
          <w:rFonts w:ascii="Times New Roman" w:hAnsi="Times New Roman" w:cs="Times New Roman"/>
          <w:bCs/>
        </w:rPr>
      </w:pPr>
    </w:p>
    <w:p w:rsidR="00982D65" w:rsidRPr="00901AEC" w:rsidRDefault="00982D65" w:rsidP="001B5194">
      <w:pPr>
        <w:pStyle w:val="Standard"/>
        <w:spacing w:line="480" w:lineRule="auto"/>
        <w:ind w:left="2880"/>
        <w:rPr>
          <w:rFonts w:ascii="Times New Roman" w:hAnsi="Times New Roman" w:cs="Times New Roman"/>
          <w:i/>
        </w:rPr>
      </w:pPr>
      <w:r w:rsidRPr="001022C9">
        <w:rPr>
          <w:rFonts w:ascii="Times New Roman" w:hAnsi="Times New Roman" w:cs="Times New Roman"/>
          <w:i/>
          <w:noProof/>
        </w:rPr>
        <w:pict>
          <v:shape id="Picture 9" o:spid="_x0000_i1031" type="#_x0000_t75" style="width:138pt;height:423pt;visibility:visible">
            <v:imagedata r:id="rId14" o:title=""/>
          </v:shape>
        </w:pict>
      </w:r>
    </w:p>
    <w:p w:rsidR="00982D65" w:rsidRDefault="00982D65" w:rsidP="001B5194">
      <w:pPr>
        <w:pStyle w:val="Standard"/>
        <w:spacing w:line="480" w:lineRule="auto"/>
        <w:rPr>
          <w:rFonts w:ascii="Times New Roman" w:hAnsi="Times New Roman" w:cs="Times New Roman"/>
          <w:b/>
        </w:rPr>
      </w:pPr>
    </w:p>
    <w:p w:rsidR="00982D65" w:rsidRPr="006366E4" w:rsidRDefault="00982D65" w:rsidP="001B5194">
      <w:pPr>
        <w:pStyle w:val="Standard"/>
        <w:spacing w:line="480" w:lineRule="auto"/>
        <w:rPr>
          <w:rFonts w:ascii="Times New Roman" w:hAnsi="Times New Roman" w:cs="Times New Roman"/>
          <w:b/>
        </w:rPr>
      </w:pPr>
      <w:r w:rsidRPr="006366E4">
        <w:rPr>
          <w:rFonts w:ascii="Times New Roman" w:hAnsi="Times New Roman" w:cs="Times New Roman"/>
          <w:b/>
        </w:rPr>
        <w:t>V. References</w:t>
      </w:r>
    </w:p>
    <w:p w:rsidR="00982D65" w:rsidRPr="007C34DE" w:rsidRDefault="00982D65" w:rsidP="001B5194">
      <w:pPr>
        <w:pStyle w:val="Standard"/>
        <w:spacing w:line="480" w:lineRule="auto"/>
        <w:rPr>
          <w:rFonts w:ascii="Times New Roman" w:hAnsi="Times New Roman" w:cs="Times New Roman"/>
          <w:b/>
        </w:rPr>
      </w:pPr>
    </w:p>
    <w:p w:rsidR="00982D65" w:rsidRDefault="00982D65" w:rsidP="001B5194">
      <w:pPr>
        <w:pStyle w:val="Standard"/>
        <w:spacing w:line="480" w:lineRule="auto"/>
        <w:rPr>
          <w:rFonts w:ascii="Times New Roman" w:hAnsi="Times New Roman" w:cs="Times New Roman"/>
        </w:rPr>
      </w:pPr>
      <w:r w:rsidRPr="007C34DE">
        <w:rPr>
          <w:rFonts w:ascii="Times New Roman" w:hAnsi="Times New Roman" w:cs="Times New Roman"/>
        </w:rPr>
        <w:t>Anemone, R</w:t>
      </w:r>
      <w:r>
        <w:rPr>
          <w:rFonts w:ascii="Times New Roman" w:hAnsi="Times New Roman" w:cs="Times New Roman"/>
        </w:rPr>
        <w:t>.</w:t>
      </w:r>
      <w:r w:rsidRPr="007C34DE">
        <w:rPr>
          <w:rFonts w:ascii="Times New Roman" w:hAnsi="Times New Roman" w:cs="Times New Roman"/>
        </w:rPr>
        <w:t>L</w:t>
      </w:r>
      <w:r>
        <w:rPr>
          <w:rFonts w:ascii="Times New Roman" w:hAnsi="Times New Roman" w:cs="Times New Roman"/>
        </w:rPr>
        <w:t>.,</w:t>
      </w:r>
      <w:r w:rsidRPr="007C34DE">
        <w:rPr>
          <w:rFonts w:ascii="Times New Roman" w:hAnsi="Times New Roman" w:cs="Times New Roman"/>
        </w:rPr>
        <w:t xml:space="preserve"> Covert</w:t>
      </w:r>
      <w:r>
        <w:rPr>
          <w:rFonts w:ascii="Times New Roman" w:hAnsi="Times New Roman" w:cs="Times New Roman"/>
        </w:rPr>
        <w:t xml:space="preserve">, H.H., </w:t>
      </w:r>
      <w:r w:rsidRPr="007C34DE">
        <w:rPr>
          <w:rFonts w:ascii="Times New Roman" w:hAnsi="Times New Roman" w:cs="Times New Roman"/>
        </w:rPr>
        <w:t>2000</w:t>
      </w:r>
      <w:r>
        <w:rPr>
          <w:rFonts w:ascii="Times New Roman" w:hAnsi="Times New Roman" w:cs="Times New Roman"/>
        </w:rPr>
        <w:t>.</w:t>
      </w:r>
      <w:r w:rsidRPr="007C34DE">
        <w:rPr>
          <w:rFonts w:ascii="Times New Roman" w:hAnsi="Times New Roman" w:cs="Times New Roman"/>
        </w:rPr>
        <w:t xml:space="preserve"> New skeletal remains of </w:t>
      </w:r>
      <w:r w:rsidRPr="007C34DE">
        <w:rPr>
          <w:rFonts w:ascii="Times New Roman" w:hAnsi="Times New Roman" w:cs="Times New Roman"/>
          <w:i/>
          <w:iCs/>
        </w:rPr>
        <w:t>Omomys</w:t>
      </w:r>
      <w:r w:rsidRPr="007C34DE">
        <w:rPr>
          <w:rFonts w:ascii="Times New Roman" w:hAnsi="Times New Roman" w:cs="Times New Roman"/>
        </w:rPr>
        <w:t xml:space="preserve"> (Primates, Omomyidae): functional morphology of the hindlimb and locomotor behavior of a middle Eocene pri</w:t>
      </w:r>
      <w:r>
        <w:rPr>
          <w:rFonts w:ascii="Times New Roman" w:hAnsi="Times New Roman" w:cs="Times New Roman"/>
        </w:rPr>
        <w:t>mate. J. H</w:t>
      </w:r>
      <w:r w:rsidRPr="007C34DE">
        <w:rPr>
          <w:rFonts w:ascii="Times New Roman" w:hAnsi="Times New Roman" w:cs="Times New Roman"/>
        </w:rPr>
        <w:t>um</w:t>
      </w:r>
      <w:r>
        <w:rPr>
          <w:rFonts w:ascii="Times New Roman" w:hAnsi="Times New Roman" w:cs="Times New Roman"/>
        </w:rPr>
        <w:t>.</w:t>
      </w:r>
      <w:r w:rsidRPr="007C34DE">
        <w:rPr>
          <w:rFonts w:ascii="Times New Roman" w:hAnsi="Times New Roman" w:cs="Times New Roman"/>
        </w:rPr>
        <w:t xml:space="preserve"> Evol</w:t>
      </w:r>
      <w:r>
        <w:rPr>
          <w:rFonts w:ascii="Times New Roman" w:hAnsi="Times New Roman" w:cs="Times New Roman"/>
        </w:rPr>
        <w:t>.</w:t>
      </w:r>
      <w:r w:rsidRPr="007C34DE">
        <w:rPr>
          <w:rFonts w:ascii="Times New Roman" w:hAnsi="Times New Roman" w:cs="Times New Roman"/>
        </w:rPr>
        <w:t xml:space="preserve"> 38</w:t>
      </w:r>
      <w:r>
        <w:rPr>
          <w:rFonts w:ascii="Times New Roman" w:hAnsi="Times New Roman" w:cs="Times New Roman"/>
        </w:rPr>
        <w:t xml:space="preserve">, </w:t>
      </w:r>
      <w:r w:rsidRPr="007C34DE">
        <w:rPr>
          <w:rFonts w:ascii="Times New Roman" w:hAnsi="Times New Roman" w:cs="Times New Roman"/>
        </w:rPr>
        <w:t>607</w:t>
      </w:r>
      <w:r>
        <w:rPr>
          <w:rFonts w:ascii="Lucida Grande" w:hAnsi="Lucida Grande" w:cs="Lucida Grande"/>
          <w:color w:val="000000"/>
          <w:kern w:val="0"/>
        </w:rPr>
        <w:t>–</w:t>
      </w:r>
      <w:r w:rsidRPr="007C34DE">
        <w:rPr>
          <w:rFonts w:ascii="Times New Roman" w:hAnsi="Times New Roman" w:cs="Times New Roman"/>
        </w:rPr>
        <w:t>633.</w:t>
      </w:r>
    </w:p>
    <w:p w:rsidR="00982D65" w:rsidRPr="007C34DE" w:rsidRDefault="00982D65" w:rsidP="001B5194">
      <w:pPr>
        <w:pStyle w:val="Standard"/>
        <w:spacing w:line="480" w:lineRule="auto"/>
        <w:rPr>
          <w:rFonts w:ascii="Times New Roman" w:hAnsi="Times New Roman" w:cs="Times New Roman"/>
        </w:rPr>
      </w:pPr>
    </w:p>
    <w:p w:rsidR="00982D65" w:rsidRDefault="00982D65" w:rsidP="001B5194">
      <w:pPr>
        <w:spacing w:line="480" w:lineRule="auto"/>
        <w:rPr>
          <w:rFonts w:ascii="Times New Roman" w:hAnsi="Times New Roman" w:cs="Times New Roman"/>
        </w:rPr>
      </w:pPr>
      <w:r w:rsidRPr="00901AEC">
        <w:rPr>
          <w:rFonts w:ascii="Times New Roman" w:hAnsi="Times New Roman" w:cs="Times New Roman"/>
        </w:rPr>
        <w:t xml:space="preserve">Beard, K.C., Jaeger, J.-J., Chaimanee, Y., </w:t>
      </w:r>
      <w:r>
        <w:rPr>
          <w:rFonts w:ascii="Times New Roman" w:hAnsi="Times New Roman" w:cs="Times New Roman"/>
        </w:rPr>
        <w:t xml:space="preserve">Rossie, J.B., </w:t>
      </w:r>
      <w:r w:rsidRPr="00901AEC">
        <w:rPr>
          <w:rFonts w:ascii="Times New Roman" w:hAnsi="Times New Roman" w:cs="Times New Roman"/>
        </w:rPr>
        <w:t xml:space="preserve">Aung Naing Soe, Soe Thura Tun, Marivaux, L., Marandat, B., </w:t>
      </w:r>
      <w:r>
        <w:rPr>
          <w:rFonts w:ascii="Times New Roman" w:hAnsi="Times New Roman" w:cs="Times New Roman"/>
        </w:rPr>
        <w:t>2005</w:t>
      </w:r>
      <w:r w:rsidRPr="00901AEC">
        <w:rPr>
          <w:rFonts w:ascii="Times New Roman" w:hAnsi="Times New Roman" w:cs="Times New Roman"/>
        </w:rPr>
        <w:t>.</w:t>
      </w:r>
      <w:r>
        <w:rPr>
          <w:rFonts w:ascii="Times New Roman" w:hAnsi="Times New Roman" w:cs="Times New Roman"/>
        </w:rPr>
        <w:t xml:space="preserve"> Taxonomic status of purported primate frontal bones from the Eocene Pondaung Formation of Myanmar. J. Hum. Evol. 49, 468</w:t>
      </w:r>
      <w:r>
        <w:rPr>
          <w:rFonts w:ascii="Lucida Grande" w:hAnsi="Lucida Grande" w:cs="Lucida Grande"/>
          <w:color w:val="000000"/>
          <w:kern w:val="0"/>
        </w:rPr>
        <w:t>–</w:t>
      </w:r>
      <w:r>
        <w:rPr>
          <w:rFonts w:ascii="Times New Roman" w:hAnsi="Times New Roman" w:cs="Times New Roman"/>
        </w:rPr>
        <w:t>481.</w:t>
      </w:r>
    </w:p>
    <w:p w:rsidR="00982D65" w:rsidRDefault="00982D65" w:rsidP="001B5194">
      <w:pPr>
        <w:spacing w:line="480" w:lineRule="auto"/>
        <w:rPr>
          <w:rFonts w:ascii="Times New Roman" w:hAnsi="Times New Roman" w:cs="Times New Roman"/>
        </w:rPr>
      </w:pPr>
    </w:p>
    <w:p w:rsidR="00982D65" w:rsidRPr="00901AEC" w:rsidRDefault="00982D65" w:rsidP="001B5194">
      <w:pPr>
        <w:spacing w:line="480" w:lineRule="auto"/>
        <w:rPr>
          <w:rFonts w:ascii="Times New Roman" w:hAnsi="Times New Roman" w:cs="Times New Roman"/>
        </w:rPr>
      </w:pPr>
      <w:r w:rsidRPr="00901AEC">
        <w:rPr>
          <w:rFonts w:ascii="Times New Roman" w:hAnsi="Times New Roman" w:cs="Times New Roman"/>
        </w:rPr>
        <w:t>Beard, K.C., Marivaux, L., Chaimanee, Y., Jaeger, J.-J., Marandat, B., Tafforeau, P., Aung Naing Soe, Soe Thura Tun, Aung Aung Kyaw, 2009. A new primate from the Eocene Pondaung Formation of Myanmar and the monophyly of Burmese amphipithec</w:t>
      </w:r>
      <w:r>
        <w:rPr>
          <w:rFonts w:ascii="Times New Roman" w:hAnsi="Times New Roman" w:cs="Times New Roman"/>
        </w:rPr>
        <w:t>ids. Proc. R. Soc. B. 276, 3285</w:t>
      </w:r>
      <w:r>
        <w:rPr>
          <w:rFonts w:ascii="Lucida Grande" w:hAnsi="Lucida Grande" w:cs="Lucida Grande"/>
          <w:color w:val="000000"/>
          <w:kern w:val="0"/>
        </w:rPr>
        <w:t>–</w:t>
      </w:r>
      <w:r w:rsidRPr="00901AEC">
        <w:rPr>
          <w:rFonts w:ascii="Times New Roman" w:hAnsi="Times New Roman" w:cs="Times New Roman"/>
        </w:rPr>
        <w:t>3294.</w:t>
      </w:r>
      <w:r w:rsidRPr="00210268">
        <w:rPr>
          <w:rFonts w:ascii="Lucida Grande" w:hAnsi="Lucida Grande" w:cs="Lucida Grande"/>
          <w:color w:val="000000"/>
          <w:kern w:val="0"/>
        </w:rPr>
        <w:t xml:space="preserve"> </w:t>
      </w:r>
    </w:p>
    <w:p w:rsidR="00982D65" w:rsidRPr="00901AEC" w:rsidRDefault="00982D65" w:rsidP="001B5194">
      <w:pPr>
        <w:spacing w:line="480" w:lineRule="auto"/>
        <w:rPr>
          <w:rFonts w:ascii="Times New Roman" w:hAnsi="Times New Roman" w:cs="Times New Roman"/>
        </w:rPr>
      </w:pPr>
    </w:p>
    <w:p w:rsidR="00982D65" w:rsidRPr="00901AEC" w:rsidRDefault="00982D65" w:rsidP="001B5194">
      <w:pPr>
        <w:spacing w:line="480" w:lineRule="auto"/>
        <w:rPr>
          <w:rFonts w:ascii="Times New Roman" w:hAnsi="Times New Roman" w:cs="Times New Roman"/>
        </w:rPr>
      </w:pPr>
      <w:r w:rsidRPr="00901AEC">
        <w:rPr>
          <w:rFonts w:ascii="Times New Roman" w:hAnsi="Times New Roman" w:cs="Times New Roman"/>
        </w:rPr>
        <w:t xml:space="preserve">Boyer, D.M., Seiffert, E.R., Simons, E.L., 2010. Astragalar morphology of </w:t>
      </w:r>
      <w:r w:rsidRPr="00901AEC">
        <w:rPr>
          <w:rFonts w:ascii="Times New Roman" w:hAnsi="Times New Roman" w:cs="Times New Roman"/>
          <w:i/>
        </w:rPr>
        <w:t>Afradapis</w:t>
      </w:r>
      <w:r w:rsidRPr="00901AEC">
        <w:rPr>
          <w:rFonts w:ascii="Times New Roman" w:hAnsi="Times New Roman" w:cs="Times New Roman"/>
        </w:rPr>
        <w:t>, a large adapiform primate from the earliest late Eocene of Egypt. Am. J. Phys. Anthropol. 143, 383</w:t>
      </w:r>
      <w:r>
        <w:rPr>
          <w:rFonts w:ascii="Lucida Grande" w:hAnsi="Lucida Grande" w:cs="Lucida Grande"/>
          <w:color w:val="000000"/>
          <w:kern w:val="0"/>
        </w:rPr>
        <w:t>–</w:t>
      </w:r>
      <w:r w:rsidRPr="00901AEC">
        <w:rPr>
          <w:rFonts w:ascii="Times New Roman" w:hAnsi="Times New Roman" w:cs="Times New Roman"/>
        </w:rPr>
        <w:t>402.</w:t>
      </w:r>
    </w:p>
    <w:p w:rsidR="00982D65" w:rsidRDefault="00982D65" w:rsidP="001B5194">
      <w:pPr>
        <w:spacing w:line="480" w:lineRule="auto"/>
        <w:rPr>
          <w:rFonts w:ascii="Times New Roman" w:hAnsi="Times New Roman" w:cs="Times New Roman"/>
        </w:rPr>
      </w:pPr>
    </w:p>
    <w:p w:rsidR="00982D65" w:rsidRDefault="00982D65" w:rsidP="001B5194">
      <w:pPr>
        <w:spacing w:line="480" w:lineRule="auto"/>
        <w:rPr>
          <w:rFonts w:ascii="Times New Roman" w:hAnsi="Times New Roman" w:cs="Times New Roman"/>
        </w:rPr>
      </w:pPr>
      <w:r w:rsidRPr="007C34DE">
        <w:rPr>
          <w:rFonts w:ascii="Times New Roman" w:hAnsi="Times New Roman" w:cs="Times New Roman"/>
        </w:rPr>
        <w:t>Cartmill, M.</w:t>
      </w:r>
      <w:r>
        <w:rPr>
          <w:rFonts w:ascii="Times New Roman" w:hAnsi="Times New Roman" w:cs="Times New Roman"/>
        </w:rPr>
        <w:t>,</w:t>
      </w:r>
      <w:r w:rsidRPr="007C34DE">
        <w:rPr>
          <w:rFonts w:ascii="Times New Roman" w:hAnsi="Times New Roman" w:cs="Times New Roman"/>
        </w:rPr>
        <w:t xml:space="preserve"> 1978. The orbital mosaic in prosimians and the use of variable traits i</w:t>
      </w:r>
      <w:r>
        <w:rPr>
          <w:rFonts w:ascii="Times New Roman" w:hAnsi="Times New Roman" w:cs="Times New Roman"/>
        </w:rPr>
        <w:t>n systematics. Folia primatol.</w:t>
      </w:r>
      <w:r w:rsidRPr="007C34DE">
        <w:rPr>
          <w:rFonts w:ascii="Times New Roman" w:hAnsi="Times New Roman" w:cs="Times New Roman"/>
        </w:rPr>
        <w:t xml:space="preserve"> 30</w:t>
      </w:r>
      <w:r>
        <w:rPr>
          <w:rFonts w:ascii="Times New Roman" w:hAnsi="Times New Roman" w:cs="Times New Roman"/>
        </w:rPr>
        <w:t>,</w:t>
      </w:r>
      <w:r w:rsidRPr="007C34DE">
        <w:rPr>
          <w:rFonts w:ascii="Times New Roman" w:hAnsi="Times New Roman" w:cs="Times New Roman"/>
        </w:rPr>
        <w:t xml:space="preserve"> 89</w:t>
      </w:r>
      <w:r>
        <w:rPr>
          <w:rFonts w:ascii="Lucida Grande" w:hAnsi="Lucida Grande" w:cs="Lucida Grande"/>
          <w:color w:val="000000"/>
          <w:kern w:val="0"/>
        </w:rPr>
        <w:t>–</w:t>
      </w:r>
      <w:r w:rsidRPr="007C34DE">
        <w:rPr>
          <w:rFonts w:ascii="Times New Roman" w:hAnsi="Times New Roman" w:cs="Times New Roman"/>
        </w:rPr>
        <w:t>114.</w:t>
      </w:r>
    </w:p>
    <w:p w:rsidR="00982D65" w:rsidRPr="00901AEC" w:rsidRDefault="00982D65" w:rsidP="001B5194">
      <w:pPr>
        <w:spacing w:line="480" w:lineRule="auto"/>
        <w:rPr>
          <w:rFonts w:ascii="Times New Roman" w:hAnsi="Times New Roman" w:cs="Times New Roman"/>
        </w:rPr>
      </w:pPr>
    </w:p>
    <w:p w:rsidR="00982D65" w:rsidRPr="00901AEC" w:rsidRDefault="00982D65" w:rsidP="001B5194">
      <w:pPr>
        <w:spacing w:line="480" w:lineRule="auto"/>
        <w:rPr>
          <w:rFonts w:ascii="Times New Roman" w:hAnsi="Times New Roman" w:cs="Times New Roman"/>
        </w:rPr>
      </w:pPr>
      <w:r w:rsidRPr="00901AEC">
        <w:rPr>
          <w:rFonts w:ascii="Times New Roman" w:hAnsi="Times New Roman" w:cs="Times New Roman"/>
        </w:rPr>
        <w:t>Chaimanee, Y., Chavasseau, O., Beard, K.C., Aung Aung Kyaw, Aung Naing Soe, Chit Sein, Lazzari, V., Marivaux, L., Marandat, B., Myat Swe, Rugbumrung, M., Thit Lwin, Valentin, X., Zin-Maung-Maung-Thein, Jaeger, J.-J., 2012. Late middle Eocene primate from Myanmar and the initial anthropoid colonization of Africa. Proc. Natl. Acad. Sci. 109, 10293</w:t>
      </w:r>
      <w:r>
        <w:rPr>
          <w:rFonts w:ascii="Lucida Grande" w:hAnsi="Lucida Grande" w:cs="Lucida Grande"/>
          <w:color w:val="000000"/>
          <w:kern w:val="0"/>
        </w:rPr>
        <w:t>–</w:t>
      </w:r>
      <w:r w:rsidRPr="00901AEC">
        <w:rPr>
          <w:rFonts w:ascii="Times New Roman" w:hAnsi="Times New Roman" w:cs="Times New Roman"/>
        </w:rPr>
        <w:t>10297.</w:t>
      </w:r>
    </w:p>
    <w:p w:rsidR="00982D65" w:rsidRPr="00901AEC" w:rsidRDefault="00982D65" w:rsidP="001B5194">
      <w:pPr>
        <w:spacing w:line="480" w:lineRule="auto"/>
        <w:rPr>
          <w:rFonts w:ascii="Times New Roman" w:hAnsi="Times New Roman" w:cs="Times New Roman"/>
          <w:bCs/>
        </w:rPr>
      </w:pPr>
    </w:p>
    <w:p w:rsidR="00982D65" w:rsidRPr="00901AEC" w:rsidRDefault="00982D65" w:rsidP="001B5194">
      <w:pPr>
        <w:spacing w:line="480" w:lineRule="auto"/>
        <w:rPr>
          <w:rFonts w:ascii="Times New Roman" w:hAnsi="Times New Roman" w:cs="Times New Roman"/>
        </w:rPr>
      </w:pPr>
      <w:r w:rsidRPr="00901AEC">
        <w:rPr>
          <w:rFonts w:ascii="Times New Roman" w:hAnsi="Times New Roman" w:cs="Times New Roman"/>
        </w:rPr>
        <w:t>Ciochon, R.L., Gingerich, P.D., Gunnell, G.F., Simons, E.L., 2001. Primate postcrania from the late middle Eocene of Myanmar. Proc. Natl. Acad. Sci. 98, 7672</w:t>
      </w:r>
      <w:r>
        <w:rPr>
          <w:rFonts w:ascii="Lucida Grande" w:hAnsi="Lucida Grande" w:cs="Lucida Grande"/>
          <w:color w:val="000000"/>
          <w:kern w:val="0"/>
        </w:rPr>
        <w:t>–</w:t>
      </w:r>
      <w:r w:rsidRPr="00901AEC">
        <w:rPr>
          <w:rFonts w:ascii="Times New Roman" w:hAnsi="Times New Roman" w:cs="Times New Roman"/>
        </w:rPr>
        <w:t>7677.</w:t>
      </w:r>
    </w:p>
    <w:p w:rsidR="00982D65" w:rsidRDefault="00982D65" w:rsidP="007C34DE">
      <w:pPr>
        <w:spacing w:line="480" w:lineRule="auto"/>
        <w:rPr>
          <w:rFonts w:ascii="Times New Roman" w:hAnsi="Times New Roman" w:cs="Times New Roman"/>
          <w:bCs/>
        </w:rPr>
      </w:pPr>
    </w:p>
    <w:p w:rsidR="00982D65" w:rsidRDefault="00982D65" w:rsidP="007C34DE">
      <w:pPr>
        <w:spacing w:line="480" w:lineRule="auto"/>
        <w:rPr>
          <w:rFonts w:ascii="Times New Roman" w:hAnsi="Times New Roman" w:cs="Times New Roman"/>
          <w:bCs/>
        </w:rPr>
      </w:pPr>
      <w:r w:rsidRPr="007C34DE">
        <w:rPr>
          <w:rFonts w:ascii="Times New Roman" w:hAnsi="Times New Roman" w:cs="Times New Roman"/>
          <w:bCs/>
        </w:rPr>
        <w:t>Dagosto</w:t>
      </w:r>
      <w:r>
        <w:rPr>
          <w:rFonts w:ascii="Times New Roman" w:hAnsi="Times New Roman" w:cs="Times New Roman"/>
          <w:bCs/>
        </w:rPr>
        <w:t>, M.,</w:t>
      </w:r>
      <w:r w:rsidRPr="007C34DE">
        <w:rPr>
          <w:rFonts w:ascii="Times New Roman" w:hAnsi="Times New Roman" w:cs="Times New Roman"/>
          <w:bCs/>
        </w:rPr>
        <w:t xml:space="preserve"> Schmid</w:t>
      </w:r>
      <w:r>
        <w:rPr>
          <w:rFonts w:ascii="Times New Roman" w:hAnsi="Times New Roman" w:cs="Times New Roman"/>
          <w:bCs/>
        </w:rPr>
        <w:t>, P., 1996</w:t>
      </w:r>
      <w:r w:rsidRPr="007C34DE">
        <w:rPr>
          <w:rFonts w:ascii="Times New Roman" w:hAnsi="Times New Roman" w:cs="Times New Roman"/>
          <w:bCs/>
        </w:rPr>
        <w:t>. Proximal femoral anatomy of omomyiform primates. J</w:t>
      </w:r>
      <w:r>
        <w:rPr>
          <w:rFonts w:ascii="Times New Roman" w:hAnsi="Times New Roman" w:cs="Times New Roman"/>
          <w:bCs/>
        </w:rPr>
        <w:t xml:space="preserve">. </w:t>
      </w:r>
      <w:r w:rsidRPr="007C34DE">
        <w:rPr>
          <w:rFonts w:ascii="Times New Roman" w:hAnsi="Times New Roman" w:cs="Times New Roman"/>
          <w:bCs/>
        </w:rPr>
        <w:t>Hum</w:t>
      </w:r>
      <w:r>
        <w:rPr>
          <w:rFonts w:ascii="Times New Roman" w:hAnsi="Times New Roman" w:cs="Times New Roman"/>
          <w:bCs/>
        </w:rPr>
        <w:t>.</w:t>
      </w:r>
      <w:r w:rsidRPr="007C34DE">
        <w:rPr>
          <w:rFonts w:ascii="Times New Roman" w:hAnsi="Times New Roman" w:cs="Times New Roman"/>
          <w:bCs/>
        </w:rPr>
        <w:t xml:space="preserve"> Evol. 30</w:t>
      </w:r>
      <w:r>
        <w:rPr>
          <w:rFonts w:ascii="Times New Roman" w:hAnsi="Times New Roman" w:cs="Times New Roman"/>
          <w:bCs/>
        </w:rPr>
        <w:t xml:space="preserve">, </w:t>
      </w:r>
      <w:r w:rsidRPr="007C34DE">
        <w:rPr>
          <w:rFonts w:ascii="Times New Roman" w:hAnsi="Times New Roman" w:cs="Times New Roman"/>
          <w:bCs/>
        </w:rPr>
        <w:t>29</w:t>
      </w:r>
      <w:r>
        <w:rPr>
          <w:rFonts w:ascii="Lucida Grande" w:hAnsi="Lucida Grande" w:cs="Lucida Grande"/>
          <w:color w:val="000000"/>
          <w:kern w:val="0"/>
        </w:rPr>
        <w:t>–</w:t>
      </w:r>
      <w:r w:rsidRPr="007C34DE">
        <w:rPr>
          <w:rFonts w:ascii="Times New Roman" w:hAnsi="Times New Roman" w:cs="Times New Roman"/>
          <w:bCs/>
        </w:rPr>
        <w:t>56.</w:t>
      </w:r>
    </w:p>
    <w:p w:rsidR="00982D65" w:rsidRDefault="00982D65" w:rsidP="007C34DE">
      <w:pPr>
        <w:spacing w:line="480" w:lineRule="auto"/>
        <w:rPr>
          <w:rFonts w:ascii="Times New Roman" w:hAnsi="Times New Roman" w:cs="Times New Roman"/>
          <w:bCs/>
        </w:rPr>
      </w:pPr>
    </w:p>
    <w:p w:rsidR="00982D65" w:rsidRPr="000B4623" w:rsidRDefault="00982D65" w:rsidP="007C34DE">
      <w:pPr>
        <w:spacing w:line="480" w:lineRule="auto"/>
        <w:rPr>
          <w:rFonts w:ascii="Times New Roman" w:hAnsi="Times New Roman" w:cs="Times New Roman"/>
          <w:bCs/>
        </w:rPr>
      </w:pPr>
      <w:r w:rsidRPr="000B4623">
        <w:rPr>
          <w:rFonts w:ascii="Times New Roman" w:hAnsi="Times New Roman" w:cs="Times New Roman"/>
          <w:bCs/>
        </w:rPr>
        <w:t>Gebo, D., Dagosto,</w:t>
      </w:r>
      <w:r>
        <w:rPr>
          <w:rFonts w:ascii="Times New Roman" w:hAnsi="Times New Roman" w:cs="Times New Roman"/>
          <w:bCs/>
        </w:rPr>
        <w:t xml:space="preserve"> M., B</w:t>
      </w:r>
      <w:r w:rsidRPr="000B4623">
        <w:rPr>
          <w:rFonts w:ascii="Times New Roman" w:hAnsi="Times New Roman" w:cs="Times New Roman"/>
          <w:bCs/>
        </w:rPr>
        <w:t>eard,</w:t>
      </w:r>
      <w:r>
        <w:rPr>
          <w:rFonts w:ascii="Times New Roman" w:hAnsi="Times New Roman" w:cs="Times New Roman"/>
          <w:bCs/>
        </w:rPr>
        <w:t xml:space="preserve"> K.C.,</w:t>
      </w:r>
      <w:r w:rsidRPr="000B4623">
        <w:rPr>
          <w:rFonts w:ascii="Times New Roman" w:hAnsi="Times New Roman" w:cs="Times New Roman"/>
          <w:bCs/>
        </w:rPr>
        <w:t xml:space="preserve"> Qi</w:t>
      </w:r>
      <w:r>
        <w:rPr>
          <w:rFonts w:ascii="Times New Roman" w:hAnsi="Times New Roman" w:cs="Times New Roman"/>
          <w:bCs/>
        </w:rPr>
        <w:t xml:space="preserve">, T., </w:t>
      </w:r>
      <w:r w:rsidRPr="000B4623">
        <w:rPr>
          <w:rFonts w:ascii="Times New Roman" w:hAnsi="Times New Roman" w:cs="Times New Roman"/>
          <w:bCs/>
        </w:rPr>
        <w:t>2001</w:t>
      </w:r>
      <w:r>
        <w:rPr>
          <w:rFonts w:ascii="Times New Roman" w:hAnsi="Times New Roman" w:cs="Times New Roman"/>
          <w:bCs/>
        </w:rPr>
        <w:t>.</w:t>
      </w:r>
      <w:r w:rsidRPr="000B4623">
        <w:rPr>
          <w:rFonts w:ascii="Times New Roman" w:hAnsi="Times New Roman" w:cs="Times New Roman"/>
          <w:bCs/>
        </w:rPr>
        <w:t xml:space="preserve"> Middle Eocene primate tarsals from China: </w:t>
      </w:r>
      <w:r>
        <w:rPr>
          <w:rFonts w:ascii="Times New Roman" w:hAnsi="Times New Roman" w:cs="Times New Roman"/>
          <w:bCs/>
        </w:rPr>
        <w:t>i</w:t>
      </w:r>
      <w:r w:rsidRPr="000B4623">
        <w:rPr>
          <w:rFonts w:ascii="Times New Roman" w:hAnsi="Times New Roman" w:cs="Times New Roman"/>
          <w:bCs/>
        </w:rPr>
        <w:t xml:space="preserve">mplications for haplorhine evolution. </w:t>
      </w:r>
      <w:r w:rsidRPr="00061190">
        <w:rPr>
          <w:rFonts w:ascii="Times New Roman" w:hAnsi="Times New Roman" w:cs="Times New Roman"/>
        </w:rPr>
        <w:t>Am. J. Phys. Anthropol</w:t>
      </w:r>
      <w:r>
        <w:rPr>
          <w:rFonts w:ascii="Times New Roman" w:hAnsi="Times New Roman" w:cs="Times New Roman"/>
        </w:rPr>
        <w:t>.</w:t>
      </w:r>
      <w:r w:rsidRPr="000B4623">
        <w:rPr>
          <w:rFonts w:ascii="Times New Roman" w:hAnsi="Times New Roman" w:cs="Times New Roman"/>
          <w:bCs/>
        </w:rPr>
        <w:t xml:space="preserve"> </w:t>
      </w:r>
      <w:r>
        <w:rPr>
          <w:rFonts w:ascii="Times New Roman" w:hAnsi="Times New Roman" w:cs="Times New Roman"/>
          <w:bCs/>
        </w:rPr>
        <w:t xml:space="preserve">116, </w:t>
      </w:r>
      <w:r w:rsidRPr="000B4623">
        <w:rPr>
          <w:rFonts w:ascii="Times New Roman" w:hAnsi="Times New Roman" w:cs="Times New Roman"/>
          <w:bCs/>
        </w:rPr>
        <w:t>83</w:t>
      </w:r>
      <w:r>
        <w:rPr>
          <w:rFonts w:ascii="Lucida Grande" w:hAnsi="Lucida Grande" w:cs="Lucida Grande"/>
          <w:color w:val="000000"/>
          <w:kern w:val="0"/>
        </w:rPr>
        <w:t>–</w:t>
      </w:r>
      <w:r w:rsidRPr="000B4623">
        <w:rPr>
          <w:rFonts w:ascii="Times New Roman" w:hAnsi="Times New Roman" w:cs="Times New Roman"/>
          <w:bCs/>
        </w:rPr>
        <w:t>107</w:t>
      </w:r>
    </w:p>
    <w:p w:rsidR="00982D65" w:rsidRPr="007C34DE" w:rsidRDefault="00982D65" w:rsidP="007C34DE">
      <w:pPr>
        <w:spacing w:line="480" w:lineRule="auto"/>
        <w:rPr>
          <w:rFonts w:ascii="Times New Roman" w:hAnsi="Times New Roman" w:cs="Times New Roman"/>
          <w:bCs/>
        </w:rPr>
      </w:pPr>
    </w:p>
    <w:p w:rsidR="00982D65" w:rsidRDefault="00982D65" w:rsidP="007C34DE">
      <w:pPr>
        <w:spacing w:line="480" w:lineRule="auto"/>
        <w:rPr>
          <w:rFonts w:ascii="Times New Roman" w:hAnsi="Times New Roman" w:cs="Times New Roman"/>
        </w:rPr>
      </w:pPr>
      <w:r w:rsidRPr="00901AEC">
        <w:rPr>
          <w:rFonts w:ascii="Times New Roman" w:hAnsi="Times New Roman" w:cs="Times New Roman"/>
        </w:rPr>
        <w:t xml:space="preserve">Gunnell, G.F., Ciochon, R.L., Gingerich, P.D., Holroyd, P.A., 2002. New assessment of </w:t>
      </w:r>
      <w:r w:rsidRPr="00901AEC">
        <w:rPr>
          <w:rFonts w:ascii="Times New Roman" w:hAnsi="Times New Roman" w:cs="Times New Roman"/>
          <w:i/>
        </w:rPr>
        <w:t>Pondaungia</w:t>
      </w:r>
      <w:r w:rsidRPr="00901AEC">
        <w:rPr>
          <w:rFonts w:ascii="Times New Roman" w:hAnsi="Times New Roman" w:cs="Times New Roman"/>
        </w:rPr>
        <w:t xml:space="preserve"> and </w:t>
      </w:r>
      <w:r w:rsidRPr="00901AEC">
        <w:rPr>
          <w:rFonts w:ascii="Times New Roman" w:hAnsi="Times New Roman" w:cs="Times New Roman"/>
          <w:i/>
        </w:rPr>
        <w:t>Amphipithecus</w:t>
      </w:r>
      <w:r w:rsidRPr="00901AEC">
        <w:rPr>
          <w:rFonts w:ascii="Times New Roman" w:hAnsi="Times New Roman" w:cs="Times New Roman"/>
        </w:rPr>
        <w:t xml:space="preserve"> (Primates) from the late middle Eocene of Myanmar, with a comment on ‘Amphipithecidae.’ Contrib. Mus. Paleontol. Univ. Michigan 30, 337</w:t>
      </w:r>
      <w:r>
        <w:rPr>
          <w:rFonts w:ascii="Lucida Grande" w:hAnsi="Lucida Grande" w:cs="Lucida Grande"/>
          <w:color w:val="000000"/>
          <w:kern w:val="0"/>
        </w:rPr>
        <w:t>–</w:t>
      </w:r>
      <w:r w:rsidRPr="00901AEC">
        <w:rPr>
          <w:rFonts w:ascii="Times New Roman" w:hAnsi="Times New Roman" w:cs="Times New Roman"/>
        </w:rPr>
        <w:t>372.</w:t>
      </w:r>
    </w:p>
    <w:p w:rsidR="00982D65" w:rsidRPr="00901AEC" w:rsidRDefault="00982D65" w:rsidP="007C34DE">
      <w:pPr>
        <w:spacing w:line="480" w:lineRule="auto"/>
        <w:rPr>
          <w:rFonts w:ascii="Times New Roman" w:hAnsi="Times New Roman" w:cs="Times New Roman"/>
        </w:rPr>
      </w:pPr>
    </w:p>
    <w:p w:rsidR="00982D65" w:rsidRPr="00901AEC" w:rsidRDefault="00982D65" w:rsidP="001B5194">
      <w:pPr>
        <w:spacing w:line="480" w:lineRule="auto"/>
        <w:rPr>
          <w:rFonts w:ascii="Times New Roman" w:hAnsi="Times New Roman" w:cs="Times New Roman"/>
          <w:bCs/>
        </w:rPr>
      </w:pPr>
      <w:r w:rsidRPr="00901AEC">
        <w:rPr>
          <w:rFonts w:ascii="Times New Roman" w:hAnsi="Times New Roman" w:cs="Times New Roman"/>
          <w:bCs/>
        </w:rPr>
        <w:t>Gunnell, G.F., Miller, E.R., 2001. Origin of Anthropoidea: dental evidence and recognition of early anthropoids in the fossil record, with comments on the Asian anthropoid radiation. Am. J. Phys. Anthrop</w:t>
      </w:r>
      <w:r>
        <w:rPr>
          <w:rFonts w:ascii="Times New Roman" w:hAnsi="Times New Roman" w:cs="Times New Roman"/>
          <w:bCs/>
        </w:rPr>
        <w:t>ol</w:t>
      </w:r>
      <w:r w:rsidRPr="00901AEC">
        <w:rPr>
          <w:rFonts w:ascii="Times New Roman" w:hAnsi="Times New Roman" w:cs="Times New Roman"/>
          <w:bCs/>
        </w:rPr>
        <w:t>. 114, 177–191.</w:t>
      </w:r>
    </w:p>
    <w:p w:rsidR="00982D65" w:rsidRPr="00901AEC" w:rsidRDefault="00982D65" w:rsidP="001B5194">
      <w:pPr>
        <w:spacing w:line="480" w:lineRule="auto"/>
        <w:rPr>
          <w:rFonts w:ascii="Times New Roman" w:hAnsi="Times New Roman" w:cs="Times New Roman"/>
          <w:bCs/>
        </w:rPr>
      </w:pPr>
    </w:p>
    <w:p w:rsidR="00982D65" w:rsidRPr="00901AEC" w:rsidRDefault="00982D65" w:rsidP="001B5194">
      <w:pPr>
        <w:spacing w:line="480" w:lineRule="auto"/>
        <w:rPr>
          <w:rFonts w:ascii="Times New Roman" w:hAnsi="Times New Roman" w:cs="Times New Roman"/>
        </w:rPr>
      </w:pPr>
      <w:r w:rsidRPr="00901AEC">
        <w:rPr>
          <w:rFonts w:ascii="Times New Roman" w:hAnsi="Times New Roman" w:cs="Times New Roman"/>
        </w:rPr>
        <w:t xml:space="preserve">Jaeger, J.-J., Chaimanee, Y., Tafforeau, P., Ducrocq, S., Aung Naing Soe, Marivaux, L., Sudre, J., Soe Thura Tun, Wanna Htoon, Marandat, B., 2004. Systematics and paleobiology of the anthropoid primate </w:t>
      </w:r>
      <w:r w:rsidRPr="00901AEC">
        <w:rPr>
          <w:rFonts w:ascii="Times New Roman" w:hAnsi="Times New Roman" w:cs="Times New Roman"/>
          <w:i/>
        </w:rPr>
        <w:t>Pondaungia</w:t>
      </w:r>
      <w:r w:rsidRPr="00901AEC">
        <w:rPr>
          <w:rFonts w:ascii="Times New Roman" w:hAnsi="Times New Roman" w:cs="Times New Roman"/>
        </w:rPr>
        <w:t xml:space="preserve"> from the late middle Eocene of Myanmar. C. R. Palevol 3, 243</w:t>
      </w:r>
      <w:r>
        <w:rPr>
          <w:rFonts w:ascii="Lucida Grande" w:hAnsi="Lucida Grande" w:cs="Lucida Grande"/>
          <w:color w:val="000000"/>
          <w:kern w:val="0"/>
        </w:rPr>
        <w:t>–</w:t>
      </w:r>
      <w:r w:rsidRPr="00901AEC">
        <w:rPr>
          <w:rFonts w:ascii="Times New Roman" w:hAnsi="Times New Roman" w:cs="Times New Roman"/>
        </w:rPr>
        <w:t>255.</w:t>
      </w:r>
    </w:p>
    <w:p w:rsidR="00982D65" w:rsidRDefault="00982D65" w:rsidP="001B5194">
      <w:pPr>
        <w:spacing w:line="480" w:lineRule="auto"/>
        <w:rPr>
          <w:rFonts w:ascii="Times New Roman" w:hAnsi="Times New Roman" w:cs="Times New Roman"/>
          <w:bCs/>
        </w:rPr>
      </w:pPr>
    </w:p>
    <w:p w:rsidR="00982D65" w:rsidRDefault="00982D65" w:rsidP="001B5194">
      <w:pPr>
        <w:spacing w:line="480" w:lineRule="auto"/>
        <w:rPr>
          <w:rFonts w:ascii="Times New Roman" w:hAnsi="Times New Roman" w:cs="Times New Roman"/>
          <w:bCs/>
        </w:rPr>
      </w:pPr>
      <w:r w:rsidRPr="000B4623">
        <w:rPr>
          <w:rFonts w:ascii="Times New Roman" w:hAnsi="Times New Roman" w:cs="Times New Roman"/>
          <w:bCs/>
        </w:rPr>
        <w:t>Kay</w:t>
      </w:r>
      <w:r>
        <w:rPr>
          <w:rFonts w:ascii="Times New Roman" w:hAnsi="Times New Roman" w:cs="Times New Roman"/>
          <w:bCs/>
        </w:rPr>
        <w:t>,</w:t>
      </w:r>
      <w:r w:rsidRPr="000B4623">
        <w:rPr>
          <w:rFonts w:ascii="Times New Roman" w:hAnsi="Times New Roman" w:cs="Times New Roman"/>
          <w:bCs/>
        </w:rPr>
        <w:t xml:space="preserve"> R</w:t>
      </w:r>
      <w:r>
        <w:rPr>
          <w:rFonts w:ascii="Times New Roman" w:hAnsi="Times New Roman" w:cs="Times New Roman"/>
          <w:bCs/>
        </w:rPr>
        <w:t>.</w:t>
      </w:r>
      <w:r w:rsidRPr="000B4623">
        <w:rPr>
          <w:rFonts w:ascii="Times New Roman" w:hAnsi="Times New Roman" w:cs="Times New Roman"/>
          <w:bCs/>
        </w:rPr>
        <w:t>F</w:t>
      </w:r>
      <w:r>
        <w:rPr>
          <w:rFonts w:ascii="Times New Roman" w:hAnsi="Times New Roman" w:cs="Times New Roman"/>
          <w:bCs/>
        </w:rPr>
        <w:t>.</w:t>
      </w:r>
      <w:r w:rsidRPr="000B4623">
        <w:rPr>
          <w:rFonts w:ascii="Times New Roman" w:hAnsi="Times New Roman" w:cs="Times New Roman"/>
          <w:bCs/>
        </w:rPr>
        <w:t>, Kirk</w:t>
      </w:r>
      <w:r>
        <w:rPr>
          <w:rFonts w:ascii="Times New Roman" w:hAnsi="Times New Roman" w:cs="Times New Roman"/>
          <w:bCs/>
        </w:rPr>
        <w:t>,</w:t>
      </w:r>
      <w:r w:rsidRPr="000B4623">
        <w:rPr>
          <w:rFonts w:ascii="Times New Roman" w:hAnsi="Times New Roman" w:cs="Times New Roman"/>
          <w:bCs/>
        </w:rPr>
        <w:t xml:space="preserve"> E</w:t>
      </w:r>
      <w:r>
        <w:rPr>
          <w:rFonts w:ascii="Times New Roman" w:hAnsi="Times New Roman" w:cs="Times New Roman"/>
          <w:bCs/>
        </w:rPr>
        <w:t>.</w:t>
      </w:r>
      <w:r w:rsidRPr="000B4623">
        <w:rPr>
          <w:rFonts w:ascii="Times New Roman" w:hAnsi="Times New Roman" w:cs="Times New Roman"/>
          <w:bCs/>
        </w:rPr>
        <w:t>, Malinzak</w:t>
      </w:r>
      <w:r>
        <w:rPr>
          <w:rFonts w:ascii="Times New Roman" w:hAnsi="Times New Roman" w:cs="Times New Roman"/>
          <w:bCs/>
        </w:rPr>
        <w:t>,</w:t>
      </w:r>
      <w:r w:rsidRPr="000B4623">
        <w:rPr>
          <w:rFonts w:ascii="Times New Roman" w:hAnsi="Times New Roman" w:cs="Times New Roman"/>
          <w:bCs/>
        </w:rPr>
        <w:t xml:space="preserve"> M.</w:t>
      </w:r>
      <w:r>
        <w:rPr>
          <w:rFonts w:ascii="Times New Roman" w:hAnsi="Times New Roman" w:cs="Times New Roman"/>
          <w:bCs/>
        </w:rPr>
        <w:t>,</w:t>
      </w:r>
      <w:r w:rsidRPr="000B4623">
        <w:rPr>
          <w:rFonts w:ascii="Times New Roman" w:hAnsi="Times New Roman" w:cs="Times New Roman"/>
          <w:bCs/>
        </w:rPr>
        <w:t xml:space="preserve"> 2008. New data on encephalization in Miocene new world monkeys: implications for anthropoid brain evolution. J</w:t>
      </w:r>
      <w:r>
        <w:rPr>
          <w:rFonts w:ascii="Times New Roman" w:hAnsi="Times New Roman" w:cs="Times New Roman"/>
          <w:bCs/>
        </w:rPr>
        <w:t>.</w:t>
      </w:r>
      <w:r w:rsidRPr="000B4623">
        <w:rPr>
          <w:rFonts w:ascii="Times New Roman" w:hAnsi="Times New Roman" w:cs="Times New Roman"/>
          <w:bCs/>
        </w:rPr>
        <w:t xml:space="preserve"> Vert</w:t>
      </w:r>
      <w:r>
        <w:rPr>
          <w:rFonts w:ascii="Times New Roman" w:hAnsi="Times New Roman" w:cs="Times New Roman"/>
          <w:bCs/>
        </w:rPr>
        <w:t>.</w:t>
      </w:r>
      <w:r w:rsidRPr="000B4623">
        <w:rPr>
          <w:rFonts w:ascii="Times New Roman" w:hAnsi="Times New Roman" w:cs="Times New Roman"/>
          <w:bCs/>
        </w:rPr>
        <w:t xml:space="preserve"> Paleontol</w:t>
      </w:r>
      <w:r>
        <w:rPr>
          <w:rFonts w:ascii="Times New Roman" w:hAnsi="Times New Roman" w:cs="Times New Roman"/>
          <w:bCs/>
        </w:rPr>
        <w:t>.</w:t>
      </w:r>
      <w:r w:rsidRPr="000B4623">
        <w:rPr>
          <w:rFonts w:ascii="Times New Roman" w:hAnsi="Times New Roman" w:cs="Times New Roman"/>
          <w:bCs/>
        </w:rPr>
        <w:t xml:space="preserve"> 28</w:t>
      </w:r>
      <w:r>
        <w:rPr>
          <w:rFonts w:ascii="Times New Roman" w:hAnsi="Times New Roman" w:cs="Times New Roman"/>
          <w:bCs/>
        </w:rPr>
        <w:t xml:space="preserve">, </w:t>
      </w:r>
      <w:r w:rsidRPr="000B4623">
        <w:rPr>
          <w:rFonts w:ascii="Times New Roman" w:hAnsi="Times New Roman" w:cs="Times New Roman"/>
          <w:bCs/>
        </w:rPr>
        <w:t>99A.</w:t>
      </w:r>
    </w:p>
    <w:p w:rsidR="00982D65" w:rsidRPr="00901AEC" w:rsidRDefault="00982D65" w:rsidP="001B5194">
      <w:pPr>
        <w:spacing w:line="480" w:lineRule="auto"/>
        <w:rPr>
          <w:rFonts w:ascii="Times New Roman" w:hAnsi="Times New Roman" w:cs="Times New Roman"/>
          <w:bCs/>
        </w:rPr>
      </w:pPr>
    </w:p>
    <w:p w:rsidR="00982D65" w:rsidRDefault="00982D65" w:rsidP="001B5194">
      <w:pPr>
        <w:spacing w:line="480" w:lineRule="auto"/>
        <w:rPr>
          <w:rFonts w:ascii="Times New Roman" w:hAnsi="Times New Roman" w:cs="Times New Roman"/>
        </w:rPr>
      </w:pPr>
      <w:r w:rsidRPr="00901AEC">
        <w:rPr>
          <w:rFonts w:ascii="Times New Roman" w:hAnsi="Times New Roman" w:cs="Times New Roman"/>
        </w:rPr>
        <w:t>Marivaux, L., Beard, K.C., Chaimanee, Y., Dagosto, M., Gebo, D.L., Guy, F., Marandat, B., Kyaw Khaing, Aung Aung Kyaw, Myo Oo, Chit Sein, Aung Naing Soe, Myat Swe, Jaeger, J.-J., 2010. Talar morphology, phylogenetic affinities, and locomotor adaptation of a large-bodied amphipithecid primate from the late middle Eocene of Myanmar. Am. J. Phys. Anthropol. 143, 208</w:t>
      </w:r>
      <w:r>
        <w:rPr>
          <w:rFonts w:ascii="Lucida Grande" w:hAnsi="Lucida Grande" w:cs="Lucida Grande"/>
          <w:color w:val="000000"/>
          <w:kern w:val="0"/>
        </w:rPr>
        <w:t>–</w:t>
      </w:r>
      <w:r w:rsidRPr="00901AEC">
        <w:rPr>
          <w:rFonts w:ascii="Times New Roman" w:hAnsi="Times New Roman" w:cs="Times New Roman"/>
        </w:rPr>
        <w:t>222.</w:t>
      </w:r>
    </w:p>
    <w:p w:rsidR="00982D65" w:rsidRPr="00901AEC" w:rsidRDefault="00982D65" w:rsidP="001B5194">
      <w:pPr>
        <w:spacing w:line="480" w:lineRule="auto"/>
        <w:rPr>
          <w:rFonts w:ascii="Times New Roman" w:hAnsi="Times New Roman" w:cs="Times New Roman"/>
        </w:rPr>
      </w:pPr>
    </w:p>
    <w:p w:rsidR="00982D65" w:rsidRDefault="00982D65" w:rsidP="001B5194">
      <w:pPr>
        <w:spacing w:line="480" w:lineRule="auto"/>
        <w:rPr>
          <w:rFonts w:ascii="Times New Roman" w:hAnsi="Times New Roman" w:cs="Times New Roman"/>
          <w:bCs/>
        </w:rPr>
      </w:pPr>
      <w:r w:rsidRPr="000B4623">
        <w:rPr>
          <w:rFonts w:ascii="Times New Roman" w:hAnsi="Times New Roman" w:cs="Times New Roman"/>
          <w:bCs/>
        </w:rPr>
        <w:t>Masters, J.C.</w:t>
      </w:r>
      <w:r>
        <w:rPr>
          <w:rFonts w:ascii="Times New Roman" w:hAnsi="Times New Roman" w:cs="Times New Roman"/>
          <w:bCs/>
        </w:rPr>
        <w:t xml:space="preserve">, </w:t>
      </w:r>
      <w:r w:rsidRPr="000B4623">
        <w:rPr>
          <w:rFonts w:ascii="Times New Roman" w:hAnsi="Times New Roman" w:cs="Times New Roman"/>
          <w:bCs/>
        </w:rPr>
        <w:t>Brothers</w:t>
      </w:r>
      <w:r>
        <w:rPr>
          <w:rFonts w:ascii="Times New Roman" w:hAnsi="Times New Roman" w:cs="Times New Roman"/>
          <w:bCs/>
        </w:rPr>
        <w:t xml:space="preserve">, D.J., </w:t>
      </w:r>
      <w:r w:rsidRPr="000B4623">
        <w:rPr>
          <w:rFonts w:ascii="Times New Roman" w:hAnsi="Times New Roman" w:cs="Times New Roman"/>
          <w:bCs/>
        </w:rPr>
        <w:t xml:space="preserve">2002. Lack of congruence between morphological and molecular data in reconstructing the phylogeny of the Galagonidae. </w:t>
      </w:r>
      <w:r w:rsidRPr="00061190">
        <w:rPr>
          <w:rFonts w:ascii="Times New Roman" w:hAnsi="Times New Roman" w:cs="Times New Roman"/>
        </w:rPr>
        <w:t>Am. J. Phys. Anthropol</w:t>
      </w:r>
      <w:r>
        <w:rPr>
          <w:rFonts w:ascii="Times New Roman" w:hAnsi="Times New Roman" w:cs="Times New Roman"/>
        </w:rPr>
        <w:t>.</w:t>
      </w:r>
      <w:r w:rsidRPr="000B4623">
        <w:rPr>
          <w:rFonts w:ascii="Times New Roman" w:hAnsi="Times New Roman" w:cs="Times New Roman"/>
          <w:bCs/>
        </w:rPr>
        <w:t xml:space="preserve"> </w:t>
      </w:r>
      <w:r>
        <w:rPr>
          <w:rFonts w:ascii="Times New Roman" w:hAnsi="Times New Roman" w:cs="Times New Roman"/>
          <w:bCs/>
        </w:rPr>
        <w:t>117,</w:t>
      </w:r>
      <w:r w:rsidRPr="000B4623">
        <w:rPr>
          <w:rFonts w:ascii="Times New Roman" w:hAnsi="Times New Roman" w:cs="Times New Roman"/>
          <w:bCs/>
        </w:rPr>
        <w:t xml:space="preserve"> 79</w:t>
      </w:r>
      <w:r>
        <w:rPr>
          <w:rFonts w:ascii="Lucida Grande" w:hAnsi="Lucida Grande" w:cs="Lucida Grande"/>
          <w:color w:val="000000"/>
          <w:kern w:val="0"/>
        </w:rPr>
        <w:t>–</w:t>
      </w:r>
      <w:r w:rsidRPr="000B4623">
        <w:rPr>
          <w:rFonts w:ascii="Times New Roman" w:hAnsi="Times New Roman" w:cs="Times New Roman"/>
          <w:bCs/>
        </w:rPr>
        <w:t>93.</w:t>
      </w:r>
    </w:p>
    <w:p w:rsidR="00982D65" w:rsidRDefault="00982D65" w:rsidP="001B5194">
      <w:pPr>
        <w:spacing w:line="480" w:lineRule="auto"/>
        <w:rPr>
          <w:rFonts w:ascii="Times New Roman" w:hAnsi="Times New Roman" w:cs="Times New Roman"/>
          <w:bCs/>
        </w:rPr>
      </w:pPr>
    </w:p>
    <w:p w:rsidR="00982D65" w:rsidRDefault="00982D65" w:rsidP="001B5194">
      <w:pPr>
        <w:spacing w:line="480" w:lineRule="auto"/>
        <w:rPr>
          <w:rFonts w:ascii="Times New Roman" w:hAnsi="Times New Roman" w:cs="Times New Roman"/>
          <w:bCs/>
        </w:rPr>
      </w:pPr>
      <w:r w:rsidRPr="003E222E">
        <w:rPr>
          <w:rFonts w:ascii="Times New Roman" w:hAnsi="Times New Roman" w:cs="Times New Roman"/>
          <w:bCs/>
        </w:rPr>
        <w:t>Seiffert</w:t>
      </w:r>
      <w:r>
        <w:rPr>
          <w:rFonts w:ascii="Times New Roman" w:hAnsi="Times New Roman" w:cs="Times New Roman"/>
          <w:bCs/>
        </w:rPr>
        <w:t>,</w:t>
      </w:r>
      <w:r w:rsidRPr="003E222E">
        <w:rPr>
          <w:rFonts w:ascii="Times New Roman" w:hAnsi="Times New Roman" w:cs="Times New Roman"/>
          <w:bCs/>
        </w:rPr>
        <w:t xml:space="preserve"> E</w:t>
      </w:r>
      <w:r>
        <w:rPr>
          <w:rFonts w:ascii="Times New Roman" w:hAnsi="Times New Roman" w:cs="Times New Roman"/>
          <w:bCs/>
        </w:rPr>
        <w:t>.</w:t>
      </w:r>
      <w:r w:rsidRPr="003E222E">
        <w:rPr>
          <w:rFonts w:ascii="Times New Roman" w:hAnsi="Times New Roman" w:cs="Times New Roman"/>
          <w:bCs/>
        </w:rPr>
        <w:t>R</w:t>
      </w:r>
      <w:r>
        <w:rPr>
          <w:rFonts w:ascii="Times New Roman" w:hAnsi="Times New Roman" w:cs="Times New Roman"/>
          <w:bCs/>
        </w:rPr>
        <w:t>.,</w:t>
      </w:r>
      <w:r w:rsidRPr="003E222E">
        <w:rPr>
          <w:rFonts w:ascii="Times New Roman" w:hAnsi="Times New Roman" w:cs="Times New Roman"/>
          <w:bCs/>
        </w:rPr>
        <w:t xml:space="preserve"> Simons</w:t>
      </w:r>
      <w:r>
        <w:rPr>
          <w:rFonts w:ascii="Times New Roman" w:hAnsi="Times New Roman" w:cs="Times New Roman"/>
          <w:bCs/>
        </w:rPr>
        <w:t>,</w:t>
      </w:r>
      <w:r w:rsidRPr="003E222E">
        <w:rPr>
          <w:rFonts w:ascii="Times New Roman" w:hAnsi="Times New Roman" w:cs="Times New Roman"/>
          <w:bCs/>
        </w:rPr>
        <w:t xml:space="preserve"> E</w:t>
      </w:r>
      <w:r>
        <w:rPr>
          <w:rFonts w:ascii="Times New Roman" w:hAnsi="Times New Roman" w:cs="Times New Roman"/>
          <w:bCs/>
        </w:rPr>
        <w:t>.</w:t>
      </w:r>
      <w:r w:rsidRPr="003E222E">
        <w:rPr>
          <w:rFonts w:ascii="Times New Roman" w:hAnsi="Times New Roman" w:cs="Times New Roman"/>
          <w:bCs/>
        </w:rPr>
        <w:t>L</w:t>
      </w:r>
      <w:r>
        <w:rPr>
          <w:rFonts w:ascii="Times New Roman" w:hAnsi="Times New Roman" w:cs="Times New Roman"/>
          <w:bCs/>
        </w:rPr>
        <w:t xml:space="preserve">. </w:t>
      </w:r>
      <w:r w:rsidRPr="003E222E">
        <w:rPr>
          <w:rFonts w:ascii="Times New Roman" w:hAnsi="Times New Roman" w:cs="Times New Roman"/>
          <w:bCs/>
        </w:rPr>
        <w:t>2001</w:t>
      </w:r>
      <w:r>
        <w:rPr>
          <w:rFonts w:ascii="Times New Roman" w:hAnsi="Times New Roman" w:cs="Times New Roman"/>
          <w:bCs/>
        </w:rPr>
        <w:t>.</w:t>
      </w:r>
      <w:r w:rsidRPr="003E222E">
        <w:rPr>
          <w:rFonts w:ascii="Times New Roman" w:hAnsi="Times New Roman" w:cs="Times New Roman"/>
          <w:bCs/>
        </w:rPr>
        <w:t xml:space="preserve"> Astragalar morphology of late Eocene anthropoids from the Fayum Depression (Egypt) and the origin of catarrhine primates. </w:t>
      </w:r>
      <w:r w:rsidRPr="003E222E">
        <w:rPr>
          <w:rFonts w:ascii="Times New Roman" w:hAnsi="Times New Roman" w:cs="Times New Roman"/>
          <w:bCs/>
          <w:iCs/>
        </w:rPr>
        <w:t>J</w:t>
      </w:r>
      <w:r>
        <w:rPr>
          <w:rFonts w:ascii="Times New Roman" w:hAnsi="Times New Roman" w:cs="Times New Roman"/>
          <w:bCs/>
          <w:iCs/>
        </w:rPr>
        <w:t xml:space="preserve">. </w:t>
      </w:r>
      <w:r w:rsidRPr="003E222E">
        <w:rPr>
          <w:rFonts w:ascii="Times New Roman" w:hAnsi="Times New Roman" w:cs="Times New Roman"/>
          <w:bCs/>
          <w:iCs/>
        </w:rPr>
        <w:t>Hum</w:t>
      </w:r>
      <w:r>
        <w:rPr>
          <w:rFonts w:ascii="Times New Roman" w:hAnsi="Times New Roman" w:cs="Times New Roman"/>
          <w:bCs/>
          <w:iCs/>
        </w:rPr>
        <w:t xml:space="preserve">. </w:t>
      </w:r>
      <w:r w:rsidRPr="003E222E">
        <w:rPr>
          <w:rFonts w:ascii="Times New Roman" w:hAnsi="Times New Roman" w:cs="Times New Roman"/>
          <w:bCs/>
          <w:iCs/>
        </w:rPr>
        <w:t>Evol</w:t>
      </w:r>
      <w:r>
        <w:rPr>
          <w:rFonts w:ascii="Times New Roman" w:hAnsi="Times New Roman" w:cs="Times New Roman"/>
          <w:bCs/>
          <w:iCs/>
        </w:rPr>
        <w:t>.</w:t>
      </w:r>
      <w:r>
        <w:rPr>
          <w:rFonts w:ascii="Times New Roman" w:hAnsi="Times New Roman" w:cs="Times New Roman"/>
          <w:b/>
          <w:bCs/>
        </w:rPr>
        <w:t xml:space="preserve"> </w:t>
      </w:r>
      <w:r w:rsidRPr="003E222E">
        <w:rPr>
          <w:rFonts w:ascii="Times New Roman" w:hAnsi="Times New Roman" w:cs="Times New Roman"/>
          <w:bCs/>
        </w:rPr>
        <w:t>41</w:t>
      </w:r>
      <w:r>
        <w:rPr>
          <w:rFonts w:ascii="Times New Roman" w:hAnsi="Times New Roman" w:cs="Times New Roman"/>
          <w:bCs/>
        </w:rPr>
        <w:t xml:space="preserve">, </w:t>
      </w:r>
      <w:r w:rsidRPr="003E222E">
        <w:rPr>
          <w:rFonts w:ascii="Times New Roman" w:hAnsi="Times New Roman" w:cs="Times New Roman"/>
          <w:bCs/>
        </w:rPr>
        <w:t>577</w:t>
      </w:r>
      <w:r>
        <w:rPr>
          <w:rFonts w:ascii="Lucida Grande" w:hAnsi="Lucida Grande" w:cs="Lucida Grande"/>
          <w:color w:val="000000"/>
          <w:kern w:val="0"/>
        </w:rPr>
        <w:t>–</w:t>
      </w:r>
      <w:r w:rsidRPr="003E222E">
        <w:rPr>
          <w:rFonts w:ascii="Times New Roman" w:hAnsi="Times New Roman" w:cs="Times New Roman"/>
          <w:bCs/>
        </w:rPr>
        <w:t>605.</w:t>
      </w:r>
    </w:p>
    <w:p w:rsidR="00982D65" w:rsidRPr="003E222E" w:rsidRDefault="00982D65" w:rsidP="001B5194">
      <w:pPr>
        <w:spacing w:line="480" w:lineRule="auto"/>
        <w:rPr>
          <w:rFonts w:ascii="Times New Roman" w:hAnsi="Times New Roman" w:cs="Times New Roman"/>
          <w:bCs/>
        </w:rPr>
      </w:pPr>
    </w:p>
    <w:p w:rsidR="00982D65" w:rsidRDefault="00982D65" w:rsidP="001B5194">
      <w:pPr>
        <w:spacing w:line="480" w:lineRule="auto"/>
        <w:rPr>
          <w:rFonts w:ascii="Times New Roman" w:hAnsi="Times New Roman" w:cs="Times New Roman"/>
          <w:bCs/>
        </w:rPr>
      </w:pPr>
      <w:r w:rsidRPr="003E222E">
        <w:rPr>
          <w:rFonts w:ascii="Times New Roman" w:hAnsi="Times New Roman" w:cs="Times New Roman"/>
          <w:bCs/>
        </w:rPr>
        <w:t>Seiffert</w:t>
      </w:r>
      <w:r>
        <w:rPr>
          <w:rFonts w:ascii="Times New Roman" w:hAnsi="Times New Roman" w:cs="Times New Roman"/>
          <w:bCs/>
        </w:rPr>
        <w:t>,</w:t>
      </w:r>
      <w:r w:rsidRPr="003E222E">
        <w:rPr>
          <w:rFonts w:ascii="Times New Roman" w:hAnsi="Times New Roman" w:cs="Times New Roman"/>
          <w:bCs/>
        </w:rPr>
        <w:t xml:space="preserve"> E</w:t>
      </w:r>
      <w:r>
        <w:rPr>
          <w:rFonts w:ascii="Times New Roman" w:hAnsi="Times New Roman" w:cs="Times New Roman"/>
          <w:bCs/>
        </w:rPr>
        <w:t>.</w:t>
      </w:r>
      <w:r w:rsidRPr="003E222E">
        <w:rPr>
          <w:rFonts w:ascii="Times New Roman" w:hAnsi="Times New Roman" w:cs="Times New Roman"/>
          <w:bCs/>
        </w:rPr>
        <w:t>R</w:t>
      </w:r>
      <w:r>
        <w:rPr>
          <w:rFonts w:ascii="Times New Roman" w:hAnsi="Times New Roman" w:cs="Times New Roman"/>
          <w:bCs/>
        </w:rPr>
        <w:t>.</w:t>
      </w:r>
      <w:r w:rsidRPr="003E222E">
        <w:rPr>
          <w:rFonts w:ascii="Times New Roman" w:hAnsi="Times New Roman" w:cs="Times New Roman"/>
          <w:bCs/>
        </w:rPr>
        <w:t>, Simons</w:t>
      </w:r>
      <w:r>
        <w:rPr>
          <w:rFonts w:ascii="Times New Roman" w:hAnsi="Times New Roman" w:cs="Times New Roman"/>
          <w:bCs/>
        </w:rPr>
        <w:t>,</w:t>
      </w:r>
      <w:r w:rsidRPr="003E222E">
        <w:rPr>
          <w:rFonts w:ascii="Times New Roman" w:hAnsi="Times New Roman" w:cs="Times New Roman"/>
          <w:bCs/>
        </w:rPr>
        <w:t xml:space="preserve"> E</w:t>
      </w:r>
      <w:r>
        <w:rPr>
          <w:rFonts w:ascii="Times New Roman" w:hAnsi="Times New Roman" w:cs="Times New Roman"/>
          <w:bCs/>
        </w:rPr>
        <w:t>.</w:t>
      </w:r>
      <w:r w:rsidRPr="003E222E">
        <w:rPr>
          <w:rFonts w:ascii="Times New Roman" w:hAnsi="Times New Roman" w:cs="Times New Roman"/>
          <w:bCs/>
        </w:rPr>
        <w:t>L</w:t>
      </w:r>
      <w:r>
        <w:rPr>
          <w:rFonts w:ascii="Times New Roman" w:hAnsi="Times New Roman" w:cs="Times New Roman"/>
          <w:bCs/>
        </w:rPr>
        <w:t>.,</w:t>
      </w:r>
      <w:r w:rsidRPr="003E222E">
        <w:rPr>
          <w:rFonts w:ascii="Times New Roman" w:hAnsi="Times New Roman" w:cs="Times New Roman"/>
          <w:bCs/>
        </w:rPr>
        <w:t xml:space="preserve"> Fleagle</w:t>
      </w:r>
      <w:r>
        <w:rPr>
          <w:rFonts w:ascii="Times New Roman" w:hAnsi="Times New Roman" w:cs="Times New Roman"/>
          <w:bCs/>
        </w:rPr>
        <w:t>,</w:t>
      </w:r>
      <w:r w:rsidRPr="003E222E">
        <w:rPr>
          <w:rFonts w:ascii="Times New Roman" w:hAnsi="Times New Roman" w:cs="Times New Roman"/>
          <w:bCs/>
        </w:rPr>
        <w:t xml:space="preserve"> J</w:t>
      </w:r>
      <w:r>
        <w:rPr>
          <w:rFonts w:ascii="Times New Roman" w:hAnsi="Times New Roman" w:cs="Times New Roman"/>
          <w:bCs/>
        </w:rPr>
        <w:t>.</w:t>
      </w:r>
      <w:r w:rsidRPr="003E222E">
        <w:rPr>
          <w:rFonts w:ascii="Times New Roman" w:hAnsi="Times New Roman" w:cs="Times New Roman"/>
          <w:bCs/>
        </w:rPr>
        <w:t>G</w:t>
      </w:r>
      <w:r>
        <w:rPr>
          <w:rFonts w:ascii="Times New Roman" w:hAnsi="Times New Roman" w:cs="Times New Roman"/>
          <w:bCs/>
        </w:rPr>
        <w:t>.,</w:t>
      </w:r>
      <w:r w:rsidRPr="003E222E">
        <w:rPr>
          <w:rFonts w:ascii="Times New Roman" w:hAnsi="Times New Roman" w:cs="Times New Roman"/>
          <w:bCs/>
        </w:rPr>
        <w:t xml:space="preserve"> 2000</w:t>
      </w:r>
      <w:r>
        <w:rPr>
          <w:rFonts w:ascii="Times New Roman" w:hAnsi="Times New Roman" w:cs="Times New Roman"/>
          <w:bCs/>
        </w:rPr>
        <w:t>.</w:t>
      </w:r>
      <w:r w:rsidRPr="003E222E">
        <w:rPr>
          <w:rFonts w:ascii="Times New Roman" w:hAnsi="Times New Roman" w:cs="Times New Roman"/>
          <w:bCs/>
        </w:rPr>
        <w:t xml:space="preserve"> Anthropoid humeri from the late Eocene of Egypt. </w:t>
      </w:r>
      <w:r w:rsidRPr="003E222E">
        <w:rPr>
          <w:rFonts w:ascii="Times New Roman" w:hAnsi="Times New Roman" w:cs="Times New Roman"/>
          <w:bCs/>
          <w:iCs/>
        </w:rPr>
        <w:t>Proc</w:t>
      </w:r>
      <w:r>
        <w:rPr>
          <w:rFonts w:ascii="Times New Roman" w:hAnsi="Times New Roman" w:cs="Times New Roman"/>
          <w:bCs/>
          <w:iCs/>
        </w:rPr>
        <w:t>.</w:t>
      </w:r>
      <w:r w:rsidRPr="003E222E">
        <w:rPr>
          <w:rFonts w:ascii="Times New Roman" w:hAnsi="Times New Roman" w:cs="Times New Roman"/>
          <w:bCs/>
          <w:iCs/>
        </w:rPr>
        <w:t xml:space="preserve"> Natl</w:t>
      </w:r>
      <w:r>
        <w:rPr>
          <w:rFonts w:ascii="Times New Roman" w:hAnsi="Times New Roman" w:cs="Times New Roman"/>
          <w:bCs/>
          <w:iCs/>
        </w:rPr>
        <w:t>.</w:t>
      </w:r>
      <w:r w:rsidRPr="003E222E">
        <w:rPr>
          <w:rFonts w:ascii="Times New Roman" w:hAnsi="Times New Roman" w:cs="Times New Roman"/>
          <w:bCs/>
          <w:iCs/>
        </w:rPr>
        <w:t xml:space="preserve"> Acad</w:t>
      </w:r>
      <w:r>
        <w:rPr>
          <w:rFonts w:ascii="Times New Roman" w:hAnsi="Times New Roman" w:cs="Times New Roman"/>
          <w:bCs/>
          <w:iCs/>
        </w:rPr>
        <w:t xml:space="preserve">. </w:t>
      </w:r>
      <w:r w:rsidRPr="003E222E">
        <w:rPr>
          <w:rFonts w:ascii="Times New Roman" w:hAnsi="Times New Roman" w:cs="Times New Roman"/>
          <w:bCs/>
          <w:iCs/>
        </w:rPr>
        <w:t>Sci</w:t>
      </w:r>
      <w:r>
        <w:rPr>
          <w:rFonts w:ascii="Times New Roman" w:hAnsi="Times New Roman" w:cs="Times New Roman"/>
          <w:bCs/>
          <w:iCs/>
        </w:rPr>
        <w:t>.</w:t>
      </w:r>
      <w:r w:rsidRPr="003E222E">
        <w:rPr>
          <w:rFonts w:ascii="Times New Roman" w:hAnsi="Times New Roman" w:cs="Times New Roman"/>
          <w:bCs/>
          <w:i/>
          <w:iCs/>
        </w:rPr>
        <w:t xml:space="preserve"> </w:t>
      </w:r>
      <w:r w:rsidRPr="003E222E">
        <w:rPr>
          <w:rFonts w:ascii="Times New Roman" w:hAnsi="Times New Roman" w:cs="Times New Roman"/>
          <w:bCs/>
          <w:iCs/>
        </w:rPr>
        <w:t>U</w:t>
      </w:r>
      <w:r>
        <w:rPr>
          <w:rFonts w:ascii="Times New Roman" w:hAnsi="Times New Roman" w:cs="Times New Roman"/>
          <w:bCs/>
          <w:iCs/>
        </w:rPr>
        <w:t>S</w:t>
      </w:r>
      <w:r w:rsidRPr="003E222E">
        <w:rPr>
          <w:rFonts w:ascii="Times New Roman" w:hAnsi="Times New Roman" w:cs="Times New Roman"/>
          <w:bCs/>
          <w:iCs/>
        </w:rPr>
        <w:t>A</w:t>
      </w:r>
      <w:r w:rsidRPr="003E222E">
        <w:rPr>
          <w:rFonts w:ascii="Times New Roman" w:hAnsi="Times New Roman" w:cs="Times New Roman"/>
          <w:b/>
          <w:bCs/>
        </w:rPr>
        <w:t xml:space="preserve"> </w:t>
      </w:r>
      <w:r w:rsidRPr="003E222E">
        <w:rPr>
          <w:rFonts w:ascii="Times New Roman" w:hAnsi="Times New Roman" w:cs="Times New Roman"/>
          <w:bCs/>
        </w:rPr>
        <w:t>97</w:t>
      </w:r>
      <w:r>
        <w:rPr>
          <w:rFonts w:ascii="Times New Roman" w:hAnsi="Times New Roman" w:cs="Times New Roman"/>
          <w:bCs/>
        </w:rPr>
        <w:t>,</w:t>
      </w:r>
      <w:r w:rsidRPr="003E222E">
        <w:rPr>
          <w:rFonts w:ascii="Times New Roman" w:hAnsi="Times New Roman" w:cs="Times New Roman"/>
          <w:bCs/>
        </w:rPr>
        <w:t xml:space="preserve"> 10062</w:t>
      </w:r>
      <w:r>
        <w:rPr>
          <w:rFonts w:ascii="Lucida Grande" w:hAnsi="Lucida Grande" w:cs="Lucida Grande"/>
          <w:color w:val="000000"/>
          <w:kern w:val="0"/>
        </w:rPr>
        <w:t>–</w:t>
      </w:r>
      <w:r w:rsidRPr="003E222E">
        <w:rPr>
          <w:rFonts w:ascii="Times New Roman" w:hAnsi="Times New Roman" w:cs="Times New Roman"/>
          <w:bCs/>
        </w:rPr>
        <w:t>10067.</w:t>
      </w:r>
    </w:p>
    <w:p w:rsidR="00982D65" w:rsidRPr="00901AEC" w:rsidRDefault="00982D65" w:rsidP="001B5194">
      <w:pPr>
        <w:spacing w:line="480" w:lineRule="auto"/>
        <w:rPr>
          <w:rFonts w:ascii="Times New Roman" w:hAnsi="Times New Roman" w:cs="Times New Roman"/>
          <w:bCs/>
        </w:rPr>
      </w:pPr>
    </w:p>
    <w:p w:rsidR="00982D65" w:rsidRPr="007C34DE" w:rsidRDefault="00982D65" w:rsidP="001B5194">
      <w:pPr>
        <w:spacing w:line="480" w:lineRule="auto"/>
        <w:rPr>
          <w:rFonts w:ascii="Times New Roman" w:hAnsi="Times New Roman" w:cs="Times New Roman"/>
          <w:bCs/>
        </w:rPr>
      </w:pPr>
      <w:r w:rsidRPr="00901AEC">
        <w:rPr>
          <w:rFonts w:ascii="Times New Roman" w:hAnsi="Times New Roman" w:cs="Times New Roman"/>
          <w:bCs/>
        </w:rPr>
        <w:t xml:space="preserve">Slowinski, J. B. (1993). </w:t>
      </w:r>
      <w:r>
        <w:rPr>
          <w:rFonts w:ascii="Times New Roman" w:hAnsi="Times New Roman" w:cs="Times New Roman"/>
          <w:bCs/>
        </w:rPr>
        <w:t>‘</w:t>
      </w:r>
      <w:r w:rsidRPr="00901AEC">
        <w:rPr>
          <w:rFonts w:ascii="Times New Roman" w:hAnsi="Times New Roman" w:cs="Times New Roman"/>
          <w:bCs/>
        </w:rPr>
        <w:t>Unordered</w:t>
      </w:r>
      <w:r>
        <w:rPr>
          <w:rFonts w:ascii="Times New Roman" w:hAnsi="Times New Roman" w:cs="Times New Roman"/>
          <w:bCs/>
        </w:rPr>
        <w:t>’</w:t>
      </w:r>
      <w:r w:rsidRPr="00901AEC">
        <w:rPr>
          <w:rFonts w:ascii="Times New Roman" w:hAnsi="Times New Roman" w:cs="Times New Roman"/>
          <w:bCs/>
        </w:rPr>
        <w:t xml:space="preserve"> versus </w:t>
      </w:r>
      <w:r>
        <w:rPr>
          <w:rFonts w:ascii="Times New Roman" w:hAnsi="Times New Roman" w:cs="Times New Roman"/>
          <w:bCs/>
        </w:rPr>
        <w:t>‘</w:t>
      </w:r>
      <w:r w:rsidRPr="00901AEC">
        <w:rPr>
          <w:rFonts w:ascii="Times New Roman" w:hAnsi="Times New Roman" w:cs="Times New Roman"/>
          <w:bCs/>
        </w:rPr>
        <w:t>ordered</w:t>
      </w:r>
      <w:r>
        <w:rPr>
          <w:rFonts w:ascii="Times New Roman" w:hAnsi="Times New Roman" w:cs="Times New Roman"/>
          <w:bCs/>
        </w:rPr>
        <w:t>’</w:t>
      </w:r>
      <w:r w:rsidRPr="00901AEC">
        <w:rPr>
          <w:rFonts w:ascii="Times New Roman" w:hAnsi="Times New Roman" w:cs="Times New Roman"/>
          <w:bCs/>
        </w:rPr>
        <w:t xml:space="preserve"> characters. </w:t>
      </w:r>
      <w:r w:rsidRPr="007C34DE">
        <w:rPr>
          <w:rFonts w:ascii="Times New Roman" w:hAnsi="Times New Roman" w:cs="Times New Roman"/>
          <w:bCs/>
          <w:iCs/>
        </w:rPr>
        <w:t>Syst. Biol</w:t>
      </w:r>
      <w:r w:rsidRPr="00901AEC">
        <w:rPr>
          <w:rFonts w:ascii="Times New Roman" w:hAnsi="Times New Roman" w:cs="Times New Roman"/>
          <w:bCs/>
          <w:i/>
          <w:iCs/>
        </w:rPr>
        <w:t xml:space="preserve">. </w:t>
      </w:r>
      <w:r>
        <w:rPr>
          <w:rFonts w:ascii="Times New Roman" w:hAnsi="Times New Roman" w:cs="Times New Roman"/>
          <w:bCs/>
        </w:rPr>
        <w:t>42,</w:t>
      </w:r>
      <w:r w:rsidRPr="00901AEC">
        <w:rPr>
          <w:rFonts w:ascii="Times New Roman" w:hAnsi="Times New Roman" w:cs="Times New Roman"/>
          <w:bCs/>
        </w:rPr>
        <w:t xml:space="preserve"> </w:t>
      </w:r>
      <w:r>
        <w:rPr>
          <w:rFonts w:ascii="Times New Roman" w:hAnsi="Times New Roman" w:cs="Times New Roman"/>
          <w:bCs/>
        </w:rPr>
        <w:t>155</w:t>
      </w:r>
      <w:r>
        <w:rPr>
          <w:rFonts w:ascii="Lucida Grande" w:hAnsi="Lucida Grande" w:cs="Lucida Grande"/>
          <w:color w:val="000000"/>
          <w:kern w:val="0"/>
        </w:rPr>
        <w:t>–</w:t>
      </w:r>
      <w:r w:rsidRPr="00901AEC">
        <w:rPr>
          <w:rFonts w:ascii="Times New Roman" w:hAnsi="Times New Roman" w:cs="Times New Roman"/>
          <w:bCs/>
        </w:rPr>
        <w:t>165.</w:t>
      </w:r>
    </w:p>
    <w:p w:rsidR="00982D65" w:rsidRPr="00FF56C1" w:rsidRDefault="00982D65" w:rsidP="001B5194">
      <w:pPr>
        <w:pStyle w:val="Standard"/>
        <w:spacing w:line="480" w:lineRule="auto"/>
        <w:rPr>
          <w:rFonts w:ascii="Times New Roman" w:hAnsi="Times New Roman" w:cs="Times New Roman"/>
          <w:b/>
          <w:i/>
        </w:rPr>
      </w:pPr>
    </w:p>
    <w:sectPr w:rsidR="00982D65" w:rsidRPr="00FF56C1" w:rsidSect="004E41C8">
      <w:footerReference w:type="even" r:id="rId15"/>
      <w:footerReference w:type="default" r:id="rId16"/>
      <w:pgSz w:w="12240" w:h="15840"/>
      <w:pgMar w:top="1440" w:right="180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auline Coster" w:date="2013-06-18T16:09:00Z" w:initials="PC">
    <w:p w:rsidR="00982D65" w:rsidRDefault="00982D65">
      <w:pPr>
        <w:pStyle w:val="CommentText"/>
      </w:pPr>
      <w:r>
        <w:rPr>
          <w:rStyle w:val="CommentReference"/>
          <w:rFonts w:cs="F"/>
        </w:rPr>
        <w:annotationRef/>
      </w:r>
      <w:r w:rsidRPr="001B5194">
        <w:rPr>
          <w:rFonts w:ascii="Lucida Grande" w:hAnsi="Lucida Grande" w:cs="Lucida Grande"/>
          <w:kern w:val="0"/>
        </w:rPr>
        <w:t xml:space="preserve">We are aware that the style of list has changed from previous section. </w:t>
      </w:r>
      <w:r>
        <w:rPr>
          <w:rFonts w:ascii="Lucida Grande" w:hAnsi="Lucida Grande" w:cs="Lucida Grande"/>
          <w:kern w:val="0"/>
        </w:rPr>
        <w:t>However, w</w:t>
      </w:r>
      <w:r w:rsidRPr="001B5194">
        <w:rPr>
          <w:rFonts w:ascii="Lucida Grande" w:hAnsi="Lucida Grande" w:cs="Lucida Grande"/>
          <w:kern w:val="0"/>
          <w:sz w:val="20"/>
          <w:szCs w:val="20"/>
        </w:rPr>
        <w:t>e prefer to leave this as is, even though it is a stylistic change from p</w:t>
      </w:r>
      <w:r>
        <w:rPr>
          <w:rFonts w:ascii="Lucida Grande" w:hAnsi="Lucida Grande" w:cs="Lucida Grande"/>
          <w:kern w:val="0"/>
          <w:sz w:val="20"/>
          <w:szCs w:val="20"/>
        </w:rPr>
        <w:t>revious usage</w:t>
      </w:r>
      <w:r w:rsidRPr="001B5194">
        <w:rPr>
          <w:rFonts w:ascii="Lucida Grande" w:hAnsi="Lucida Grande" w:cs="Lucida Grande"/>
          <w:kern w:val="0"/>
          <w:sz w:val="20"/>
          <w:szCs w:val="20"/>
        </w:rPr>
        <w:t>-otherwise, we have to reformat a very long list of characters.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2D65" w:rsidRDefault="00982D65">
      <w:r>
        <w:separator/>
      </w:r>
    </w:p>
  </w:endnote>
  <w:endnote w:type="continuationSeparator" w:id="0">
    <w:p w:rsidR="00982D65" w:rsidRDefault="00982D65">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09F" w:csb1="00000000"/>
  </w:font>
  <w:font w:name="SimSun">
    <w:altName w:val="??¨¬?"/>
    <w:panose1 w:val="02010600030101010101"/>
    <w:charset w:val="86"/>
    <w:family w:val="auto"/>
    <w:notTrueType/>
    <w:pitch w:val="variable"/>
    <w:sig w:usb0="00000001" w:usb1="080E0000" w:usb2="00000010" w:usb3="00000000" w:csb0="00040000" w:csb1="00000000"/>
  </w:font>
  <w:font w:name="F">
    <w:altName w:val="Times New Roman"/>
    <w:panose1 w:val="00000000000000000000"/>
    <w:charset w:val="00"/>
    <w:family w:val="auto"/>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Arial">
    <w:panose1 w:val="00000500000000000000"/>
    <w:charset w:val="00"/>
    <w:family w:val="auto"/>
    <w:notTrueType/>
    <w:pitch w:val="variable"/>
    <w:sig w:usb0="00000003" w:usb1="00000000" w:usb2="00000000" w:usb3="00000000" w:csb0="00000001" w:csb1="00000000"/>
  </w:font>
  <w:font w:name="Mangal">
    <w:panose1 w:val="00000400000000000000"/>
    <w:charset w:val="00"/>
    <w:family w:val="auto"/>
    <w:pitch w:val="variable"/>
    <w:sig w:usb0="00008003" w:usb1="00000000" w:usb2="00000000" w:usb3="00000000" w:csb0="00000001" w:csb1="00000000"/>
  </w:font>
  <w:font w:name="?????? Pro W3">
    <w:panose1 w:val="00000000000000000000"/>
    <w:charset w:val="80"/>
    <w:family w:val="auto"/>
    <w:notTrueType/>
    <w:pitch w:val="variable"/>
    <w:sig w:usb0="00000001" w:usb1="08070000" w:usb2="00000010" w:usb3="00000000" w:csb0="00020000" w:csb1="00000000"/>
  </w:font>
  <w:font w:name="Lucida Grande">
    <w:altName w:val="Lucida Console"/>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åÉ(›ˇøDº ">
    <w:altName w:val="Cambria"/>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D65" w:rsidRDefault="00982D65" w:rsidP="00033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82D65" w:rsidRDefault="00982D65" w:rsidP="00033B0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D65" w:rsidRDefault="00982D65" w:rsidP="00033B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982D65" w:rsidRDefault="00982D65" w:rsidP="00033B0B">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2D65" w:rsidRDefault="00982D65">
      <w:r>
        <w:rPr>
          <w:color w:val="000000"/>
        </w:rPr>
        <w:separator/>
      </w:r>
    </w:p>
  </w:footnote>
  <w:footnote w:type="continuationSeparator" w:id="0">
    <w:p w:rsidR="00982D65" w:rsidRDefault="00982D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964C01"/>
    <w:multiLevelType w:val="multilevel"/>
    <w:tmpl w:val="F1FCD1EC"/>
    <w:styleLink w:val="WWNum1"/>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1">
    <w:nsid w:val="62A76B06"/>
    <w:multiLevelType w:val="multilevel"/>
    <w:tmpl w:val="028E8064"/>
    <w:styleLink w:val="WWNum2"/>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autoHyphenation/>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D4FF2"/>
    <w:rsid w:val="00005EFA"/>
    <w:rsid w:val="00022B94"/>
    <w:rsid w:val="00033B0B"/>
    <w:rsid w:val="00040514"/>
    <w:rsid w:val="00052A97"/>
    <w:rsid w:val="00061190"/>
    <w:rsid w:val="00061DD5"/>
    <w:rsid w:val="00065F66"/>
    <w:rsid w:val="000B4623"/>
    <w:rsid w:val="000E6AB2"/>
    <w:rsid w:val="000F2162"/>
    <w:rsid w:val="001022C9"/>
    <w:rsid w:val="0011452A"/>
    <w:rsid w:val="00121BA0"/>
    <w:rsid w:val="00132742"/>
    <w:rsid w:val="00151C01"/>
    <w:rsid w:val="001B1510"/>
    <w:rsid w:val="001B5194"/>
    <w:rsid w:val="001D2699"/>
    <w:rsid w:val="001D4FF2"/>
    <w:rsid w:val="001F0B96"/>
    <w:rsid w:val="00210268"/>
    <w:rsid w:val="002173FC"/>
    <w:rsid w:val="002613F6"/>
    <w:rsid w:val="00262A56"/>
    <w:rsid w:val="0026442B"/>
    <w:rsid w:val="002711C0"/>
    <w:rsid w:val="002D3DF6"/>
    <w:rsid w:val="002D4EFA"/>
    <w:rsid w:val="002E4777"/>
    <w:rsid w:val="00307B88"/>
    <w:rsid w:val="003104BE"/>
    <w:rsid w:val="00321755"/>
    <w:rsid w:val="0033140D"/>
    <w:rsid w:val="003873BD"/>
    <w:rsid w:val="00393B79"/>
    <w:rsid w:val="00393E5A"/>
    <w:rsid w:val="003A6EFA"/>
    <w:rsid w:val="003B3531"/>
    <w:rsid w:val="003B45F7"/>
    <w:rsid w:val="003E222E"/>
    <w:rsid w:val="003E3F24"/>
    <w:rsid w:val="003F5AD8"/>
    <w:rsid w:val="00452C39"/>
    <w:rsid w:val="00456546"/>
    <w:rsid w:val="00467922"/>
    <w:rsid w:val="00473EA6"/>
    <w:rsid w:val="00480A1D"/>
    <w:rsid w:val="00483146"/>
    <w:rsid w:val="00485C8D"/>
    <w:rsid w:val="004E41C8"/>
    <w:rsid w:val="005038C0"/>
    <w:rsid w:val="00527F02"/>
    <w:rsid w:val="0056192E"/>
    <w:rsid w:val="005703EC"/>
    <w:rsid w:val="00582129"/>
    <w:rsid w:val="005853EE"/>
    <w:rsid w:val="005B416E"/>
    <w:rsid w:val="005E5751"/>
    <w:rsid w:val="005F7B61"/>
    <w:rsid w:val="00626F8A"/>
    <w:rsid w:val="00636618"/>
    <w:rsid w:val="006366E4"/>
    <w:rsid w:val="00646F7E"/>
    <w:rsid w:val="0067196D"/>
    <w:rsid w:val="00680355"/>
    <w:rsid w:val="006A5D92"/>
    <w:rsid w:val="006B09C5"/>
    <w:rsid w:val="006C216E"/>
    <w:rsid w:val="006D4421"/>
    <w:rsid w:val="006E1E56"/>
    <w:rsid w:val="006E3D3F"/>
    <w:rsid w:val="006E4B04"/>
    <w:rsid w:val="006F7B5E"/>
    <w:rsid w:val="007106F2"/>
    <w:rsid w:val="0071641B"/>
    <w:rsid w:val="0072144D"/>
    <w:rsid w:val="00755889"/>
    <w:rsid w:val="00760476"/>
    <w:rsid w:val="007C34DE"/>
    <w:rsid w:val="00837C9E"/>
    <w:rsid w:val="00855DB3"/>
    <w:rsid w:val="0087531F"/>
    <w:rsid w:val="008768D6"/>
    <w:rsid w:val="008B20D7"/>
    <w:rsid w:val="008D3371"/>
    <w:rsid w:val="008F5ED2"/>
    <w:rsid w:val="00901AEC"/>
    <w:rsid w:val="00903475"/>
    <w:rsid w:val="00903D8E"/>
    <w:rsid w:val="009169E2"/>
    <w:rsid w:val="00916C4A"/>
    <w:rsid w:val="0093772F"/>
    <w:rsid w:val="009413B6"/>
    <w:rsid w:val="00945289"/>
    <w:rsid w:val="0094670B"/>
    <w:rsid w:val="00950D72"/>
    <w:rsid w:val="009644B7"/>
    <w:rsid w:val="00982D65"/>
    <w:rsid w:val="009A3571"/>
    <w:rsid w:val="009B02CE"/>
    <w:rsid w:val="009B4185"/>
    <w:rsid w:val="009B65E3"/>
    <w:rsid w:val="009D343D"/>
    <w:rsid w:val="00A009D8"/>
    <w:rsid w:val="00A20212"/>
    <w:rsid w:val="00A356E4"/>
    <w:rsid w:val="00AA0814"/>
    <w:rsid w:val="00AA7CEB"/>
    <w:rsid w:val="00AC4DEB"/>
    <w:rsid w:val="00AE45BE"/>
    <w:rsid w:val="00B13ACF"/>
    <w:rsid w:val="00B52095"/>
    <w:rsid w:val="00B64F99"/>
    <w:rsid w:val="00B77E95"/>
    <w:rsid w:val="00B91B7D"/>
    <w:rsid w:val="00BA1B75"/>
    <w:rsid w:val="00BC62B8"/>
    <w:rsid w:val="00C07528"/>
    <w:rsid w:val="00C4029C"/>
    <w:rsid w:val="00C50970"/>
    <w:rsid w:val="00C976CD"/>
    <w:rsid w:val="00CB0B55"/>
    <w:rsid w:val="00CB7637"/>
    <w:rsid w:val="00CC61F3"/>
    <w:rsid w:val="00CD60B6"/>
    <w:rsid w:val="00D0453D"/>
    <w:rsid w:val="00D118FE"/>
    <w:rsid w:val="00D132B8"/>
    <w:rsid w:val="00D16951"/>
    <w:rsid w:val="00D42462"/>
    <w:rsid w:val="00D83601"/>
    <w:rsid w:val="00DD307E"/>
    <w:rsid w:val="00DF1F16"/>
    <w:rsid w:val="00E05D58"/>
    <w:rsid w:val="00E22A82"/>
    <w:rsid w:val="00E26407"/>
    <w:rsid w:val="00E332D4"/>
    <w:rsid w:val="00E35B19"/>
    <w:rsid w:val="00E503E0"/>
    <w:rsid w:val="00E747EC"/>
    <w:rsid w:val="00EB08D2"/>
    <w:rsid w:val="00EE03F1"/>
    <w:rsid w:val="00EF6F7C"/>
    <w:rsid w:val="00F0013C"/>
    <w:rsid w:val="00F20CC4"/>
    <w:rsid w:val="00F335AB"/>
    <w:rsid w:val="00F42ED7"/>
    <w:rsid w:val="00F43563"/>
    <w:rsid w:val="00F53F65"/>
    <w:rsid w:val="00F93285"/>
    <w:rsid w:val="00FA2C20"/>
    <w:rsid w:val="00FB3C89"/>
    <w:rsid w:val="00FB5C4E"/>
    <w:rsid w:val="00FE012F"/>
    <w:rsid w:val="00FE08BB"/>
    <w:rsid w:val="00FE3A42"/>
    <w:rsid w:val="00FF2644"/>
    <w:rsid w:val="00FF56C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SimSun" w:hAnsi="Cambria" w:cs="F"/>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iPriority="0" w:unhideWhenUsed="0"/>
    <w:lsdException w:name="caption" w:locked="1" w:semiHidden="0" w:uiPriority="0" w:unhideWhenUsed="0" w:qFormat="1"/>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 List" w:locked="1" w:semiHidden="0" w:uiPriority="0" w:unhideWhenUsed="0"/>
    <w:lsdException w:name="Balloo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5BE"/>
    <w:pPr>
      <w:widowControl w:val="0"/>
      <w:suppressAutoHyphens/>
      <w:autoSpaceDN w:val="0"/>
      <w:textAlignment w:val="baseline"/>
    </w:pPr>
    <w:rPr>
      <w:kern w:val="3"/>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AE45BE"/>
    <w:pPr>
      <w:suppressAutoHyphens/>
      <w:autoSpaceDN w:val="0"/>
      <w:textAlignment w:val="baseline"/>
    </w:pPr>
    <w:rPr>
      <w:kern w:val="3"/>
      <w:sz w:val="24"/>
      <w:szCs w:val="24"/>
    </w:rPr>
  </w:style>
  <w:style w:type="paragraph" w:customStyle="1" w:styleId="Heading">
    <w:name w:val="Heading"/>
    <w:basedOn w:val="Standard"/>
    <w:next w:val="Textbody"/>
    <w:uiPriority w:val="99"/>
    <w:rsid w:val="00AE45BE"/>
    <w:pPr>
      <w:keepNext/>
      <w:spacing w:before="240" w:after="120"/>
    </w:pPr>
    <w:rPr>
      <w:rFonts w:ascii="Arial" w:hAnsi="Arial" w:cs="Mangal"/>
      <w:sz w:val="28"/>
      <w:szCs w:val="28"/>
    </w:rPr>
  </w:style>
  <w:style w:type="paragraph" w:customStyle="1" w:styleId="Textbody">
    <w:name w:val="Text body"/>
    <w:basedOn w:val="Standard"/>
    <w:uiPriority w:val="99"/>
    <w:rsid w:val="00AE45BE"/>
    <w:pPr>
      <w:spacing w:after="120"/>
    </w:pPr>
  </w:style>
  <w:style w:type="paragraph" w:styleId="List">
    <w:name w:val="List"/>
    <w:basedOn w:val="Textbody"/>
    <w:uiPriority w:val="99"/>
    <w:rsid w:val="00AE45BE"/>
    <w:rPr>
      <w:rFonts w:cs="Mangal"/>
    </w:rPr>
  </w:style>
  <w:style w:type="paragraph" w:styleId="Caption">
    <w:name w:val="caption"/>
    <w:basedOn w:val="Standard"/>
    <w:uiPriority w:val="99"/>
    <w:qFormat/>
    <w:rsid w:val="00AE45BE"/>
    <w:pPr>
      <w:suppressLineNumbers/>
      <w:spacing w:before="120" w:after="120"/>
    </w:pPr>
    <w:rPr>
      <w:rFonts w:cs="Mangal"/>
      <w:i/>
      <w:iCs/>
    </w:rPr>
  </w:style>
  <w:style w:type="paragraph" w:customStyle="1" w:styleId="Index">
    <w:name w:val="Index"/>
    <w:basedOn w:val="Standard"/>
    <w:uiPriority w:val="99"/>
    <w:rsid w:val="00AE45BE"/>
    <w:pPr>
      <w:suppressLineNumbers/>
    </w:pPr>
    <w:rPr>
      <w:rFonts w:cs="Mangal"/>
    </w:rPr>
  </w:style>
  <w:style w:type="paragraph" w:styleId="ListParagraph">
    <w:name w:val="List Paragraph"/>
    <w:basedOn w:val="Standard"/>
    <w:uiPriority w:val="99"/>
    <w:qFormat/>
    <w:rsid w:val="00AE45BE"/>
    <w:pPr>
      <w:ind w:left="720"/>
    </w:pPr>
  </w:style>
  <w:style w:type="character" w:customStyle="1" w:styleId="ListLabel1">
    <w:name w:val="ListLabel 1"/>
    <w:uiPriority w:val="99"/>
    <w:rsid w:val="00AE45BE"/>
  </w:style>
  <w:style w:type="character" w:customStyle="1" w:styleId="ListLabel2">
    <w:name w:val="ListLabel 2"/>
    <w:uiPriority w:val="99"/>
    <w:rsid w:val="00AE45BE"/>
  </w:style>
  <w:style w:type="paragraph" w:styleId="Footer">
    <w:name w:val="footer"/>
    <w:basedOn w:val="Normal"/>
    <w:link w:val="FooterChar"/>
    <w:uiPriority w:val="99"/>
    <w:semiHidden/>
    <w:rsid w:val="00FF56C1"/>
    <w:pPr>
      <w:widowControl/>
      <w:tabs>
        <w:tab w:val="center" w:pos="4320"/>
        <w:tab w:val="right" w:pos="8640"/>
      </w:tabs>
      <w:suppressAutoHyphens w:val="0"/>
      <w:autoSpaceDN/>
      <w:textAlignment w:val="auto"/>
    </w:pPr>
    <w:rPr>
      <w:rFonts w:ascii="Times New Roman" w:eastAsia="?????? Pro W3" w:hAnsi="Times New Roman" w:cs="Times New Roman"/>
      <w:color w:val="000000"/>
      <w:kern w:val="0"/>
      <w:sz w:val="20"/>
      <w:lang w:val="fr-FR"/>
    </w:rPr>
  </w:style>
  <w:style w:type="character" w:customStyle="1" w:styleId="FooterChar">
    <w:name w:val="Footer Char"/>
    <w:basedOn w:val="DefaultParagraphFont"/>
    <w:link w:val="Footer"/>
    <w:uiPriority w:val="99"/>
    <w:semiHidden/>
    <w:locked/>
    <w:rsid w:val="00FF56C1"/>
    <w:rPr>
      <w:rFonts w:ascii="Times New Roman" w:eastAsia="?????? Pro W3" w:hAnsi="Times New Roman" w:cs="Times New Roman"/>
      <w:color w:val="000000"/>
      <w:kern w:val="0"/>
      <w:sz w:val="20"/>
      <w:lang w:val="fr-FR"/>
    </w:rPr>
  </w:style>
  <w:style w:type="character" w:styleId="PageNumber">
    <w:name w:val="page number"/>
    <w:basedOn w:val="DefaultParagraphFont"/>
    <w:uiPriority w:val="99"/>
    <w:rsid w:val="00FF56C1"/>
    <w:rPr>
      <w:rFonts w:cs="Times New Roman"/>
    </w:rPr>
  </w:style>
  <w:style w:type="paragraph" w:styleId="BalloonText">
    <w:name w:val="Balloon Text"/>
    <w:basedOn w:val="Normal"/>
    <w:link w:val="BalloonTextChar"/>
    <w:uiPriority w:val="99"/>
    <w:semiHidden/>
    <w:rsid w:val="00FF56C1"/>
    <w:pPr>
      <w:widowControl/>
      <w:suppressAutoHyphens w:val="0"/>
      <w:autoSpaceDN/>
      <w:textAlignment w:val="auto"/>
    </w:pPr>
    <w:rPr>
      <w:rFonts w:ascii="Lucida Grande" w:eastAsia="?????? Pro W3" w:hAnsi="Lucida Grande" w:cs="Times New Roman"/>
      <w:color w:val="000000"/>
      <w:kern w:val="0"/>
      <w:sz w:val="18"/>
      <w:szCs w:val="18"/>
      <w:lang w:val="fr-FR"/>
    </w:rPr>
  </w:style>
  <w:style w:type="character" w:customStyle="1" w:styleId="BalloonTextChar">
    <w:name w:val="Balloon Text Char"/>
    <w:basedOn w:val="DefaultParagraphFont"/>
    <w:link w:val="BalloonText"/>
    <w:uiPriority w:val="99"/>
    <w:semiHidden/>
    <w:locked/>
    <w:rsid w:val="00FF56C1"/>
    <w:rPr>
      <w:rFonts w:ascii="Lucida Grande" w:eastAsia="?????? Pro W3" w:hAnsi="Lucida Grande" w:cs="Times New Roman"/>
      <w:color w:val="000000"/>
      <w:kern w:val="0"/>
      <w:sz w:val="18"/>
      <w:szCs w:val="18"/>
      <w:lang w:val="fr-FR"/>
    </w:rPr>
  </w:style>
  <w:style w:type="paragraph" w:styleId="Header">
    <w:name w:val="header"/>
    <w:basedOn w:val="Normal"/>
    <w:link w:val="HeaderChar"/>
    <w:uiPriority w:val="99"/>
    <w:rsid w:val="00AA0814"/>
    <w:pPr>
      <w:tabs>
        <w:tab w:val="center" w:pos="4320"/>
        <w:tab w:val="right" w:pos="8640"/>
      </w:tabs>
    </w:pPr>
  </w:style>
  <w:style w:type="character" w:customStyle="1" w:styleId="HeaderChar">
    <w:name w:val="Header Char"/>
    <w:basedOn w:val="DefaultParagraphFont"/>
    <w:link w:val="Header"/>
    <w:uiPriority w:val="99"/>
    <w:locked/>
    <w:rsid w:val="00AA0814"/>
    <w:rPr>
      <w:rFonts w:cs="Times New Roman"/>
    </w:rPr>
  </w:style>
  <w:style w:type="character" w:styleId="CommentReference">
    <w:name w:val="annotation reference"/>
    <w:basedOn w:val="DefaultParagraphFont"/>
    <w:uiPriority w:val="99"/>
    <w:semiHidden/>
    <w:rsid w:val="001B5194"/>
    <w:rPr>
      <w:rFonts w:cs="Times New Roman"/>
      <w:sz w:val="18"/>
      <w:szCs w:val="18"/>
    </w:rPr>
  </w:style>
  <w:style w:type="paragraph" w:styleId="CommentText">
    <w:name w:val="annotation text"/>
    <w:basedOn w:val="Normal"/>
    <w:link w:val="CommentTextChar"/>
    <w:uiPriority w:val="99"/>
    <w:semiHidden/>
    <w:rsid w:val="001B5194"/>
  </w:style>
  <w:style w:type="character" w:customStyle="1" w:styleId="CommentTextChar">
    <w:name w:val="Comment Text Char"/>
    <w:basedOn w:val="DefaultParagraphFont"/>
    <w:link w:val="CommentText"/>
    <w:uiPriority w:val="99"/>
    <w:semiHidden/>
    <w:locked/>
    <w:rsid w:val="001B5194"/>
    <w:rPr>
      <w:rFonts w:cs="Times New Roman"/>
    </w:rPr>
  </w:style>
  <w:style w:type="paragraph" w:styleId="CommentSubject">
    <w:name w:val="annotation subject"/>
    <w:basedOn w:val="CommentText"/>
    <w:next w:val="CommentText"/>
    <w:link w:val="CommentSubjectChar"/>
    <w:uiPriority w:val="99"/>
    <w:semiHidden/>
    <w:rsid w:val="001B5194"/>
    <w:rPr>
      <w:b/>
      <w:bCs/>
      <w:sz w:val="20"/>
      <w:szCs w:val="20"/>
    </w:rPr>
  </w:style>
  <w:style w:type="character" w:customStyle="1" w:styleId="CommentSubjectChar">
    <w:name w:val="Comment Subject Char"/>
    <w:basedOn w:val="CommentTextChar"/>
    <w:link w:val="CommentSubject"/>
    <w:uiPriority w:val="99"/>
    <w:semiHidden/>
    <w:locked/>
    <w:rsid w:val="001B5194"/>
    <w:rPr>
      <w:b/>
      <w:bCs/>
      <w:sz w:val="20"/>
      <w:szCs w:val="20"/>
    </w:rPr>
  </w:style>
  <w:style w:type="numbering" w:customStyle="1" w:styleId="WWNum1">
    <w:name w:val="WWNum1"/>
    <w:rsid w:val="009C281A"/>
    <w:pPr>
      <w:numPr>
        <w:numId w:val="1"/>
      </w:numPr>
    </w:pPr>
  </w:style>
  <w:style w:type="numbering" w:customStyle="1" w:styleId="WWNum2">
    <w:name w:val="WWNum2"/>
    <w:rsid w:val="009C281A"/>
    <w:pPr>
      <w:numPr>
        <w:numId w:val="2"/>
      </w:numPr>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356</Pages>
  <Words>-32766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Coster</dc:creator>
  <cp:keywords/>
  <dc:description/>
  <cp:lastModifiedBy>kottee1s</cp:lastModifiedBy>
  <cp:revision>3</cp:revision>
  <cp:lastPrinted>2013-03-28T19:00:00Z</cp:lastPrinted>
  <dcterms:created xsi:type="dcterms:W3CDTF">2013-06-19T14:18:00Z</dcterms:created>
  <dcterms:modified xsi:type="dcterms:W3CDTF">2013-06-27T05:15:00Z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Carnegie Museums</vt:lpwstr>
  </property>
  <property fmtid="{D5CDD505-2E9C-101B-9397-08002B2CF9AE}" pid="4" name="DocSecurity">
    <vt:r8>8.57321850193496E-302</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